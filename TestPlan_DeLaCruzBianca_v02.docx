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EA605" w14:textId="77777777" w:rsidR="00941D93" w:rsidRDefault="00941D93">
      <w:pPr>
        <w:pStyle w:val="Title"/>
      </w:pPr>
      <w:commentRangeStart w:id="0"/>
      <w:r>
        <w:t>Test plan</w:t>
      </w:r>
      <w:commentRangeEnd w:id="0"/>
      <w:r w:rsidR="00CB3889">
        <w:rPr>
          <w:rStyle w:val="CommentReference"/>
          <w:rFonts w:ascii="Times New Roman" w:hAnsi="Times New Roman"/>
          <w:b w:val="0"/>
        </w:rPr>
        <w:commentReference w:id="0"/>
      </w:r>
      <w:r>
        <w:t xml:space="preserve">  </w:t>
      </w:r>
    </w:p>
    <w:p w14:paraId="2403D96C" w14:textId="77777777" w:rsidR="00941D93" w:rsidRDefault="00941D93">
      <w:pPr>
        <w:pStyle w:val="Subtitle"/>
      </w:pPr>
      <w:r>
        <w:t>Version &lt;</w:t>
      </w:r>
      <w:r w:rsidR="00F70CE8">
        <w:t>2</w:t>
      </w:r>
      <w:r>
        <w:t>.0&gt;</w:t>
      </w:r>
    </w:p>
    <w:p w14:paraId="42B8C246" w14:textId="77777777" w:rsidR="00941D93" w:rsidRDefault="0075731C">
      <w:pPr>
        <w:pStyle w:val="Subtitle"/>
        <w:rPr>
          <w:color w:val="000000"/>
        </w:rPr>
      </w:pPr>
      <w:r>
        <w:t>April 21, 2020</w:t>
      </w:r>
    </w:p>
    <w:p w14:paraId="4501E08E" w14:textId="77777777" w:rsidR="00941D93" w:rsidRDefault="00941D93">
      <w:pPr>
        <w:pStyle w:val="DocControlHeading"/>
        <w:sectPr w:rsidR="00941D93">
          <w:headerReference w:type="default" r:id="rId11"/>
          <w:footerReference w:type="default" r:id="rId12"/>
          <w:pgSz w:w="12240" w:h="15840" w:code="1"/>
          <w:pgMar w:top="1440" w:right="1440" w:bottom="1440" w:left="1800" w:header="720" w:footer="720" w:gutter="0"/>
          <w:pgNumType w:fmt="lowerRoman"/>
          <w:cols w:space="720"/>
        </w:sectPr>
      </w:pPr>
      <w:bookmarkStart w:id="1" w:name="_Toc461626763"/>
      <w:bookmarkStart w:id="2" w:name="_Toc461628993"/>
      <w:bookmarkStart w:id="3" w:name="_Toc461632035"/>
    </w:p>
    <w:p w14:paraId="74107B5A" w14:textId="77777777" w:rsidR="00941D93" w:rsidRDefault="00941D93">
      <w:pPr>
        <w:pStyle w:val="DocControlHeading"/>
      </w:pPr>
      <w:bookmarkStart w:id="4" w:name="_Toc37896820"/>
      <w:r>
        <w:lastRenderedPageBreak/>
        <w:t>Document Control</w:t>
      </w:r>
      <w:bookmarkEnd w:id="1"/>
      <w:bookmarkEnd w:id="2"/>
      <w:bookmarkEnd w:id="3"/>
      <w:bookmarkEnd w:id="4"/>
    </w:p>
    <w:p w14:paraId="37592EBF" w14:textId="77777777" w:rsidR="00941D93" w:rsidRDefault="00941D93">
      <w:pPr>
        <w:pStyle w:val="DocControlHeading2"/>
      </w:pPr>
      <w:bookmarkStart w:id="5" w:name="_Toc461626764"/>
      <w:bookmarkStart w:id="6" w:name="_Toc461628994"/>
      <w:bookmarkStart w:id="7" w:name="_Toc461632036"/>
      <w:bookmarkStart w:id="8" w:name="_Toc37896821"/>
      <w:r>
        <w:t>Approval</w:t>
      </w:r>
      <w:bookmarkEnd w:id="5"/>
      <w:bookmarkEnd w:id="6"/>
      <w:bookmarkEnd w:id="7"/>
      <w:bookmarkEnd w:id="8"/>
    </w:p>
    <w:p w14:paraId="73632362" w14:textId="77777777" w:rsidR="00941D93" w:rsidRDefault="00941D93">
      <w:pPr>
        <w:pStyle w:val="Paragraph"/>
      </w:pPr>
      <w:r>
        <w:t>The Guidance Team and the customer shall approve this document.</w:t>
      </w:r>
    </w:p>
    <w:p w14:paraId="3D516A2D" w14:textId="77777777" w:rsidR="00941D93" w:rsidRDefault="00941D93">
      <w:pPr>
        <w:pStyle w:val="DocControlHeading2"/>
      </w:pPr>
      <w:bookmarkStart w:id="9" w:name="_Toc461626765"/>
      <w:bookmarkStart w:id="10" w:name="_Toc461628995"/>
      <w:bookmarkStart w:id="11" w:name="_Toc461632037"/>
      <w:bookmarkStart w:id="12" w:name="_Toc37896822"/>
      <w:r>
        <w:t>Document Change Control</w:t>
      </w:r>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194946E7" w14:textId="77777777">
        <w:tc>
          <w:tcPr>
            <w:tcW w:w="4428" w:type="dxa"/>
          </w:tcPr>
          <w:p w14:paraId="776318AF" w14:textId="77777777" w:rsidR="00941D93" w:rsidRDefault="00941D93">
            <w:pPr>
              <w:jc w:val="right"/>
            </w:pPr>
            <w:r>
              <w:t>Initial Release:</w:t>
            </w:r>
          </w:p>
        </w:tc>
        <w:tc>
          <w:tcPr>
            <w:tcW w:w="4428" w:type="dxa"/>
          </w:tcPr>
          <w:p w14:paraId="2FB6F7B2" w14:textId="77777777" w:rsidR="00941D93" w:rsidRDefault="0075731C">
            <w:r>
              <w:t>1.0</w:t>
            </w:r>
          </w:p>
        </w:tc>
      </w:tr>
      <w:tr w:rsidR="00941D93" w14:paraId="0691D9B9" w14:textId="77777777">
        <w:tc>
          <w:tcPr>
            <w:tcW w:w="4428" w:type="dxa"/>
          </w:tcPr>
          <w:p w14:paraId="2B31BA3A" w14:textId="77777777" w:rsidR="00941D93" w:rsidRDefault="00941D93">
            <w:pPr>
              <w:jc w:val="right"/>
            </w:pPr>
            <w:r>
              <w:t>Current Release:</w:t>
            </w:r>
          </w:p>
        </w:tc>
        <w:tc>
          <w:tcPr>
            <w:tcW w:w="4428" w:type="dxa"/>
          </w:tcPr>
          <w:p w14:paraId="2DC2004A" w14:textId="77777777" w:rsidR="00941D93" w:rsidRDefault="000045DA">
            <w:r>
              <w:t>2</w:t>
            </w:r>
            <w:r w:rsidR="0075731C">
              <w:t>.0</w:t>
            </w:r>
          </w:p>
        </w:tc>
      </w:tr>
      <w:tr w:rsidR="00941D93" w14:paraId="1B0E48F7" w14:textId="77777777">
        <w:tc>
          <w:tcPr>
            <w:tcW w:w="4428" w:type="dxa"/>
          </w:tcPr>
          <w:p w14:paraId="245A4295" w14:textId="77777777" w:rsidR="00941D93" w:rsidRDefault="00941D93">
            <w:pPr>
              <w:jc w:val="right"/>
            </w:pPr>
            <w:r>
              <w:t>Indicator of Last Page in Document:</w:t>
            </w:r>
          </w:p>
        </w:tc>
        <w:tc>
          <w:tcPr>
            <w:tcW w:w="4428" w:type="dxa"/>
          </w:tcPr>
          <w:p w14:paraId="35B926B2" w14:textId="3C8D6894" w:rsidR="00941D93" w:rsidRDefault="00EC6563">
            <w:r>
              <w:t>2</w:t>
            </w:r>
            <w:r w:rsidR="0036304D">
              <w:t>9</w:t>
            </w:r>
          </w:p>
        </w:tc>
      </w:tr>
      <w:tr w:rsidR="00941D93" w14:paraId="45E46AE5" w14:textId="77777777">
        <w:tc>
          <w:tcPr>
            <w:tcW w:w="4428" w:type="dxa"/>
          </w:tcPr>
          <w:p w14:paraId="0E11FE74" w14:textId="77777777" w:rsidR="00941D93" w:rsidRDefault="00941D93">
            <w:pPr>
              <w:jc w:val="right"/>
            </w:pPr>
            <w:r>
              <w:t>Date of Last Review:</w:t>
            </w:r>
          </w:p>
        </w:tc>
        <w:tc>
          <w:tcPr>
            <w:tcW w:w="4428" w:type="dxa"/>
          </w:tcPr>
          <w:p w14:paraId="635B6FFF" w14:textId="77777777" w:rsidR="00941D93" w:rsidRDefault="000045DA">
            <w:r>
              <w:t>4/15/20</w:t>
            </w:r>
          </w:p>
        </w:tc>
      </w:tr>
      <w:tr w:rsidR="00941D93" w14:paraId="1D6B810F" w14:textId="77777777">
        <w:tc>
          <w:tcPr>
            <w:tcW w:w="4428" w:type="dxa"/>
          </w:tcPr>
          <w:p w14:paraId="66E5A430" w14:textId="77777777" w:rsidR="00941D93" w:rsidRDefault="00941D93">
            <w:pPr>
              <w:jc w:val="right"/>
            </w:pPr>
            <w:r>
              <w:t>Date of Next Review:</w:t>
            </w:r>
          </w:p>
        </w:tc>
        <w:tc>
          <w:tcPr>
            <w:tcW w:w="4428" w:type="dxa"/>
          </w:tcPr>
          <w:p w14:paraId="12D8ACD7" w14:textId="77777777" w:rsidR="00941D93" w:rsidRDefault="000045DA">
            <w:r>
              <w:t>4/22/20</w:t>
            </w:r>
          </w:p>
        </w:tc>
      </w:tr>
      <w:tr w:rsidR="00941D93" w14:paraId="0F5C2E74" w14:textId="77777777">
        <w:tc>
          <w:tcPr>
            <w:tcW w:w="4428" w:type="dxa"/>
          </w:tcPr>
          <w:p w14:paraId="4042E4D5" w14:textId="77777777" w:rsidR="00941D93" w:rsidRDefault="00941D93">
            <w:pPr>
              <w:jc w:val="right"/>
            </w:pPr>
            <w:r>
              <w:t>Target Date for Next Update:</w:t>
            </w:r>
          </w:p>
        </w:tc>
        <w:tc>
          <w:tcPr>
            <w:tcW w:w="4428" w:type="dxa"/>
          </w:tcPr>
          <w:p w14:paraId="615184B0" w14:textId="77777777" w:rsidR="00941D93" w:rsidRDefault="000045DA">
            <w:r>
              <w:t>TBD</w:t>
            </w:r>
          </w:p>
        </w:tc>
      </w:tr>
    </w:tbl>
    <w:p w14:paraId="5E6EDBCD" w14:textId="77777777" w:rsidR="00941D93" w:rsidRDefault="00941D93">
      <w:pPr>
        <w:pStyle w:val="DocControlHeading2"/>
      </w:pPr>
      <w:bookmarkStart w:id="13" w:name="_Toc461626766"/>
      <w:bookmarkStart w:id="14" w:name="_Toc461628996"/>
      <w:bookmarkStart w:id="15" w:name="_Toc461632038"/>
      <w:bookmarkStart w:id="16" w:name="_Toc37896823"/>
      <w:r>
        <w:t>Distribution List</w:t>
      </w:r>
      <w:bookmarkEnd w:id="13"/>
      <w:bookmarkEnd w:id="14"/>
      <w:bookmarkEnd w:id="15"/>
      <w:bookmarkEnd w:id="16"/>
    </w:p>
    <w:p w14:paraId="5DF32222" w14:textId="77777777" w:rsidR="00941D93" w:rsidRDefault="00941D93">
      <w:pPr>
        <w:pStyle w:val="Paragraph"/>
      </w:pPr>
      <w:r>
        <w:t>This following list of people shall receive a copy of this document every time a new version of this document becomes available:</w:t>
      </w:r>
    </w:p>
    <w:p w14:paraId="53716A50" w14:textId="77777777" w:rsidR="00941D93" w:rsidRDefault="00941D93">
      <w:pPr>
        <w:ind w:left="2160"/>
      </w:pPr>
      <w:r>
        <w:t>Guidance Team Members:</w:t>
      </w:r>
      <w:r w:rsidR="008639D7">
        <w:t xml:space="preserve"> Dr. Roach</w:t>
      </w:r>
    </w:p>
    <w:p w14:paraId="4108517C" w14:textId="77777777" w:rsidR="00941D93" w:rsidRDefault="00941D93">
      <w:pPr>
        <w:ind w:left="2160"/>
      </w:pPr>
    </w:p>
    <w:p w14:paraId="772AD464" w14:textId="77777777" w:rsidR="00941D93" w:rsidRDefault="00941D93">
      <w:pPr>
        <w:ind w:left="1440" w:firstLine="720"/>
      </w:pPr>
      <w:r>
        <w:t>Customer:</w:t>
      </w:r>
      <w:r w:rsidR="0075731C">
        <w:t xml:space="preserve"> </w:t>
      </w:r>
      <w:r w:rsidR="00935F51">
        <w:t>N/A</w:t>
      </w:r>
      <w:r>
        <w:tab/>
      </w:r>
    </w:p>
    <w:p w14:paraId="4122F212" w14:textId="77777777" w:rsidR="00941D93" w:rsidRDefault="00941D93">
      <w:pPr>
        <w:ind w:left="1440" w:firstLine="720"/>
      </w:pPr>
    </w:p>
    <w:p w14:paraId="74AD6C2F" w14:textId="77777777" w:rsidR="00941D93" w:rsidRDefault="00941D93">
      <w:pPr>
        <w:ind w:left="1440" w:firstLine="720"/>
      </w:pPr>
      <w:r>
        <w:t>Software Team Members:</w:t>
      </w:r>
      <w:r w:rsidR="0075731C">
        <w:t xml:space="preserve"> </w:t>
      </w:r>
    </w:p>
    <w:p w14:paraId="3C1C4A80" w14:textId="77777777" w:rsidR="00935F51" w:rsidRDefault="00935F51" w:rsidP="0051785F">
      <w:pPr>
        <w:ind w:left="1440" w:firstLine="720"/>
      </w:pPr>
      <w:r>
        <w:tab/>
        <w:t>Producer: Bianca De La Cruz</w:t>
      </w:r>
    </w:p>
    <w:p w14:paraId="2462DB0E" w14:textId="77777777" w:rsidR="00935F51" w:rsidRDefault="00935F51" w:rsidP="00935F51">
      <w:pPr>
        <w:ind w:left="1440" w:firstLine="720"/>
      </w:pPr>
      <w:r>
        <w:tab/>
        <w:t xml:space="preserve">Reviewers: Javier Soon, and Aaron </w:t>
      </w:r>
      <w:proofErr w:type="spellStart"/>
      <w:r>
        <w:t>Himan</w:t>
      </w:r>
      <w:proofErr w:type="spellEnd"/>
    </w:p>
    <w:p w14:paraId="7F7A77A8" w14:textId="77777777" w:rsidR="00941D93" w:rsidRDefault="00941D93">
      <w:pPr>
        <w:pStyle w:val="DocControlHeading2"/>
      </w:pPr>
      <w:bookmarkStart w:id="17" w:name="_Toc461626767"/>
      <w:bookmarkStart w:id="18" w:name="_Toc461628997"/>
      <w:bookmarkStart w:id="19" w:name="_Toc461632039"/>
      <w:bookmarkStart w:id="20" w:name="_Toc37896824"/>
      <w:r>
        <w:t>Change Summary</w:t>
      </w:r>
      <w:bookmarkEnd w:id="17"/>
      <w:bookmarkEnd w:id="18"/>
      <w:bookmarkEnd w:id="19"/>
      <w:bookmarkEnd w:id="20"/>
    </w:p>
    <w:p w14:paraId="184D647D" w14:textId="77777777" w:rsidR="00941D93" w:rsidRDefault="00941D93">
      <w:pPr>
        <w:pStyle w:val="Paragraph"/>
      </w:pPr>
      <w:r>
        <w:t>The following table details changes made between versions of this document</w:t>
      </w:r>
    </w:p>
    <w:p w14:paraId="6C14DE02"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13DE1B2F" w14:textId="77777777">
        <w:tc>
          <w:tcPr>
            <w:tcW w:w="1764" w:type="dxa"/>
          </w:tcPr>
          <w:p w14:paraId="7795E151" w14:textId="77777777" w:rsidR="00941D93" w:rsidRDefault="00941D93">
            <w:pPr>
              <w:jc w:val="center"/>
            </w:pPr>
            <w:r>
              <w:t>Version</w:t>
            </w:r>
          </w:p>
        </w:tc>
        <w:tc>
          <w:tcPr>
            <w:tcW w:w="1170" w:type="dxa"/>
          </w:tcPr>
          <w:p w14:paraId="4BF1E486" w14:textId="77777777" w:rsidR="00941D93" w:rsidRDefault="00941D93">
            <w:pPr>
              <w:jc w:val="center"/>
            </w:pPr>
            <w:r>
              <w:t>Date</w:t>
            </w:r>
          </w:p>
        </w:tc>
        <w:tc>
          <w:tcPr>
            <w:tcW w:w="1800" w:type="dxa"/>
          </w:tcPr>
          <w:p w14:paraId="19D8CB83" w14:textId="77777777" w:rsidR="00941D93" w:rsidRDefault="00941D93">
            <w:pPr>
              <w:jc w:val="center"/>
            </w:pPr>
            <w:r>
              <w:t>Modifier</w:t>
            </w:r>
          </w:p>
        </w:tc>
        <w:tc>
          <w:tcPr>
            <w:tcW w:w="3978" w:type="dxa"/>
          </w:tcPr>
          <w:p w14:paraId="2D042A78" w14:textId="77777777" w:rsidR="00941D93" w:rsidRDefault="00941D93">
            <w:pPr>
              <w:jc w:val="center"/>
            </w:pPr>
            <w:r>
              <w:t>Description</w:t>
            </w:r>
          </w:p>
        </w:tc>
      </w:tr>
      <w:tr w:rsidR="00941D93" w14:paraId="1B983C17" w14:textId="77777777">
        <w:tc>
          <w:tcPr>
            <w:tcW w:w="1764" w:type="dxa"/>
          </w:tcPr>
          <w:p w14:paraId="4AC58888" w14:textId="77777777" w:rsidR="00941D93" w:rsidRDefault="0075731C">
            <w:pPr>
              <w:jc w:val="center"/>
            </w:pPr>
            <w:r>
              <w:t>1.0</w:t>
            </w:r>
          </w:p>
        </w:tc>
        <w:tc>
          <w:tcPr>
            <w:tcW w:w="1170" w:type="dxa"/>
          </w:tcPr>
          <w:p w14:paraId="17139490" w14:textId="77777777" w:rsidR="00941D93" w:rsidRDefault="0075731C">
            <w:pPr>
              <w:jc w:val="center"/>
            </w:pPr>
            <w:r>
              <w:t>04/01/2020</w:t>
            </w:r>
          </w:p>
        </w:tc>
        <w:tc>
          <w:tcPr>
            <w:tcW w:w="1800" w:type="dxa"/>
          </w:tcPr>
          <w:p w14:paraId="653712E8" w14:textId="77777777" w:rsidR="00941D93" w:rsidRDefault="0075731C">
            <w:pPr>
              <w:jc w:val="center"/>
            </w:pPr>
            <w:r>
              <w:t>Bianca De La Cruz</w:t>
            </w:r>
          </w:p>
        </w:tc>
        <w:tc>
          <w:tcPr>
            <w:tcW w:w="3978" w:type="dxa"/>
          </w:tcPr>
          <w:p w14:paraId="0CDD29C6" w14:textId="0F055337" w:rsidR="00941D93" w:rsidRDefault="00E24264">
            <w:pPr>
              <w:pStyle w:val="TableText"/>
              <w:widowControl/>
              <w:spacing w:before="0" w:after="0"/>
            </w:pPr>
            <w:r>
              <w:t xml:space="preserve">Added potential test cases and filled out some sections with relevant information. I used a testing tool called </w:t>
            </w:r>
            <w:r w:rsidR="00B216AC">
              <w:t>‘</w:t>
            </w:r>
            <w:proofErr w:type="spellStart"/>
            <w:r>
              <w:t>TestComplete</w:t>
            </w:r>
            <w:proofErr w:type="spellEnd"/>
            <w:r w:rsidR="00B216AC">
              <w:t>’</w:t>
            </w:r>
            <w:r>
              <w:t>.</w:t>
            </w:r>
          </w:p>
        </w:tc>
      </w:tr>
      <w:tr w:rsidR="00941D93" w14:paraId="3DE8A6AC" w14:textId="77777777">
        <w:tc>
          <w:tcPr>
            <w:tcW w:w="1764" w:type="dxa"/>
          </w:tcPr>
          <w:p w14:paraId="3A4609CF" w14:textId="77777777" w:rsidR="00941D93" w:rsidRDefault="0051785F" w:rsidP="0051785F">
            <w:pPr>
              <w:jc w:val="center"/>
            </w:pPr>
            <w:r>
              <w:t>2.0</w:t>
            </w:r>
          </w:p>
        </w:tc>
        <w:tc>
          <w:tcPr>
            <w:tcW w:w="1170" w:type="dxa"/>
          </w:tcPr>
          <w:p w14:paraId="2BF320AB" w14:textId="77777777" w:rsidR="00941D93" w:rsidRDefault="0051785F">
            <w:r>
              <w:t>04/15/2020</w:t>
            </w:r>
          </w:p>
        </w:tc>
        <w:tc>
          <w:tcPr>
            <w:tcW w:w="1800" w:type="dxa"/>
          </w:tcPr>
          <w:p w14:paraId="29390B20" w14:textId="12574216" w:rsidR="00941D93" w:rsidRDefault="0051785F">
            <w:r>
              <w:t xml:space="preserve">Bianca De La </w:t>
            </w:r>
            <w:r w:rsidR="00E24264">
              <w:t>Cruz</w:t>
            </w:r>
          </w:p>
        </w:tc>
        <w:tc>
          <w:tcPr>
            <w:tcW w:w="3978" w:type="dxa"/>
          </w:tcPr>
          <w:p w14:paraId="0C6C9DA6" w14:textId="10770F1E" w:rsidR="00941D93" w:rsidRDefault="00E24264">
            <w:r>
              <w:t xml:space="preserve">Changed test plan. Completed all test cases and </w:t>
            </w:r>
            <w:r w:rsidR="00B216AC">
              <w:t>thoroughly</w:t>
            </w:r>
            <w:r>
              <w:t xml:space="preserve"> completed each section.</w:t>
            </w:r>
          </w:p>
        </w:tc>
      </w:tr>
      <w:tr w:rsidR="00941D93" w14:paraId="2D8279D0" w14:textId="77777777">
        <w:tc>
          <w:tcPr>
            <w:tcW w:w="1764" w:type="dxa"/>
          </w:tcPr>
          <w:p w14:paraId="214EE542" w14:textId="77777777" w:rsidR="00941D93" w:rsidRDefault="00941D93"/>
        </w:tc>
        <w:tc>
          <w:tcPr>
            <w:tcW w:w="1170" w:type="dxa"/>
          </w:tcPr>
          <w:p w14:paraId="6ABDE778" w14:textId="77777777" w:rsidR="00941D93" w:rsidRDefault="00941D93"/>
        </w:tc>
        <w:tc>
          <w:tcPr>
            <w:tcW w:w="1800" w:type="dxa"/>
          </w:tcPr>
          <w:p w14:paraId="1265E646" w14:textId="77777777" w:rsidR="00941D93" w:rsidRDefault="00941D93"/>
        </w:tc>
        <w:tc>
          <w:tcPr>
            <w:tcW w:w="3978" w:type="dxa"/>
          </w:tcPr>
          <w:p w14:paraId="6A3FD2AF" w14:textId="77777777" w:rsidR="00941D93" w:rsidRDefault="00941D93"/>
        </w:tc>
      </w:tr>
    </w:tbl>
    <w:p w14:paraId="0187EC2B" w14:textId="77777777" w:rsidR="00941D93" w:rsidRDefault="00941D93">
      <w:pPr>
        <w:ind w:left="144"/>
      </w:pPr>
    </w:p>
    <w:p w14:paraId="567BEBA9" w14:textId="77777777" w:rsidR="00941D93" w:rsidRDefault="00941D93">
      <w:pPr>
        <w:ind w:left="144"/>
      </w:pPr>
    </w:p>
    <w:p w14:paraId="6B0C9B85" w14:textId="77777777" w:rsidR="00941D93" w:rsidRDefault="00941D93">
      <w:pPr>
        <w:ind w:left="144"/>
      </w:pPr>
    </w:p>
    <w:p w14:paraId="5DB71C8C" w14:textId="77777777" w:rsidR="00941D93" w:rsidRDefault="00941D93">
      <w:pPr>
        <w:ind w:left="144"/>
      </w:pPr>
    </w:p>
    <w:p w14:paraId="54CF21F7" w14:textId="77777777" w:rsidR="00941D93" w:rsidRDefault="00941D93">
      <w:pPr>
        <w:pStyle w:val="Paragraph"/>
      </w:pPr>
      <w:r>
        <w:t>Note: The template presented in this document was taken from:</w:t>
      </w:r>
    </w:p>
    <w:p w14:paraId="2956EB48" w14:textId="77777777" w:rsidR="00941D93" w:rsidRDefault="00941D93">
      <w:pPr>
        <w:pStyle w:val="Paragraph"/>
      </w:pPr>
      <w:r>
        <w:t xml:space="preserve">Donaldson, S., and S. Siegel, </w:t>
      </w:r>
      <w:r>
        <w:rPr>
          <w:i/>
          <w:iCs/>
        </w:rPr>
        <w:t>Successful Software Development</w:t>
      </w:r>
      <w:r>
        <w:t>. Upper Saddle River, NJ: Prentice Hall, 2001, pp. 321-323.</w:t>
      </w:r>
    </w:p>
    <w:p w14:paraId="068CE7E0" w14:textId="77777777" w:rsidR="00E47986" w:rsidRDefault="00E47986">
      <w:pPr>
        <w:pStyle w:val="Paragraph"/>
      </w:pPr>
    </w:p>
    <w:p w14:paraId="66A8311F"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D716DAB" w14:textId="77777777" w:rsidR="00941D93" w:rsidRDefault="00941D93">
      <w:pPr>
        <w:pStyle w:val="Paragraph"/>
      </w:pPr>
    </w:p>
    <w:p w14:paraId="6389192D" w14:textId="77777777" w:rsidR="00941D93" w:rsidRDefault="00941D93">
      <w:pPr>
        <w:pStyle w:val="Paragraph"/>
      </w:pPr>
      <w:r>
        <w:t>Supplementary information is from:</w:t>
      </w:r>
    </w:p>
    <w:p w14:paraId="1D97CE4F" w14:textId="77777777" w:rsidR="00941D93" w:rsidRDefault="00941D93">
      <w:pPr>
        <w:pStyle w:val="Paragraph"/>
      </w:pPr>
      <w:proofErr w:type="spellStart"/>
      <w:r>
        <w:lastRenderedPageBreak/>
        <w:t>Pfleeger</w:t>
      </w:r>
      <w:proofErr w:type="spellEnd"/>
      <w:r>
        <w:t xml:space="preserve">, S.  </w:t>
      </w:r>
      <w:r>
        <w:rPr>
          <w:i/>
          <w:iCs/>
        </w:rPr>
        <w:t>Software Engineering, Theory and Practice</w:t>
      </w:r>
      <w:r>
        <w:t xml:space="preserve">.  Upper Saddle River, NJ: Prentice Hall, 1998, p. 365.  </w:t>
      </w:r>
    </w:p>
    <w:p w14:paraId="63D262F2" w14:textId="77777777" w:rsidR="00941D93" w:rsidRDefault="00941D93">
      <w:pPr>
        <w:pStyle w:val="Paragraph"/>
      </w:pPr>
      <w:r>
        <w:br w:type="column"/>
      </w:r>
    </w:p>
    <w:p w14:paraId="192ACB3D" w14:textId="77777777" w:rsidR="00941D93" w:rsidRDefault="00941D93">
      <w:pPr>
        <w:ind w:left="144"/>
      </w:pPr>
    </w:p>
    <w:p w14:paraId="19C3972A" w14:textId="77777777" w:rsidR="00941D93" w:rsidRDefault="00941D93">
      <w:pPr>
        <w:pStyle w:val="TOC2"/>
        <w:rPr>
          <w:sz w:val="28"/>
        </w:rPr>
      </w:pPr>
      <w:r>
        <w:rPr>
          <w:sz w:val="28"/>
        </w:rPr>
        <w:t>Table of Contents</w:t>
      </w:r>
    </w:p>
    <w:p w14:paraId="66FD3000" w14:textId="68425E6B" w:rsidR="004616E8" w:rsidRDefault="00941D93">
      <w:pPr>
        <w:pStyle w:val="TOC1"/>
        <w:rPr>
          <w:rFonts w:asciiTheme="minorHAnsi" w:eastAsiaTheme="minorEastAsia" w:hAnsiTheme="minorHAnsi" w:cstheme="minorBidi"/>
          <w:b w:val="0"/>
          <w:caps w:val="0"/>
          <w:noProof/>
          <w:sz w:val="24"/>
          <w:szCs w:val="24"/>
        </w:rPr>
      </w:pPr>
      <w:r>
        <w:rPr>
          <w:sz w:val="28"/>
        </w:rPr>
        <w:fldChar w:fldCharType="begin"/>
      </w:r>
      <w:r>
        <w:rPr>
          <w:sz w:val="28"/>
        </w:rPr>
        <w:instrText xml:space="preserve"> TOC \o "1-3" \h \z </w:instrText>
      </w:r>
      <w:r>
        <w:rPr>
          <w:sz w:val="28"/>
        </w:rPr>
        <w:fldChar w:fldCharType="separate"/>
      </w:r>
      <w:hyperlink w:anchor="_Toc37896820" w:history="1">
        <w:r w:rsidR="004616E8" w:rsidRPr="00302054">
          <w:rPr>
            <w:rStyle w:val="Hyperlink"/>
            <w:noProof/>
          </w:rPr>
          <w:t>Document Control</w:t>
        </w:r>
        <w:r w:rsidR="004616E8">
          <w:rPr>
            <w:noProof/>
            <w:webHidden/>
          </w:rPr>
          <w:tab/>
        </w:r>
        <w:r w:rsidR="004616E8">
          <w:rPr>
            <w:noProof/>
            <w:webHidden/>
          </w:rPr>
          <w:fldChar w:fldCharType="begin"/>
        </w:r>
        <w:r w:rsidR="004616E8">
          <w:rPr>
            <w:noProof/>
            <w:webHidden/>
          </w:rPr>
          <w:instrText xml:space="preserve"> PAGEREF _Toc37896820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1A2760FF" w14:textId="7452AA81" w:rsidR="004616E8" w:rsidRDefault="00CB3889">
      <w:pPr>
        <w:pStyle w:val="TOC2"/>
        <w:rPr>
          <w:rFonts w:asciiTheme="minorHAnsi" w:eastAsiaTheme="minorEastAsia" w:hAnsiTheme="minorHAnsi" w:cstheme="minorBidi"/>
          <w:b w:val="0"/>
          <w:bCs w:val="0"/>
          <w:smallCaps w:val="0"/>
          <w:noProof/>
          <w:sz w:val="24"/>
          <w:szCs w:val="24"/>
        </w:rPr>
      </w:pPr>
      <w:hyperlink w:anchor="_Toc37896821" w:history="1">
        <w:r w:rsidR="004616E8" w:rsidRPr="00302054">
          <w:rPr>
            <w:rStyle w:val="Hyperlink"/>
            <w:noProof/>
          </w:rPr>
          <w:t>Approval</w:t>
        </w:r>
        <w:r w:rsidR="004616E8">
          <w:rPr>
            <w:noProof/>
            <w:webHidden/>
          </w:rPr>
          <w:tab/>
        </w:r>
        <w:r w:rsidR="004616E8">
          <w:rPr>
            <w:noProof/>
            <w:webHidden/>
          </w:rPr>
          <w:fldChar w:fldCharType="begin"/>
        </w:r>
        <w:r w:rsidR="004616E8">
          <w:rPr>
            <w:noProof/>
            <w:webHidden/>
          </w:rPr>
          <w:instrText xml:space="preserve"> PAGEREF _Toc37896821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73C0C6D0" w14:textId="6D5C7269" w:rsidR="004616E8" w:rsidRDefault="00CB3889">
      <w:pPr>
        <w:pStyle w:val="TOC2"/>
        <w:rPr>
          <w:rFonts w:asciiTheme="minorHAnsi" w:eastAsiaTheme="minorEastAsia" w:hAnsiTheme="minorHAnsi" w:cstheme="minorBidi"/>
          <w:b w:val="0"/>
          <w:bCs w:val="0"/>
          <w:smallCaps w:val="0"/>
          <w:noProof/>
          <w:sz w:val="24"/>
          <w:szCs w:val="24"/>
        </w:rPr>
      </w:pPr>
      <w:hyperlink w:anchor="_Toc37896822" w:history="1">
        <w:r w:rsidR="004616E8" w:rsidRPr="00302054">
          <w:rPr>
            <w:rStyle w:val="Hyperlink"/>
            <w:noProof/>
          </w:rPr>
          <w:t>Document Change Control</w:t>
        </w:r>
        <w:r w:rsidR="004616E8">
          <w:rPr>
            <w:noProof/>
            <w:webHidden/>
          </w:rPr>
          <w:tab/>
        </w:r>
        <w:r w:rsidR="004616E8">
          <w:rPr>
            <w:noProof/>
            <w:webHidden/>
          </w:rPr>
          <w:fldChar w:fldCharType="begin"/>
        </w:r>
        <w:r w:rsidR="004616E8">
          <w:rPr>
            <w:noProof/>
            <w:webHidden/>
          </w:rPr>
          <w:instrText xml:space="preserve"> PAGEREF _Toc37896822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459811E6" w14:textId="5961EC03" w:rsidR="004616E8" w:rsidRDefault="00CB3889">
      <w:pPr>
        <w:pStyle w:val="TOC2"/>
        <w:rPr>
          <w:rFonts w:asciiTheme="minorHAnsi" w:eastAsiaTheme="minorEastAsia" w:hAnsiTheme="minorHAnsi" w:cstheme="minorBidi"/>
          <w:b w:val="0"/>
          <w:bCs w:val="0"/>
          <w:smallCaps w:val="0"/>
          <w:noProof/>
          <w:sz w:val="24"/>
          <w:szCs w:val="24"/>
        </w:rPr>
      </w:pPr>
      <w:hyperlink w:anchor="_Toc37896823" w:history="1">
        <w:r w:rsidR="004616E8" w:rsidRPr="00302054">
          <w:rPr>
            <w:rStyle w:val="Hyperlink"/>
            <w:noProof/>
          </w:rPr>
          <w:t>Distribution List</w:t>
        </w:r>
        <w:r w:rsidR="004616E8">
          <w:rPr>
            <w:noProof/>
            <w:webHidden/>
          </w:rPr>
          <w:tab/>
        </w:r>
        <w:r w:rsidR="004616E8">
          <w:rPr>
            <w:noProof/>
            <w:webHidden/>
          </w:rPr>
          <w:fldChar w:fldCharType="begin"/>
        </w:r>
        <w:r w:rsidR="004616E8">
          <w:rPr>
            <w:noProof/>
            <w:webHidden/>
          </w:rPr>
          <w:instrText xml:space="preserve"> PAGEREF _Toc37896823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75F3739A" w14:textId="3C814E9E" w:rsidR="004616E8" w:rsidRDefault="00CB3889">
      <w:pPr>
        <w:pStyle w:val="TOC2"/>
        <w:rPr>
          <w:rFonts w:asciiTheme="minorHAnsi" w:eastAsiaTheme="minorEastAsia" w:hAnsiTheme="minorHAnsi" w:cstheme="minorBidi"/>
          <w:b w:val="0"/>
          <w:bCs w:val="0"/>
          <w:smallCaps w:val="0"/>
          <w:noProof/>
          <w:sz w:val="24"/>
          <w:szCs w:val="24"/>
        </w:rPr>
      </w:pPr>
      <w:hyperlink w:anchor="_Toc37896824" w:history="1">
        <w:r w:rsidR="004616E8" w:rsidRPr="00302054">
          <w:rPr>
            <w:rStyle w:val="Hyperlink"/>
            <w:noProof/>
          </w:rPr>
          <w:t>Change Summary</w:t>
        </w:r>
        <w:r w:rsidR="004616E8">
          <w:rPr>
            <w:noProof/>
            <w:webHidden/>
          </w:rPr>
          <w:tab/>
        </w:r>
        <w:r w:rsidR="004616E8">
          <w:rPr>
            <w:noProof/>
            <w:webHidden/>
          </w:rPr>
          <w:fldChar w:fldCharType="begin"/>
        </w:r>
        <w:r w:rsidR="004616E8">
          <w:rPr>
            <w:noProof/>
            <w:webHidden/>
          </w:rPr>
          <w:instrText xml:space="preserve"> PAGEREF _Toc37896824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17A6CCFD" w14:textId="225A2711"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25" w:history="1">
        <w:r w:rsidR="004616E8" w:rsidRPr="00302054">
          <w:rPr>
            <w:rStyle w:val="Hyperlink"/>
            <w:noProof/>
          </w:rPr>
          <w:t>1.</w:t>
        </w:r>
        <w:r w:rsidR="004616E8">
          <w:rPr>
            <w:rFonts w:asciiTheme="minorHAnsi" w:eastAsiaTheme="minorEastAsia" w:hAnsiTheme="minorHAnsi" w:cstheme="minorBidi"/>
            <w:b w:val="0"/>
            <w:caps w:val="0"/>
            <w:noProof/>
            <w:sz w:val="24"/>
            <w:szCs w:val="24"/>
          </w:rPr>
          <w:tab/>
        </w:r>
        <w:r w:rsidR="004616E8" w:rsidRPr="00302054">
          <w:rPr>
            <w:rStyle w:val="Hyperlink"/>
            <w:noProof/>
          </w:rPr>
          <w:t>Introduction</w:t>
        </w:r>
        <w:r w:rsidR="004616E8">
          <w:rPr>
            <w:noProof/>
            <w:webHidden/>
          </w:rPr>
          <w:tab/>
        </w:r>
        <w:r w:rsidR="004616E8">
          <w:rPr>
            <w:noProof/>
            <w:webHidden/>
          </w:rPr>
          <w:fldChar w:fldCharType="begin"/>
        </w:r>
        <w:r w:rsidR="004616E8">
          <w:rPr>
            <w:noProof/>
            <w:webHidden/>
          </w:rPr>
          <w:instrText xml:space="preserve"> PAGEREF _Toc37896825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512CB11" w14:textId="7AFF8741"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26" w:history="1">
        <w:r w:rsidR="004616E8" w:rsidRPr="00302054">
          <w:rPr>
            <w:rStyle w:val="Hyperlink"/>
            <w:noProof/>
          </w:rPr>
          <w:t>1.1.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Purpose</w:t>
        </w:r>
        <w:r w:rsidR="004616E8">
          <w:rPr>
            <w:noProof/>
            <w:webHidden/>
          </w:rPr>
          <w:tab/>
        </w:r>
        <w:r w:rsidR="004616E8">
          <w:rPr>
            <w:noProof/>
            <w:webHidden/>
          </w:rPr>
          <w:fldChar w:fldCharType="begin"/>
        </w:r>
        <w:r w:rsidR="004616E8">
          <w:rPr>
            <w:noProof/>
            <w:webHidden/>
          </w:rPr>
          <w:instrText xml:space="preserve"> PAGEREF _Toc37896826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6D053E1D" w14:textId="2027AFB3"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27" w:history="1">
        <w:r w:rsidR="004616E8" w:rsidRPr="00302054">
          <w:rPr>
            <w:rStyle w:val="Hyperlink"/>
            <w:noProof/>
          </w:rPr>
          <w:t>1.2.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Scope</w:t>
        </w:r>
        <w:r w:rsidR="004616E8">
          <w:rPr>
            <w:noProof/>
            <w:webHidden/>
          </w:rPr>
          <w:tab/>
        </w:r>
        <w:r w:rsidR="004616E8">
          <w:rPr>
            <w:noProof/>
            <w:webHidden/>
          </w:rPr>
          <w:fldChar w:fldCharType="begin"/>
        </w:r>
        <w:r w:rsidR="004616E8">
          <w:rPr>
            <w:noProof/>
            <w:webHidden/>
          </w:rPr>
          <w:instrText xml:space="preserve"> PAGEREF _Toc37896827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D2CD0F2" w14:textId="1786B708"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28" w:history="1">
        <w:r w:rsidR="004616E8" w:rsidRPr="00302054">
          <w:rPr>
            <w:rStyle w:val="Hyperlink"/>
            <w:noProof/>
          </w:rPr>
          <w:t>1.3.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System Overview</w:t>
        </w:r>
        <w:r w:rsidR="004616E8">
          <w:rPr>
            <w:noProof/>
            <w:webHidden/>
          </w:rPr>
          <w:tab/>
        </w:r>
        <w:r w:rsidR="004616E8">
          <w:rPr>
            <w:noProof/>
            <w:webHidden/>
          </w:rPr>
          <w:fldChar w:fldCharType="begin"/>
        </w:r>
        <w:r w:rsidR="004616E8">
          <w:rPr>
            <w:noProof/>
            <w:webHidden/>
          </w:rPr>
          <w:instrText xml:space="preserve"> PAGEREF _Toc37896828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3B58E234" w14:textId="2B72D548"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29" w:history="1">
        <w:r w:rsidR="004616E8" w:rsidRPr="00302054">
          <w:rPr>
            <w:rStyle w:val="Hyperlink"/>
            <w:noProof/>
          </w:rPr>
          <w:t>1.4.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Suspension and Exit Criteria</w:t>
        </w:r>
        <w:r w:rsidR="004616E8">
          <w:rPr>
            <w:noProof/>
            <w:webHidden/>
          </w:rPr>
          <w:tab/>
        </w:r>
        <w:r w:rsidR="004616E8">
          <w:rPr>
            <w:noProof/>
            <w:webHidden/>
          </w:rPr>
          <w:fldChar w:fldCharType="begin"/>
        </w:r>
        <w:r w:rsidR="004616E8">
          <w:rPr>
            <w:noProof/>
            <w:webHidden/>
          </w:rPr>
          <w:instrText xml:space="preserve"> PAGEREF _Toc37896829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5BEABC55" w14:textId="6D742C26"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30" w:history="1">
        <w:r w:rsidR="004616E8" w:rsidRPr="00302054">
          <w:rPr>
            <w:rStyle w:val="Hyperlink"/>
            <w:noProof/>
          </w:rPr>
          <w:t>1.5.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Document Overview</w:t>
        </w:r>
        <w:r w:rsidR="004616E8">
          <w:rPr>
            <w:noProof/>
            <w:webHidden/>
          </w:rPr>
          <w:tab/>
        </w:r>
        <w:r w:rsidR="004616E8">
          <w:rPr>
            <w:noProof/>
            <w:webHidden/>
          </w:rPr>
          <w:fldChar w:fldCharType="begin"/>
        </w:r>
        <w:r w:rsidR="004616E8">
          <w:rPr>
            <w:noProof/>
            <w:webHidden/>
          </w:rPr>
          <w:instrText xml:space="preserve"> PAGEREF _Toc37896830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5747E1BE" w14:textId="67B77121"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31" w:history="1">
        <w:r w:rsidR="004616E8" w:rsidRPr="00302054">
          <w:rPr>
            <w:rStyle w:val="Hyperlink"/>
            <w:noProof/>
          </w:rPr>
          <w:t>1.6.</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References</w:t>
        </w:r>
        <w:r w:rsidR="004616E8">
          <w:rPr>
            <w:noProof/>
            <w:webHidden/>
          </w:rPr>
          <w:tab/>
        </w:r>
        <w:r w:rsidR="004616E8">
          <w:rPr>
            <w:noProof/>
            <w:webHidden/>
          </w:rPr>
          <w:fldChar w:fldCharType="begin"/>
        </w:r>
        <w:r w:rsidR="004616E8">
          <w:rPr>
            <w:noProof/>
            <w:webHidden/>
          </w:rPr>
          <w:instrText xml:space="preserve"> PAGEREF _Toc37896831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7BAC2032" w14:textId="71FAC5E6"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32" w:history="1">
        <w:r w:rsidR="004616E8" w:rsidRPr="00302054">
          <w:rPr>
            <w:rStyle w:val="Hyperlink"/>
            <w:noProof/>
          </w:rPr>
          <w:t>2.</w:t>
        </w:r>
        <w:r w:rsidR="004616E8">
          <w:rPr>
            <w:rFonts w:asciiTheme="minorHAnsi" w:eastAsiaTheme="minorEastAsia" w:hAnsiTheme="minorHAnsi" w:cstheme="minorBidi"/>
            <w:b w:val="0"/>
            <w:caps w:val="0"/>
            <w:noProof/>
            <w:sz w:val="24"/>
            <w:szCs w:val="24"/>
          </w:rPr>
          <w:tab/>
        </w:r>
        <w:r w:rsidR="004616E8" w:rsidRPr="00302054">
          <w:rPr>
            <w:rStyle w:val="Hyperlink"/>
            <w:noProof/>
          </w:rPr>
          <w:t>Test Items and Features</w:t>
        </w:r>
        <w:r w:rsidR="004616E8">
          <w:rPr>
            <w:noProof/>
            <w:webHidden/>
          </w:rPr>
          <w:tab/>
        </w:r>
        <w:r w:rsidR="004616E8">
          <w:rPr>
            <w:noProof/>
            <w:webHidden/>
          </w:rPr>
          <w:fldChar w:fldCharType="begin"/>
        </w:r>
        <w:r w:rsidR="004616E8">
          <w:rPr>
            <w:noProof/>
            <w:webHidden/>
          </w:rPr>
          <w:instrText xml:space="preserve"> PAGEREF _Toc37896832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55C06C4" w14:textId="05AB87B6"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33" w:history="1">
        <w:r w:rsidR="004616E8" w:rsidRPr="00302054">
          <w:rPr>
            <w:rStyle w:val="Hyperlink"/>
            <w:noProof/>
          </w:rPr>
          <w:t>2.1.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Items</w:t>
        </w:r>
        <w:r w:rsidR="004616E8">
          <w:rPr>
            <w:noProof/>
            <w:webHidden/>
          </w:rPr>
          <w:tab/>
        </w:r>
        <w:r w:rsidR="004616E8">
          <w:rPr>
            <w:noProof/>
            <w:webHidden/>
          </w:rPr>
          <w:fldChar w:fldCharType="begin"/>
        </w:r>
        <w:r w:rsidR="004616E8">
          <w:rPr>
            <w:noProof/>
            <w:webHidden/>
          </w:rPr>
          <w:instrText xml:space="preserve"> PAGEREF _Toc37896833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067C5690" w14:textId="5B2AD514"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34" w:history="1">
        <w:r w:rsidR="004616E8" w:rsidRPr="00302054">
          <w:rPr>
            <w:rStyle w:val="Hyperlink"/>
            <w:noProof/>
          </w:rPr>
          <w:t>2.2.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Features</w:t>
        </w:r>
        <w:r w:rsidR="004616E8">
          <w:rPr>
            <w:noProof/>
            <w:webHidden/>
          </w:rPr>
          <w:tab/>
        </w:r>
        <w:r w:rsidR="004616E8">
          <w:rPr>
            <w:noProof/>
            <w:webHidden/>
          </w:rPr>
          <w:fldChar w:fldCharType="begin"/>
        </w:r>
        <w:r w:rsidR="004616E8">
          <w:rPr>
            <w:noProof/>
            <w:webHidden/>
          </w:rPr>
          <w:instrText xml:space="preserve"> PAGEREF _Toc37896834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6B117F1E" w14:textId="03A67C14" w:rsidR="004616E8" w:rsidRDefault="00CB3889">
      <w:pPr>
        <w:pStyle w:val="TOC3"/>
        <w:tabs>
          <w:tab w:val="left" w:pos="1200"/>
        </w:tabs>
        <w:rPr>
          <w:rFonts w:asciiTheme="minorHAnsi" w:eastAsiaTheme="minorEastAsia" w:hAnsiTheme="minorHAnsi" w:cstheme="minorBidi"/>
          <w:i w:val="0"/>
          <w:noProof/>
          <w:sz w:val="24"/>
          <w:szCs w:val="24"/>
        </w:rPr>
      </w:pPr>
      <w:hyperlink w:anchor="_Toc37896835" w:history="1">
        <w:r w:rsidR="004616E8" w:rsidRPr="00302054">
          <w:rPr>
            <w:rStyle w:val="Hyperlink"/>
            <w:noProof/>
          </w:rPr>
          <w:t>2.2.1.</w:t>
        </w:r>
        <w:r w:rsidR="004616E8">
          <w:rPr>
            <w:rFonts w:asciiTheme="minorHAnsi" w:eastAsiaTheme="minorEastAsia" w:hAnsiTheme="minorHAnsi" w:cstheme="minorBidi"/>
            <w:i w:val="0"/>
            <w:noProof/>
            <w:sz w:val="24"/>
            <w:szCs w:val="24"/>
          </w:rPr>
          <w:tab/>
        </w:r>
        <w:r w:rsidR="004616E8" w:rsidRPr="00302054">
          <w:rPr>
            <w:rStyle w:val="Hyperlink"/>
            <w:noProof/>
          </w:rPr>
          <w:t>Data Base Edit Window</w:t>
        </w:r>
        <w:r w:rsidR="004616E8">
          <w:rPr>
            <w:noProof/>
            <w:webHidden/>
          </w:rPr>
          <w:tab/>
        </w:r>
        <w:r w:rsidR="004616E8">
          <w:rPr>
            <w:noProof/>
            <w:webHidden/>
          </w:rPr>
          <w:fldChar w:fldCharType="begin"/>
        </w:r>
        <w:r w:rsidR="004616E8">
          <w:rPr>
            <w:noProof/>
            <w:webHidden/>
          </w:rPr>
          <w:instrText xml:space="preserve"> PAGEREF _Toc37896835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9469391" w14:textId="4D68E792" w:rsidR="004616E8" w:rsidRDefault="00CB3889">
      <w:pPr>
        <w:pStyle w:val="TOC3"/>
        <w:tabs>
          <w:tab w:val="left" w:pos="1200"/>
        </w:tabs>
        <w:rPr>
          <w:rFonts w:asciiTheme="minorHAnsi" w:eastAsiaTheme="minorEastAsia" w:hAnsiTheme="minorHAnsi" w:cstheme="minorBidi"/>
          <w:i w:val="0"/>
          <w:noProof/>
          <w:sz w:val="24"/>
          <w:szCs w:val="24"/>
        </w:rPr>
      </w:pPr>
      <w:hyperlink w:anchor="_Toc37896836" w:history="1">
        <w:r w:rsidR="004616E8" w:rsidRPr="00302054">
          <w:rPr>
            <w:rStyle w:val="Hyperlink"/>
            <w:noProof/>
          </w:rPr>
          <w:t>2.2.2.</w:t>
        </w:r>
        <w:r w:rsidR="004616E8">
          <w:rPr>
            <w:rFonts w:asciiTheme="minorHAnsi" w:eastAsiaTheme="minorEastAsia" w:hAnsiTheme="minorHAnsi" w:cstheme="minorBidi"/>
            <w:i w:val="0"/>
            <w:noProof/>
            <w:sz w:val="24"/>
            <w:szCs w:val="24"/>
          </w:rPr>
          <w:tab/>
        </w:r>
        <w:r w:rsidR="004616E8" w:rsidRPr="00302054">
          <w:rPr>
            <w:rStyle w:val="Hyperlink"/>
            <w:noProof/>
          </w:rPr>
          <w:t>Data Table Display Window</w:t>
        </w:r>
        <w:r w:rsidR="004616E8">
          <w:rPr>
            <w:noProof/>
            <w:webHidden/>
          </w:rPr>
          <w:tab/>
        </w:r>
        <w:r w:rsidR="004616E8">
          <w:rPr>
            <w:noProof/>
            <w:webHidden/>
          </w:rPr>
          <w:fldChar w:fldCharType="begin"/>
        </w:r>
        <w:r w:rsidR="004616E8">
          <w:rPr>
            <w:noProof/>
            <w:webHidden/>
          </w:rPr>
          <w:instrText xml:space="preserve"> PAGEREF _Toc37896836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4397EA48" w14:textId="16E8D4B7"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37" w:history="1">
        <w:r w:rsidR="004616E8" w:rsidRPr="00302054">
          <w:rPr>
            <w:rStyle w:val="Hyperlink"/>
            <w:noProof/>
          </w:rPr>
          <w:t>3.</w:t>
        </w:r>
        <w:r w:rsidR="004616E8">
          <w:rPr>
            <w:rFonts w:asciiTheme="minorHAnsi" w:eastAsiaTheme="minorEastAsia" w:hAnsiTheme="minorHAnsi" w:cstheme="minorBidi"/>
            <w:b w:val="0"/>
            <w:caps w:val="0"/>
            <w:noProof/>
            <w:sz w:val="24"/>
            <w:szCs w:val="24"/>
          </w:rPr>
          <w:tab/>
        </w:r>
        <w:r w:rsidR="004616E8" w:rsidRPr="00302054">
          <w:rPr>
            <w:rStyle w:val="Hyperlink"/>
            <w:noProof/>
          </w:rPr>
          <w:t>Testing Approach</w:t>
        </w:r>
        <w:r w:rsidR="004616E8">
          <w:rPr>
            <w:noProof/>
            <w:webHidden/>
          </w:rPr>
          <w:tab/>
        </w:r>
        <w:r w:rsidR="004616E8">
          <w:rPr>
            <w:noProof/>
            <w:webHidden/>
          </w:rPr>
          <w:fldChar w:fldCharType="begin"/>
        </w:r>
        <w:r w:rsidR="004616E8">
          <w:rPr>
            <w:noProof/>
            <w:webHidden/>
          </w:rPr>
          <w:instrText xml:space="preserve"> PAGEREF _Toc37896837 \h </w:instrText>
        </w:r>
        <w:r w:rsidR="004616E8">
          <w:rPr>
            <w:noProof/>
            <w:webHidden/>
          </w:rPr>
        </w:r>
        <w:r w:rsidR="004616E8">
          <w:rPr>
            <w:noProof/>
            <w:webHidden/>
          </w:rPr>
          <w:fldChar w:fldCharType="separate"/>
        </w:r>
        <w:r w:rsidR="004616E8">
          <w:rPr>
            <w:noProof/>
            <w:webHidden/>
          </w:rPr>
          <w:t>3</w:t>
        </w:r>
        <w:r w:rsidR="004616E8">
          <w:rPr>
            <w:noProof/>
            <w:webHidden/>
          </w:rPr>
          <w:fldChar w:fldCharType="end"/>
        </w:r>
      </w:hyperlink>
    </w:p>
    <w:p w14:paraId="3603A65F" w14:textId="7109CF78"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38" w:history="1">
        <w:r w:rsidR="004616E8" w:rsidRPr="00302054">
          <w:rPr>
            <w:rStyle w:val="Hyperlink"/>
            <w:noProof/>
          </w:rPr>
          <w:t>4.</w:t>
        </w:r>
        <w:r w:rsidR="004616E8">
          <w:rPr>
            <w:rFonts w:asciiTheme="minorHAnsi" w:eastAsiaTheme="minorEastAsia" w:hAnsiTheme="minorHAnsi" w:cstheme="minorBidi"/>
            <w:b w:val="0"/>
            <w:caps w:val="0"/>
            <w:noProof/>
            <w:sz w:val="24"/>
            <w:szCs w:val="24"/>
          </w:rPr>
          <w:tab/>
        </w:r>
        <w:r w:rsidR="004616E8" w:rsidRPr="00302054">
          <w:rPr>
            <w:rStyle w:val="Hyperlink"/>
            <w:noProof/>
          </w:rPr>
          <w:t>Test XX</w:t>
        </w:r>
        <w:r w:rsidR="004616E8">
          <w:rPr>
            <w:noProof/>
            <w:webHidden/>
          </w:rPr>
          <w:tab/>
        </w:r>
        <w:r w:rsidR="004616E8">
          <w:rPr>
            <w:noProof/>
            <w:webHidden/>
          </w:rPr>
          <w:fldChar w:fldCharType="begin"/>
        </w:r>
        <w:r w:rsidR="004616E8">
          <w:rPr>
            <w:noProof/>
            <w:webHidden/>
          </w:rPr>
          <w:instrText xml:space="preserve"> PAGEREF _Toc37896838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451258A9" w14:textId="0155E5F9"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39" w:history="1">
        <w:r w:rsidR="004616E8" w:rsidRPr="00302054">
          <w:rPr>
            <w:rStyle w:val="Hyperlink"/>
            <w:noProof/>
          </w:rPr>
          <w:t>4.1.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1: File&gt;Open</w:t>
        </w:r>
        <w:r w:rsidR="004616E8">
          <w:rPr>
            <w:noProof/>
            <w:webHidden/>
          </w:rPr>
          <w:tab/>
        </w:r>
        <w:r w:rsidR="004616E8">
          <w:rPr>
            <w:noProof/>
            <w:webHidden/>
          </w:rPr>
          <w:fldChar w:fldCharType="begin"/>
        </w:r>
        <w:r w:rsidR="004616E8">
          <w:rPr>
            <w:noProof/>
            <w:webHidden/>
          </w:rPr>
          <w:instrText xml:space="preserve"> PAGEREF _Toc37896839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6BE0368A" w14:textId="7DCFD814"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40" w:history="1">
        <w:r w:rsidR="004616E8" w:rsidRPr="00302054">
          <w:rPr>
            <w:rStyle w:val="Hyperlink"/>
            <w:noProof/>
          </w:rPr>
          <w:t>4.2.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2: File&gt;Exit</w:t>
        </w:r>
        <w:r w:rsidR="004616E8">
          <w:rPr>
            <w:noProof/>
            <w:webHidden/>
          </w:rPr>
          <w:tab/>
        </w:r>
        <w:r w:rsidR="004616E8">
          <w:rPr>
            <w:noProof/>
            <w:webHidden/>
          </w:rPr>
          <w:fldChar w:fldCharType="begin"/>
        </w:r>
        <w:r w:rsidR="004616E8">
          <w:rPr>
            <w:noProof/>
            <w:webHidden/>
          </w:rPr>
          <w:instrText xml:space="preserve"> PAGEREF _Toc37896840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13994299" w14:textId="752CAB23"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41" w:history="1">
        <w:r w:rsidR="004616E8" w:rsidRPr="00302054">
          <w:rPr>
            <w:rStyle w:val="Hyperlink"/>
            <w:noProof/>
          </w:rPr>
          <w:t>4.3.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3: Search&gt;Find Files</w:t>
        </w:r>
        <w:r w:rsidR="004616E8">
          <w:rPr>
            <w:noProof/>
            <w:webHidden/>
          </w:rPr>
          <w:tab/>
        </w:r>
        <w:r w:rsidR="004616E8">
          <w:rPr>
            <w:noProof/>
            <w:webHidden/>
          </w:rPr>
          <w:fldChar w:fldCharType="begin"/>
        </w:r>
        <w:r w:rsidR="004616E8">
          <w:rPr>
            <w:noProof/>
            <w:webHidden/>
          </w:rPr>
          <w:instrText xml:space="preserve"> PAGEREF _Toc37896841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799CA1CC" w14:textId="0B469F82"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42" w:history="1">
        <w:r w:rsidR="004616E8" w:rsidRPr="00302054">
          <w:rPr>
            <w:rStyle w:val="Hyperlink"/>
            <w:noProof/>
          </w:rPr>
          <w:t>4.4.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4: File&gt;Save</w:t>
        </w:r>
        <w:r w:rsidR="004616E8">
          <w:rPr>
            <w:noProof/>
            <w:webHidden/>
          </w:rPr>
          <w:tab/>
        </w:r>
        <w:r w:rsidR="004616E8">
          <w:rPr>
            <w:noProof/>
            <w:webHidden/>
          </w:rPr>
          <w:fldChar w:fldCharType="begin"/>
        </w:r>
        <w:r w:rsidR="004616E8">
          <w:rPr>
            <w:noProof/>
            <w:webHidden/>
          </w:rPr>
          <w:instrText xml:space="preserve"> PAGEREF _Toc37896842 \h </w:instrText>
        </w:r>
        <w:r w:rsidR="004616E8">
          <w:rPr>
            <w:noProof/>
            <w:webHidden/>
          </w:rPr>
        </w:r>
        <w:r w:rsidR="004616E8">
          <w:rPr>
            <w:noProof/>
            <w:webHidden/>
          </w:rPr>
          <w:fldChar w:fldCharType="separate"/>
        </w:r>
        <w:r w:rsidR="004616E8">
          <w:rPr>
            <w:noProof/>
            <w:webHidden/>
          </w:rPr>
          <w:t>1</w:t>
        </w:r>
        <w:r w:rsidR="004616E8">
          <w:rPr>
            <w:noProof/>
            <w:webHidden/>
          </w:rPr>
          <w:fldChar w:fldCharType="end"/>
        </w:r>
      </w:hyperlink>
    </w:p>
    <w:p w14:paraId="08F8147C" w14:textId="27994340"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43" w:history="1">
        <w:r w:rsidR="004616E8" w:rsidRPr="00302054">
          <w:rPr>
            <w:rStyle w:val="Hyperlink"/>
            <w:noProof/>
          </w:rPr>
          <w:t>4.5.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Test 5: File&gt;Print To Fit</w:t>
        </w:r>
        <w:r w:rsidR="004616E8">
          <w:rPr>
            <w:noProof/>
            <w:webHidden/>
          </w:rPr>
          <w:tab/>
        </w:r>
        <w:r w:rsidR="004616E8">
          <w:rPr>
            <w:noProof/>
            <w:webHidden/>
          </w:rPr>
          <w:fldChar w:fldCharType="begin"/>
        </w:r>
        <w:r w:rsidR="004616E8">
          <w:rPr>
            <w:noProof/>
            <w:webHidden/>
          </w:rPr>
          <w:instrText xml:space="preserve"> PAGEREF _Toc37896843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303698D0" w14:textId="1663F17F"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44" w:history="1">
        <w:r w:rsidR="004616E8" w:rsidRPr="00302054">
          <w:rPr>
            <w:rStyle w:val="Hyperlink"/>
            <w:noProof/>
          </w:rPr>
          <w:t>5.</w:t>
        </w:r>
        <w:r w:rsidR="004616E8">
          <w:rPr>
            <w:rFonts w:asciiTheme="minorHAnsi" w:eastAsiaTheme="minorEastAsia" w:hAnsiTheme="minorHAnsi" w:cstheme="minorBidi"/>
            <w:b w:val="0"/>
            <w:caps w:val="0"/>
            <w:noProof/>
            <w:sz w:val="24"/>
            <w:szCs w:val="24"/>
          </w:rPr>
          <w:tab/>
        </w:r>
        <w:r w:rsidR="004616E8" w:rsidRPr="00302054">
          <w:rPr>
            <w:rStyle w:val="Hyperlink"/>
            <w:noProof/>
          </w:rPr>
          <w:t>User Interface Testing</w:t>
        </w:r>
        <w:r w:rsidR="004616E8">
          <w:rPr>
            <w:noProof/>
            <w:webHidden/>
          </w:rPr>
          <w:tab/>
        </w:r>
        <w:r w:rsidR="004616E8">
          <w:rPr>
            <w:noProof/>
            <w:webHidden/>
          </w:rPr>
          <w:fldChar w:fldCharType="begin"/>
        </w:r>
        <w:r w:rsidR="004616E8">
          <w:rPr>
            <w:noProof/>
            <w:webHidden/>
          </w:rPr>
          <w:instrText xml:space="preserve"> PAGEREF _Toc37896844 \h </w:instrText>
        </w:r>
        <w:r w:rsidR="004616E8">
          <w:rPr>
            <w:noProof/>
            <w:webHidden/>
          </w:rPr>
        </w:r>
        <w:r w:rsidR="004616E8">
          <w:rPr>
            <w:noProof/>
            <w:webHidden/>
          </w:rPr>
          <w:fldChar w:fldCharType="separate"/>
        </w:r>
        <w:r w:rsidR="004616E8">
          <w:rPr>
            <w:noProof/>
            <w:webHidden/>
          </w:rPr>
          <w:t>2</w:t>
        </w:r>
        <w:r w:rsidR="004616E8">
          <w:rPr>
            <w:noProof/>
            <w:webHidden/>
          </w:rPr>
          <w:fldChar w:fldCharType="end"/>
        </w:r>
      </w:hyperlink>
    </w:p>
    <w:p w14:paraId="39912D25" w14:textId="745FC71C"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45" w:history="1">
        <w:r w:rsidR="004616E8" w:rsidRPr="00302054">
          <w:rPr>
            <w:rStyle w:val="Hyperlink"/>
            <w:noProof/>
          </w:rPr>
          <w:t>6.</w:t>
        </w:r>
        <w:r w:rsidR="004616E8">
          <w:rPr>
            <w:rFonts w:asciiTheme="minorHAnsi" w:eastAsiaTheme="minorEastAsia" w:hAnsiTheme="minorHAnsi" w:cstheme="minorBidi"/>
            <w:b w:val="0"/>
            <w:caps w:val="0"/>
            <w:noProof/>
            <w:sz w:val="24"/>
            <w:szCs w:val="24"/>
          </w:rPr>
          <w:tab/>
        </w:r>
        <w:r w:rsidR="004616E8" w:rsidRPr="00302054">
          <w:rPr>
            <w:rStyle w:val="Hyperlink"/>
            <w:noProof/>
          </w:rPr>
          <w:t>Test Schedule</w:t>
        </w:r>
        <w:r w:rsidR="004616E8">
          <w:rPr>
            <w:noProof/>
            <w:webHidden/>
          </w:rPr>
          <w:tab/>
        </w:r>
        <w:r w:rsidR="004616E8">
          <w:rPr>
            <w:noProof/>
            <w:webHidden/>
          </w:rPr>
          <w:fldChar w:fldCharType="begin"/>
        </w:r>
        <w:r w:rsidR="004616E8">
          <w:rPr>
            <w:noProof/>
            <w:webHidden/>
          </w:rPr>
          <w:instrText xml:space="preserve"> PAGEREF _Toc37896845 \h </w:instrText>
        </w:r>
        <w:r w:rsidR="004616E8">
          <w:rPr>
            <w:noProof/>
            <w:webHidden/>
          </w:rPr>
        </w:r>
        <w:r w:rsidR="004616E8">
          <w:rPr>
            <w:noProof/>
            <w:webHidden/>
          </w:rPr>
          <w:fldChar w:fldCharType="separate"/>
        </w:r>
        <w:r w:rsidR="004616E8">
          <w:rPr>
            <w:noProof/>
            <w:webHidden/>
          </w:rPr>
          <w:t>3</w:t>
        </w:r>
        <w:r w:rsidR="004616E8">
          <w:rPr>
            <w:noProof/>
            <w:webHidden/>
          </w:rPr>
          <w:fldChar w:fldCharType="end"/>
        </w:r>
      </w:hyperlink>
    </w:p>
    <w:p w14:paraId="117DA628" w14:textId="5B3BC2FA"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46" w:history="1">
        <w:r w:rsidR="004616E8" w:rsidRPr="00302054">
          <w:rPr>
            <w:rStyle w:val="Hyperlink"/>
            <w:noProof/>
          </w:rPr>
          <w:t>7.</w:t>
        </w:r>
        <w:r w:rsidR="004616E8">
          <w:rPr>
            <w:rFonts w:asciiTheme="minorHAnsi" w:eastAsiaTheme="minorEastAsia" w:hAnsiTheme="minorHAnsi" w:cstheme="minorBidi"/>
            <w:b w:val="0"/>
            <w:caps w:val="0"/>
            <w:noProof/>
            <w:sz w:val="24"/>
            <w:szCs w:val="24"/>
          </w:rPr>
          <w:tab/>
        </w:r>
        <w:r w:rsidR="004616E8" w:rsidRPr="00302054">
          <w:rPr>
            <w:rStyle w:val="Hyperlink"/>
            <w:noProof/>
          </w:rPr>
          <w:t>Other Sections</w:t>
        </w:r>
        <w:r w:rsidR="004616E8">
          <w:rPr>
            <w:noProof/>
            <w:webHidden/>
          </w:rPr>
          <w:tab/>
        </w:r>
        <w:r w:rsidR="004616E8">
          <w:rPr>
            <w:noProof/>
            <w:webHidden/>
          </w:rPr>
          <w:fldChar w:fldCharType="begin"/>
        </w:r>
        <w:r w:rsidR="004616E8">
          <w:rPr>
            <w:noProof/>
            <w:webHidden/>
          </w:rPr>
          <w:instrText xml:space="preserve"> PAGEREF _Toc37896846 \h </w:instrText>
        </w:r>
        <w:r w:rsidR="004616E8">
          <w:rPr>
            <w:noProof/>
            <w:webHidden/>
          </w:rPr>
        </w:r>
        <w:r w:rsidR="004616E8">
          <w:rPr>
            <w:noProof/>
            <w:webHidden/>
          </w:rPr>
          <w:fldChar w:fldCharType="separate"/>
        </w:r>
        <w:r w:rsidR="004616E8">
          <w:rPr>
            <w:noProof/>
            <w:webHidden/>
          </w:rPr>
          <w:t>4</w:t>
        </w:r>
        <w:r w:rsidR="004616E8">
          <w:rPr>
            <w:noProof/>
            <w:webHidden/>
          </w:rPr>
          <w:fldChar w:fldCharType="end"/>
        </w:r>
      </w:hyperlink>
    </w:p>
    <w:p w14:paraId="1C5C0B79" w14:textId="02CCBF32" w:rsidR="004616E8" w:rsidRDefault="00CB3889">
      <w:pPr>
        <w:pStyle w:val="TOC1"/>
        <w:tabs>
          <w:tab w:val="left" w:pos="400"/>
        </w:tabs>
        <w:rPr>
          <w:rFonts w:asciiTheme="minorHAnsi" w:eastAsiaTheme="minorEastAsia" w:hAnsiTheme="minorHAnsi" w:cstheme="minorBidi"/>
          <w:b w:val="0"/>
          <w:caps w:val="0"/>
          <w:noProof/>
          <w:sz w:val="24"/>
          <w:szCs w:val="24"/>
        </w:rPr>
      </w:pPr>
      <w:hyperlink w:anchor="_Toc37896847" w:history="1">
        <w:r w:rsidR="004616E8" w:rsidRPr="00302054">
          <w:rPr>
            <w:rStyle w:val="Hyperlink"/>
            <w:noProof/>
          </w:rPr>
          <w:t>8.</w:t>
        </w:r>
        <w:r w:rsidR="004616E8">
          <w:rPr>
            <w:rFonts w:asciiTheme="minorHAnsi" w:eastAsiaTheme="minorEastAsia" w:hAnsiTheme="minorHAnsi" w:cstheme="minorBidi"/>
            <w:b w:val="0"/>
            <w:caps w:val="0"/>
            <w:noProof/>
            <w:sz w:val="24"/>
            <w:szCs w:val="24"/>
          </w:rPr>
          <w:tab/>
        </w:r>
        <w:r w:rsidR="004616E8" w:rsidRPr="00302054">
          <w:rPr>
            <w:rStyle w:val="Hyperlink"/>
            <w:noProof/>
          </w:rPr>
          <w:t>Appendix</w:t>
        </w:r>
        <w:r w:rsidR="004616E8">
          <w:rPr>
            <w:noProof/>
            <w:webHidden/>
          </w:rPr>
          <w:tab/>
        </w:r>
        <w:r w:rsidR="004616E8">
          <w:rPr>
            <w:noProof/>
            <w:webHidden/>
          </w:rPr>
          <w:fldChar w:fldCharType="begin"/>
        </w:r>
        <w:r w:rsidR="004616E8">
          <w:rPr>
            <w:noProof/>
            <w:webHidden/>
          </w:rPr>
          <w:instrText xml:space="preserve"> PAGEREF _Toc37896847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1230EA9D" w14:textId="116D7F06"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48" w:history="1">
        <w:r w:rsidR="004616E8" w:rsidRPr="00302054">
          <w:rPr>
            <w:rStyle w:val="Hyperlink"/>
            <w:noProof/>
          </w:rPr>
          <w:t>8.1.</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Database Edit Window: File&gt;Open</w:t>
        </w:r>
        <w:r w:rsidR="004616E8">
          <w:rPr>
            <w:noProof/>
            <w:webHidden/>
          </w:rPr>
          <w:tab/>
        </w:r>
        <w:r w:rsidR="004616E8">
          <w:rPr>
            <w:noProof/>
            <w:webHidden/>
          </w:rPr>
          <w:fldChar w:fldCharType="begin"/>
        </w:r>
        <w:r w:rsidR="004616E8">
          <w:rPr>
            <w:noProof/>
            <w:webHidden/>
          </w:rPr>
          <w:instrText xml:space="preserve"> PAGEREF _Toc37896848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79A551B6" w14:textId="1EF121EF" w:rsidR="004616E8" w:rsidRDefault="00CB3889">
      <w:pPr>
        <w:pStyle w:val="TOC3"/>
        <w:tabs>
          <w:tab w:val="left" w:pos="1200"/>
        </w:tabs>
        <w:rPr>
          <w:rFonts w:asciiTheme="minorHAnsi" w:eastAsiaTheme="minorEastAsia" w:hAnsiTheme="minorHAnsi" w:cstheme="minorBidi"/>
          <w:i w:val="0"/>
          <w:noProof/>
          <w:sz w:val="24"/>
          <w:szCs w:val="24"/>
        </w:rPr>
      </w:pPr>
      <w:hyperlink w:anchor="_Toc37896849" w:history="1">
        <w:r w:rsidR="004616E8" w:rsidRPr="00302054">
          <w:rPr>
            <w:rStyle w:val="Hyperlink"/>
            <w:noProof/>
          </w:rPr>
          <w:t>8.1.1.</w:t>
        </w:r>
        <w:r w:rsidR="004616E8">
          <w:rPr>
            <w:rFonts w:asciiTheme="minorHAnsi" w:eastAsiaTheme="minorEastAsia" w:hAnsiTheme="minorHAnsi" w:cstheme="minorBidi"/>
            <w:i w:val="0"/>
            <w:noProof/>
            <w:sz w:val="24"/>
            <w:szCs w:val="24"/>
          </w:rPr>
          <w:tab/>
        </w:r>
        <w:r w:rsidR="004616E8" w:rsidRPr="00302054">
          <w:rPr>
            <w:rStyle w:val="Hyperlink"/>
            <w:noProof/>
          </w:rPr>
          <w:t>File&gt;Open Action</w:t>
        </w:r>
        <w:r w:rsidR="004616E8">
          <w:rPr>
            <w:noProof/>
            <w:webHidden/>
          </w:rPr>
          <w:tab/>
        </w:r>
        <w:r w:rsidR="004616E8">
          <w:rPr>
            <w:noProof/>
            <w:webHidden/>
          </w:rPr>
          <w:fldChar w:fldCharType="begin"/>
        </w:r>
        <w:r w:rsidR="004616E8">
          <w:rPr>
            <w:noProof/>
            <w:webHidden/>
          </w:rPr>
          <w:instrText xml:space="preserve"> PAGEREF _Toc37896849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563CBAA9" w14:textId="076BCAD8" w:rsidR="004616E8" w:rsidRDefault="00CB3889">
      <w:pPr>
        <w:pStyle w:val="TOC3"/>
        <w:tabs>
          <w:tab w:val="left" w:pos="1200"/>
        </w:tabs>
        <w:rPr>
          <w:rFonts w:asciiTheme="minorHAnsi" w:eastAsiaTheme="minorEastAsia" w:hAnsiTheme="minorHAnsi" w:cstheme="minorBidi"/>
          <w:i w:val="0"/>
          <w:noProof/>
          <w:sz w:val="24"/>
          <w:szCs w:val="24"/>
        </w:rPr>
      </w:pPr>
      <w:hyperlink w:anchor="_Toc37896850" w:history="1">
        <w:r w:rsidR="004616E8" w:rsidRPr="00302054">
          <w:rPr>
            <w:rStyle w:val="Hyperlink"/>
            <w:noProof/>
          </w:rPr>
          <w:t>8.1.2.</w:t>
        </w:r>
        <w:r w:rsidR="004616E8">
          <w:rPr>
            <w:rFonts w:asciiTheme="minorHAnsi" w:eastAsiaTheme="minorEastAsia" w:hAnsiTheme="minorHAnsi" w:cstheme="minorBidi"/>
            <w:i w:val="0"/>
            <w:noProof/>
            <w:sz w:val="24"/>
            <w:szCs w:val="24"/>
          </w:rPr>
          <w:tab/>
        </w:r>
        <w:r w:rsidR="004616E8" w:rsidRPr="00302054">
          <w:rPr>
            <w:rStyle w:val="Hyperlink"/>
            <w:noProof/>
          </w:rPr>
          <w:t>Select .xml file to open</w:t>
        </w:r>
        <w:r w:rsidR="004616E8">
          <w:rPr>
            <w:noProof/>
            <w:webHidden/>
          </w:rPr>
          <w:tab/>
        </w:r>
        <w:r w:rsidR="004616E8">
          <w:rPr>
            <w:noProof/>
            <w:webHidden/>
          </w:rPr>
          <w:fldChar w:fldCharType="begin"/>
        </w:r>
        <w:r w:rsidR="004616E8">
          <w:rPr>
            <w:noProof/>
            <w:webHidden/>
          </w:rPr>
          <w:instrText xml:space="preserve"> PAGEREF _Toc37896850 \h </w:instrText>
        </w:r>
        <w:r w:rsidR="004616E8">
          <w:rPr>
            <w:noProof/>
            <w:webHidden/>
          </w:rPr>
        </w:r>
        <w:r w:rsidR="004616E8">
          <w:rPr>
            <w:noProof/>
            <w:webHidden/>
          </w:rPr>
          <w:fldChar w:fldCharType="separate"/>
        </w:r>
        <w:r w:rsidR="004616E8">
          <w:rPr>
            <w:noProof/>
            <w:webHidden/>
          </w:rPr>
          <w:t>5</w:t>
        </w:r>
        <w:r w:rsidR="004616E8">
          <w:rPr>
            <w:noProof/>
            <w:webHidden/>
          </w:rPr>
          <w:fldChar w:fldCharType="end"/>
        </w:r>
      </w:hyperlink>
    </w:p>
    <w:p w14:paraId="72D1D5DC" w14:textId="415A7D29"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51" w:history="1">
        <w:r w:rsidR="004616E8" w:rsidRPr="00302054">
          <w:rPr>
            <w:rStyle w:val="Hyperlink"/>
            <w:noProof/>
          </w:rPr>
          <w:t>8.2.</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File&gt;Exit</w:t>
        </w:r>
        <w:r w:rsidR="004616E8">
          <w:rPr>
            <w:noProof/>
            <w:webHidden/>
          </w:rPr>
          <w:tab/>
        </w:r>
        <w:r w:rsidR="004616E8">
          <w:rPr>
            <w:noProof/>
            <w:webHidden/>
          </w:rPr>
          <w:fldChar w:fldCharType="begin"/>
        </w:r>
        <w:r w:rsidR="004616E8">
          <w:rPr>
            <w:noProof/>
            <w:webHidden/>
          </w:rPr>
          <w:instrText xml:space="preserve"> PAGEREF _Toc37896851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77064B69" w14:textId="0820B6E2" w:rsidR="004616E8" w:rsidRDefault="00CB3889">
      <w:pPr>
        <w:pStyle w:val="TOC3"/>
        <w:tabs>
          <w:tab w:val="left" w:pos="1200"/>
        </w:tabs>
        <w:rPr>
          <w:rFonts w:asciiTheme="minorHAnsi" w:eastAsiaTheme="minorEastAsia" w:hAnsiTheme="minorHAnsi" w:cstheme="minorBidi"/>
          <w:i w:val="0"/>
          <w:noProof/>
          <w:sz w:val="24"/>
          <w:szCs w:val="24"/>
        </w:rPr>
      </w:pPr>
      <w:hyperlink w:anchor="_Toc37896852" w:history="1">
        <w:r w:rsidR="004616E8" w:rsidRPr="00302054">
          <w:rPr>
            <w:rStyle w:val="Hyperlink"/>
            <w:noProof/>
          </w:rPr>
          <w:t>8.2.1.</w:t>
        </w:r>
        <w:r w:rsidR="004616E8">
          <w:rPr>
            <w:rFonts w:asciiTheme="minorHAnsi" w:eastAsiaTheme="minorEastAsia" w:hAnsiTheme="minorHAnsi" w:cstheme="minorBidi"/>
            <w:i w:val="0"/>
            <w:noProof/>
            <w:sz w:val="24"/>
            <w:szCs w:val="24"/>
          </w:rPr>
          <w:tab/>
        </w:r>
        <w:r w:rsidR="004616E8" w:rsidRPr="00302054">
          <w:rPr>
            <w:rStyle w:val="Hyperlink"/>
            <w:noProof/>
          </w:rPr>
          <w:t>Table Name</w:t>
        </w:r>
        <w:r w:rsidR="004616E8">
          <w:rPr>
            <w:noProof/>
            <w:webHidden/>
          </w:rPr>
          <w:tab/>
        </w:r>
        <w:r w:rsidR="004616E8">
          <w:rPr>
            <w:noProof/>
            <w:webHidden/>
          </w:rPr>
          <w:fldChar w:fldCharType="begin"/>
        </w:r>
        <w:r w:rsidR="004616E8">
          <w:rPr>
            <w:noProof/>
            <w:webHidden/>
          </w:rPr>
          <w:instrText xml:space="preserve"> PAGEREF _Toc37896852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4787E9F7" w14:textId="51D4686F" w:rsidR="004616E8" w:rsidRDefault="00CB3889">
      <w:pPr>
        <w:pStyle w:val="TOC3"/>
        <w:tabs>
          <w:tab w:val="left" w:pos="1200"/>
        </w:tabs>
        <w:rPr>
          <w:rFonts w:asciiTheme="minorHAnsi" w:eastAsiaTheme="minorEastAsia" w:hAnsiTheme="minorHAnsi" w:cstheme="minorBidi"/>
          <w:i w:val="0"/>
          <w:noProof/>
          <w:sz w:val="24"/>
          <w:szCs w:val="24"/>
        </w:rPr>
      </w:pPr>
      <w:hyperlink w:anchor="_Toc37896853" w:history="1">
        <w:r w:rsidR="004616E8" w:rsidRPr="00302054">
          <w:rPr>
            <w:rStyle w:val="Hyperlink"/>
            <w:noProof/>
          </w:rPr>
          <w:t>8.2.2.</w:t>
        </w:r>
        <w:r w:rsidR="004616E8">
          <w:rPr>
            <w:rFonts w:asciiTheme="minorHAnsi" w:eastAsiaTheme="minorEastAsia" w:hAnsiTheme="minorHAnsi" w:cstheme="minorBidi"/>
            <w:i w:val="0"/>
            <w:noProof/>
            <w:sz w:val="24"/>
            <w:szCs w:val="24"/>
          </w:rPr>
          <w:tab/>
        </w:r>
        <w:r w:rsidR="004616E8" w:rsidRPr="00302054">
          <w:rPr>
            <w:rStyle w:val="Hyperlink"/>
            <w:noProof/>
          </w:rPr>
          <w:t>Column FIELD_SMALL_INT item ‘0’</w:t>
        </w:r>
        <w:r w:rsidR="004616E8">
          <w:rPr>
            <w:noProof/>
            <w:webHidden/>
          </w:rPr>
          <w:tab/>
        </w:r>
        <w:r w:rsidR="004616E8">
          <w:rPr>
            <w:noProof/>
            <w:webHidden/>
          </w:rPr>
          <w:fldChar w:fldCharType="begin"/>
        </w:r>
        <w:r w:rsidR="004616E8">
          <w:rPr>
            <w:noProof/>
            <w:webHidden/>
          </w:rPr>
          <w:instrText xml:space="preserve"> PAGEREF _Toc37896853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44277515" w14:textId="38E838C5" w:rsidR="004616E8" w:rsidRDefault="00CB3889">
      <w:pPr>
        <w:pStyle w:val="TOC3"/>
        <w:tabs>
          <w:tab w:val="left" w:pos="1200"/>
        </w:tabs>
        <w:rPr>
          <w:rFonts w:asciiTheme="minorHAnsi" w:eastAsiaTheme="minorEastAsia" w:hAnsiTheme="minorHAnsi" w:cstheme="minorBidi"/>
          <w:i w:val="0"/>
          <w:noProof/>
          <w:sz w:val="24"/>
          <w:szCs w:val="24"/>
        </w:rPr>
      </w:pPr>
      <w:hyperlink w:anchor="_Toc37896854" w:history="1">
        <w:r w:rsidR="004616E8" w:rsidRPr="00302054">
          <w:rPr>
            <w:rStyle w:val="Hyperlink"/>
            <w:noProof/>
          </w:rPr>
          <w:t>8.2.3.</w:t>
        </w:r>
        <w:r w:rsidR="004616E8">
          <w:rPr>
            <w:rFonts w:asciiTheme="minorHAnsi" w:eastAsiaTheme="minorEastAsia" w:hAnsiTheme="minorHAnsi" w:cstheme="minorBidi"/>
            <w:i w:val="0"/>
            <w:noProof/>
            <w:sz w:val="24"/>
            <w:szCs w:val="24"/>
          </w:rPr>
          <w:tab/>
        </w:r>
        <w:r w:rsidR="004616E8" w:rsidRPr="00302054">
          <w:rPr>
            <w:rStyle w:val="Hyperlink"/>
            <w:noProof/>
          </w:rPr>
          <w:t>Column FIELD_SMALL_INT replace ‘0’ item with ‘20’</w:t>
        </w:r>
        <w:r w:rsidR="004616E8">
          <w:rPr>
            <w:noProof/>
            <w:webHidden/>
          </w:rPr>
          <w:tab/>
        </w:r>
        <w:r w:rsidR="004616E8">
          <w:rPr>
            <w:noProof/>
            <w:webHidden/>
          </w:rPr>
          <w:fldChar w:fldCharType="begin"/>
        </w:r>
        <w:r w:rsidR="004616E8">
          <w:rPr>
            <w:noProof/>
            <w:webHidden/>
          </w:rPr>
          <w:instrText xml:space="preserve"> PAGEREF _Toc37896854 \h </w:instrText>
        </w:r>
        <w:r w:rsidR="004616E8">
          <w:rPr>
            <w:noProof/>
            <w:webHidden/>
          </w:rPr>
        </w:r>
        <w:r w:rsidR="004616E8">
          <w:rPr>
            <w:noProof/>
            <w:webHidden/>
          </w:rPr>
          <w:fldChar w:fldCharType="separate"/>
        </w:r>
        <w:r w:rsidR="004616E8">
          <w:rPr>
            <w:noProof/>
            <w:webHidden/>
          </w:rPr>
          <w:t>6</w:t>
        </w:r>
        <w:r w:rsidR="004616E8">
          <w:rPr>
            <w:noProof/>
            <w:webHidden/>
          </w:rPr>
          <w:fldChar w:fldCharType="end"/>
        </w:r>
      </w:hyperlink>
    </w:p>
    <w:p w14:paraId="38C383FE" w14:textId="153D64BA" w:rsidR="004616E8" w:rsidRDefault="00CB3889">
      <w:pPr>
        <w:pStyle w:val="TOC3"/>
        <w:tabs>
          <w:tab w:val="left" w:pos="1200"/>
        </w:tabs>
        <w:rPr>
          <w:rFonts w:asciiTheme="minorHAnsi" w:eastAsiaTheme="minorEastAsia" w:hAnsiTheme="minorHAnsi" w:cstheme="minorBidi"/>
          <w:i w:val="0"/>
          <w:noProof/>
          <w:sz w:val="24"/>
          <w:szCs w:val="24"/>
        </w:rPr>
      </w:pPr>
      <w:hyperlink w:anchor="_Toc37896855" w:history="1">
        <w:r w:rsidR="004616E8" w:rsidRPr="00302054">
          <w:rPr>
            <w:rStyle w:val="Hyperlink"/>
            <w:noProof/>
          </w:rPr>
          <w:t>8.2.4.</w:t>
        </w:r>
        <w:r w:rsidR="004616E8">
          <w:rPr>
            <w:rFonts w:asciiTheme="minorHAnsi" w:eastAsiaTheme="minorEastAsia" w:hAnsiTheme="minorHAnsi" w:cstheme="minorBidi"/>
            <w:i w:val="0"/>
            <w:noProof/>
            <w:sz w:val="24"/>
            <w:szCs w:val="24"/>
          </w:rPr>
          <w:tab/>
        </w:r>
        <w:r w:rsidR="004616E8" w:rsidRPr="00302054">
          <w:rPr>
            <w:rStyle w:val="Hyperlink"/>
            <w:noProof/>
          </w:rPr>
          <w:t>File&gt;Exit</w:t>
        </w:r>
        <w:r w:rsidR="004616E8">
          <w:rPr>
            <w:noProof/>
            <w:webHidden/>
          </w:rPr>
          <w:tab/>
        </w:r>
        <w:r w:rsidR="004616E8">
          <w:rPr>
            <w:noProof/>
            <w:webHidden/>
          </w:rPr>
          <w:fldChar w:fldCharType="begin"/>
        </w:r>
        <w:r w:rsidR="004616E8">
          <w:rPr>
            <w:noProof/>
            <w:webHidden/>
          </w:rPr>
          <w:instrText xml:space="preserve"> PAGEREF _Toc37896855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3FAB6730" w14:textId="717D9ECE" w:rsidR="004616E8" w:rsidRDefault="00CB3889">
      <w:pPr>
        <w:pStyle w:val="TOC3"/>
        <w:tabs>
          <w:tab w:val="left" w:pos="1200"/>
        </w:tabs>
        <w:rPr>
          <w:rFonts w:asciiTheme="minorHAnsi" w:eastAsiaTheme="minorEastAsia" w:hAnsiTheme="minorHAnsi" w:cstheme="minorBidi"/>
          <w:i w:val="0"/>
          <w:noProof/>
          <w:sz w:val="24"/>
          <w:szCs w:val="24"/>
        </w:rPr>
      </w:pPr>
      <w:hyperlink w:anchor="_Toc37896856" w:history="1">
        <w:r w:rsidR="004616E8" w:rsidRPr="00302054">
          <w:rPr>
            <w:rStyle w:val="Hyperlink"/>
            <w:noProof/>
          </w:rPr>
          <w:t>8.2.5.</w:t>
        </w:r>
        <w:r w:rsidR="004616E8">
          <w:rPr>
            <w:rFonts w:asciiTheme="minorHAnsi" w:eastAsiaTheme="minorEastAsia" w:hAnsiTheme="minorHAnsi" w:cstheme="minorBidi"/>
            <w:i w:val="0"/>
            <w:noProof/>
            <w:sz w:val="24"/>
            <w:szCs w:val="24"/>
          </w:rPr>
          <w:tab/>
        </w:r>
        <w:r w:rsidR="004616E8" w:rsidRPr="00302054">
          <w:rPr>
            <w:rStyle w:val="Hyperlink"/>
            <w:noProof/>
          </w:rPr>
          <w:t>‘Save?’ Window</w:t>
        </w:r>
        <w:r w:rsidR="004616E8">
          <w:rPr>
            <w:noProof/>
            <w:webHidden/>
          </w:rPr>
          <w:tab/>
        </w:r>
        <w:r w:rsidR="004616E8">
          <w:rPr>
            <w:noProof/>
            <w:webHidden/>
          </w:rPr>
          <w:fldChar w:fldCharType="begin"/>
        </w:r>
        <w:r w:rsidR="004616E8">
          <w:rPr>
            <w:noProof/>
            <w:webHidden/>
          </w:rPr>
          <w:instrText xml:space="preserve"> PAGEREF _Toc37896856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2DA273F5" w14:textId="250FAD17"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57" w:history="1">
        <w:r w:rsidR="004616E8" w:rsidRPr="00302054">
          <w:rPr>
            <w:rStyle w:val="Hyperlink"/>
            <w:noProof/>
          </w:rPr>
          <w:t>8.3.</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Database Edit Window: Search&gt;Find Files</w:t>
        </w:r>
        <w:r w:rsidR="004616E8">
          <w:rPr>
            <w:noProof/>
            <w:webHidden/>
          </w:rPr>
          <w:tab/>
        </w:r>
        <w:r w:rsidR="004616E8">
          <w:rPr>
            <w:noProof/>
            <w:webHidden/>
          </w:rPr>
          <w:fldChar w:fldCharType="begin"/>
        </w:r>
        <w:r w:rsidR="004616E8">
          <w:rPr>
            <w:noProof/>
            <w:webHidden/>
          </w:rPr>
          <w:instrText xml:space="preserve"> PAGEREF _Toc37896857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4C473779" w14:textId="70D28FF4" w:rsidR="004616E8" w:rsidRDefault="00CB3889">
      <w:pPr>
        <w:pStyle w:val="TOC3"/>
        <w:tabs>
          <w:tab w:val="left" w:pos="1200"/>
        </w:tabs>
        <w:rPr>
          <w:rFonts w:asciiTheme="minorHAnsi" w:eastAsiaTheme="minorEastAsia" w:hAnsiTheme="minorHAnsi" w:cstheme="minorBidi"/>
          <w:i w:val="0"/>
          <w:noProof/>
          <w:sz w:val="24"/>
          <w:szCs w:val="24"/>
        </w:rPr>
      </w:pPr>
      <w:hyperlink w:anchor="_Toc37896858" w:history="1">
        <w:r w:rsidR="004616E8" w:rsidRPr="00302054">
          <w:rPr>
            <w:rStyle w:val="Hyperlink"/>
            <w:noProof/>
          </w:rPr>
          <w:t>8.3.1.</w:t>
        </w:r>
        <w:r w:rsidR="004616E8">
          <w:rPr>
            <w:rFonts w:asciiTheme="minorHAnsi" w:eastAsiaTheme="minorEastAsia" w:hAnsiTheme="minorHAnsi" w:cstheme="minorBidi"/>
            <w:i w:val="0"/>
            <w:noProof/>
            <w:sz w:val="24"/>
            <w:szCs w:val="24"/>
          </w:rPr>
          <w:tab/>
        </w:r>
        <w:r w:rsidR="004616E8" w:rsidRPr="00302054">
          <w:rPr>
            <w:rStyle w:val="Hyperlink"/>
            <w:noProof/>
          </w:rPr>
          <w:t>Search&gt;Find Files Selection</w:t>
        </w:r>
        <w:r w:rsidR="004616E8">
          <w:rPr>
            <w:noProof/>
            <w:webHidden/>
          </w:rPr>
          <w:tab/>
        </w:r>
        <w:r w:rsidR="004616E8">
          <w:rPr>
            <w:noProof/>
            <w:webHidden/>
          </w:rPr>
          <w:fldChar w:fldCharType="begin"/>
        </w:r>
        <w:r w:rsidR="004616E8">
          <w:rPr>
            <w:noProof/>
            <w:webHidden/>
          </w:rPr>
          <w:instrText xml:space="preserve"> PAGEREF _Toc37896858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63280302" w14:textId="204A6F4B" w:rsidR="004616E8" w:rsidRDefault="00CB3889">
      <w:pPr>
        <w:pStyle w:val="TOC3"/>
        <w:tabs>
          <w:tab w:val="left" w:pos="1200"/>
        </w:tabs>
        <w:rPr>
          <w:rFonts w:asciiTheme="minorHAnsi" w:eastAsiaTheme="minorEastAsia" w:hAnsiTheme="minorHAnsi" w:cstheme="minorBidi"/>
          <w:i w:val="0"/>
          <w:noProof/>
          <w:sz w:val="24"/>
          <w:szCs w:val="24"/>
        </w:rPr>
      </w:pPr>
      <w:hyperlink w:anchor="_Toc37896859" w:history="1">
        <w:r w:rsidR="004616E8" w:rsidRPr="00302054">
          <w:rPr>
            <w:rStyle w:val="Hyperlink"/>
            <w:noProof/>
          </w:rPr>
          <w:t>8.3.2.</w:t>
        </w:r>
        <w:r w:rsidR="004616E8">
          <w:rPr>
            <w:rFonts w:asciiTheme="minorHAnsi" w:eastAsiaTheme="minorEastAsia" w:hAnsiTheme="minorHAnsi" w:cstheme="minorBidi"/>
            <w:i w:val="0"/>
            <w:noProof/>
            <w:sz w:val="24"/>
            <w:szCs w:val="24"/>
          </w:rPr>
          <w:tab/>
        </w:r>
        <w:r w:rsidR="004616E8" w:rsidRPr="00302054">
          <w:rPr>
            <w:rStyle w:val="Hyperlink"/>
            <w:noProof/>
          </w:rPr>
          <w:t>TTC Search For XML Files Window</w:t>
        </w:r>
        <w:r w:rsidR="004616E8">
          <w:rPr>
            <w:noProof/>
            <w:webHidden/>
          </w:rPr>
          <w:tab/>
        </w:r>
        <w:r w:rsidR="004616E8">
          <w:rPr>
            <w:noProof/>
            <w:webHidden/>
          </w:rPr>
          <w:fldChar w:fldCharType="begin"/>
        </w:r>
        <w:r w:rsidR="004616E8">
          <w:rPr>
            <w:noProof/>
            <w:webHidden/>
          </w:rPr>
          <w:instrText xml:space="preserve"> PAGEREF _Toc37896859 \h </w:instrText>
        </w:r>
        <w:r w:rsidR="004616E8">
          <w:rPr>
            <w:noProof/>
            <w:webHidden/>
          </w:rPr>
        </w:r>
        <w:r w:rsidR="004616E8">
          <w:rPr>
            <w:noProof/>
            <w:webHidden/>
          </w:rPr>
          <w:fldChar w:fldCharType="separate"/>
        </w:r>
        <w:r w:rsidR="004616E8">
          <w:rPr>
            <w:noProof/>
            <w:webHidden/>
          </w:rPr>
          <w:t>7</w:t>
        </w:r>
        <w:r w:rsidR="004616E8">
          <w:rPr>
            <w:noProof/>
            <w:webHidden/>
          </w:rPr>
          <w:fldChar w:fldCharType="end"/>
        </w:r>
      </w:hyperlink>
    </w:p>
    <w:p w14:paraId="11084CB4" w14:textId="5C327723" w:rsidR="004616E8" w:rsidRDefault="00CB3889">
      <w:pPr>
        <w:pStyle w:val="TOC3"/>
        <w:tabs>
          <w:tab w:val="left" w:pos="1200"/>
        </w:tabs>
        <w:rPr>
          <w:rFonts w:asciiTheme="minorHAnsi" w:eastAsiaTheme="minorEastAsia" w:hAnsiTheme="minorHAnsi" w:cstheme="minorBidi"/>
          <w:i w:val="0"/>
          <w:noProof/>
          <w:sz w:val="24"/>
          <w:szCs w:val="24"/>
        </w:rPr>
      </w:pPr>
      <w:hyperlink w:anchor="_Toc37896860" w:history="1">
        <w:r w:rsidR="004616E8" w:rsidRPr="00302054">
          <w:rPr>
            <w:rStyle w:val="Hyperlink"/>
            <w:noProof/>
          </w:rPr>
          <w:t>8.3.3.</w:t>
        </w:r>
        <w:r w:rsidR="004616E8">
          <w:rPr>
            <w:rFonts w:asciiTheme="minorHAnsi" w:eastAsiaTheme="minorEastAsia" w:hAnsiTheme="minorHAnsi" w:cstheme="minorBidi"/>
            <w:i w:val="0"/>
            <w:noProof/>
            <w:sz w:val="24"/>
            <w:szCs w:val="24"/>
          </w:rPr>
          <w:tab/>
        </w:r>
        <w:r w:rsidR="004616E8" w:rsidRPr="00302054">
          <w:rPr>
            <w:rStyle w:val="Hyperlink"/>
            <w:noProof/>
          </w:rPr>
          <w:t>Search For “TEST_DB” &amp; Results</w:t>
        </w:r>
        <w:r w:rsidR="004616E8">
          <w:rPr>
            <w:noProof/>
            <w:webHidden/>
          </w:rPr>
          <w:tab/>
        </w:r>
        <w:r w:rsidR="004616E8">
          <w:rPr>
            <w:noProof/>
            <w:webHidden/>
          </w:rPr>
          <w:fldChar w:fldCharType="begin"/>
        </w:r>
        <w:r w:rsidR="004616E8">
          <w:rPr>
            <w:noProof/>
            <w:webHidden/>
          </w:rPr>
          <w:instrText xml:space="preserve"> PAGEREF _Toc37896860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06735B3A" w14:textId="043D4B64"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61" w:history="1">
        <w:r w:rsidR="004616E8" w:rsidRPr="00302054">
          <w:rPr>
            <w:rStyle w:val="Hyperlink"/>
            <w:noProof/>
          </w:rPr>
          <w:t>8.4.</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File&gt;Save</w:t>
        </w:r>
        <w:r w:rsidR="004616E8">
          <w:rPr>
            <w:noProof/>
            <w:webHidden/>
          </w:rPr>
          <w:tab/>
        </w:r>
        <w:r w:rsidR="004616E8">
          <w:rPr>
            <w:noProof/>
            <w:webHidden/>
          </w:rPr>
          <w:fldChar w:fldCharType="begin"/>
        </w:r>
        <w:r w:rsidR="004616E8">
          <w:rPr>
            <w:noProof/>
            <w:webHidden/>
          </w:rPr>
          <w:instrText xml:space="preserve"> PAGEREF _Toc37896861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127F7EA3" w14:textId="2ACFD8DE" w:rsidR="004616E8" w:rsidRDefault="00CB3889">
      <w:pPr>
        <w:pStyle w:val="TOC3"/>
        <w:tabs>
          <w:tab w:val="left" w:pos="1200"/>
        </w:tabs>
        <w:rPr>
          <w:rFonts w:asciiTheme="minorHAnsi" w:eastAsiaTheme="minorEastAsia" w:hAnsiTheme="minorHAnsi" w:cstheme="minorBidi"/>
          <w:i w:val="0"/>
          <w:noProof/>
          <w:sz w:val="24"/>
          <w:szCs w:val="24"/>
        </w:rPr>
      </w:pPr>
      <w:hyperlink w:anchor="_Toc37896862" w:history="1">
        <w:r w:rsidR="004616E8" w:rsidRPr="00302054">
          <w:rPr>
            <w:rStyle w:val="Hyperlink"/>
            <w:noProof/>
          </w:rPr>
          <w:t>8.4.1.</w:t>
        </w:r>
        <w:r w:rsidR="004616E8">
          <w:rPr>
            <w:rFonts w:asciiTheme="minorHAnsi" w:eastAsiaTheme="minorEastAsia" w:hAnsiTheme="minorHAnsi" w:cstheme="minorBidi"/>
            <w:i w:val="0"/>
            <w:noProof/>
            <w:sz w:val="24"/>
            <w:szCs w:val="24"/>
          </w:rPr>
          <w:tab/>
        </w:r>
        <w:r w:rsidR="004616E8" w:rsidRPr="00302054">
          <w:rPr>
            <w:rStyle w:val="Hyperlink"/>
            <w:noProof/>
          </w:rPr>
          <w:t>‘XML History Input” Window</w:t>
        </w:r>
        <w:r w:rsidR="004616E8">
          <w:rPr>
            <w:noProof/>
            <w:webHidden/>
          </w:rPr>
          <w:tab/>
        </w:r>
        <w:r w:rsidR="004616E8">
          <w:rPr>
            <w:noProof/>
            <w:webHidden/>
          </w:rPr>
          <w:fldChar w:fldCharType="begin"/>
        </w:r>
        <w:r w:rsidR="004616E8">
          <w:rPr>
            <w:noProof/>
            <w:webHidden/>
          </w:rPr>
          <w:instrText xml:space="preserve"> PAGEREF _Toc37896862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402A0064" w14:textId="3D47D1A6" w:rsidR="004616E8" w:rsidRDefault="00CB3889">
      <w:pPr>
        <w:pStyle w:val="TOC3"/>
        <w:tabs>
          <w:tab w:val="left" w:pos="1200"/>
        </w:tabs>
        <w:rPr>
          <w:rFonts w:asciiTheme="minorHAnsi" w:eastAsiaTheme="minorEastAsia" w:hAnsiTheme="minorHAnsi" w:cstheme="minorBidi"/>
          <w:i w:val="0"/>
          <w:noProof/>
          <w:sz w:val="24"/>
          <w:szCs w:val="24"/>
        </w:rPr>
      </w:pPr>
      <w:hyperlink w:anchor="_Toc37896863" w:history="1">
        <w:r w:rsidR="004616E8" w:rsidRPr="00302054">
          <w:rPr>
            <w:rStyle w:val="Hyperlink"/>
            <w:noProof/>
          </w:rPr>
          <w:t>8.4.2.</w:t>
        </w:r>
        <w:r w:rsidR="004616E8">
          <w:rPr>
            <w:rFonts w:asciiTheme="minorHAnsi" w:eastAsiaTheme="minorEastAsia" w:hAnsiTheme="minorHAnsi" w:cstheme="minorBidi"/>
            <w:i w:val="0"/>
            <w:noProof/>
            <w:sz w:val="24"/>
            <w:szCs w:val="24"/>
          </w:rPr>
          <w:tab/>
        </w:r>
        <w:r w:rsidR="004616E8" w:rsidRPr="00302054">
          <w:rPr>
            <w:rStyle w:val="Hyperlink"/>
            <w:noProof/>
          </w:rPr>
          <w:t>‘XML History Input” set information Window</w:t>
        </w:r>
        <w:r w:rsidR="004616E8">
          <w:rPr>
            <w:noProof/>
            <w:webHidden/>
          </w:rPr>
          <w:tab/>
        </w:r>
        <w:r w:rsidR="004616E8">
          <w:rPr>
            <w:noProof/>
            <w:webHidden/>
          </w:rPr>
          <w:fldChar w:fldCharType="begin"/>
        </w:r>
        <w:r w:rsidR="004616E8">
          <w:rPr>
            <w:noProof/>
            <w:webHidden/>
          </w:rPr>
          <w:instrText xml:space="preserve"> PAGEREF _Toc37896863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265DD99E" w14:textId="7946194F" w:rsidR="004616E8" w:rsidRDefault="00CB3889">
      <w:pPr>
        <w:pStyle w:val="TOC3"/>
        <w:tabs>
          <w:tab w:val="left" w:pos="1200"/>
        </w:tabs>
        <w:rPr>
          <w:rFonts w:asciiTheme="minorHAnsi" w:eastAsiaTheme="minorEastAsia" w:hAnsiTheme="minorHAnsi" w:cstheme="minorBidi"/>
          <w:i w:val="0"/>
          <w:noProof/>
          <w:sz w:val="24"/>
          <w:szCs w:val="24"/>
        </w:rPr>
      </w:pPr>
      <w:hyperlink w:anchor="_Toc37896864" w:history="1">
        <w:r w:rsidR="004616E8" w:rsidRPr="00302054">
          <w:rPr>
            <w:rStyle w:val="Hyperlink"/>
            <w:noProof/>
          </w:rPr>
          <w:t>8.4.3.</w:t>
        </w:r>
        <w:r w:rsidR="004616E8">
          <w:rPr>
            <w:rFonts w:asciiTheme="minorHAnsi" w:eastAsiaTheme="minorEastAsia" w:hAnsiTheme="minorHAnsi" w:cstheme="minorBidi"/>
            <w:i w:val="0"/>
            <w:noProof/>
            <w:sz w:val="24"/>
            <w:szCs w:val="24"/>
          </w:rPr>
          <w:tab/>
        </w:r>
        <w:r w:rsidR="004616E8" w:rsidRPr="00302054">
          <w:rPr>
            <w:rStyle w:val="Hyperlink"/>
            <w:noProof/>
          </w:rPr>
          <w:t>‘File Write” Window</w:t>
        </w:r>
        <w:r w:rsidR="004616E8">
          <w:rPr>
            <w:noProof/>
            <w:webHidden/>
          </w:rPr>
          <w:tab/>
        </w:r>
        <w:r w:rsidR="004616E8">
          <w:rPr>
            <w:noProof/>
            <w:webHidden/>
          </w:rPr>
          <w:fldChar w:fldCharType="begin"/>
        </w:r>
        <w:r w:rsidR="004616E8">
          <w:rPr>
            <w:noProof/>
            <w:webHidden/>
          </w:rPr>
          <w:instrText xml:space="preserve"> PAGEREF _Toc37896864 \h </w:instrText>
        </w:r>
        <w:r w:rsidR="004616E8">
          <w:rPr>
            <w:noProof/>
            <w:webHidden/>
          </w:rPr>
        </w:r>
        <w:r w:rsidR="004616E8">
          <w:rPr>
            <w:noProof/>
            <w:webHidden/>
          </w:rPr>
          <w:fldChar w:fldCharType="separate"/>
        </w:r>
        <w:r w:rsidR="004616E8">
          <w:rPr>
            <w:noProof/>
            <w:webHidden/>
          </w:rPr>
          <w:t>8</w:t>
        </w:r>
        <w:r w:rsidR="004616E8">
          <w:rPr>
            <w:noProof/>
            <w:webHidden/>
          </w:rPr>
          <w:fldChar w:fldCharType="end"/>
        </w:r>
      </w:hyperlink>
    </w:p>
    <w:p w14:paraId="79723B57" w14:textId="24C6D27D" w:rsidR="004616E8" w:rsidRDefault="00CB3889">
      <w:pPr>
        <w:pStyle w:val="TOC2"/>
        <w:tabs>
          <w:tab w:val="left" w:pos="1200"/>
        </w:tabs>
        <w:rPr>
          <w:rFonts w:asciiTheme="minorHAnsi" w:eastAsiaTheme="minorEastAsia" w:hAnsiTheme="minorHAnsi" w:cstheme="minorBidi"/>
          <w:b w:val="0"/>
          <w:bCs w:val="0"/>
          <w:smallCaps w:val="0"/>
          <w:noProof/>
          <w:sz w:val="24"/>
          <w:szCs w:val="24"/>
        </w:rPr>
      </w:pPr>
      <w:hyperlink w:anchor="_Toc37896865" w:history="1">
        <w:r w:rsidR="004616E8" w:rsidRPr="00302054">
          <w:rPr>
            <w:rStyle w:val="Hyperlink"/>
            <w:noProof/>
          </w:rPr>
          <w:t>8.5.</w:t>
        </w:r>
        <w:r w:rsidR="004616E8">
          <w:rPr>
            <w:rFonts w:asciiTheme="minorHAnsi" w:eastAsiaTheme="minorEastAsia" w:hAnsiTheme="minorHAnsi" w:cstheme="minorBidi"/>
            <w:b w:val="0"/>
            <w:bCs w:val="0"/>
            <w:smallCaps w:val="0"/>
            <w:noProof/>
            <w:sz w:val="24"/>
            <w:szCs w:val="24"/>
          </w:rPr>
          <w:tab/>
        </w:r>
        <w:r w:rsidR="004616E8" w:rsidRPr="00302054">
          <w:rPr>
            <w:rStyle w:val="Hyperlink"/>
            <w:noProof/>
          </w:rPr>
          <w:t>Data Table Display Window: File&gt; Print To Fit</w:t>
        </w:r>
        <w:r w:rsidR="004616E8">
          <w:rPr>
            <w:noProof/>
            <w:webHidden/>
          </w:rPr>
          <w:tab/>
        </w:r>
        <w:r w:rsidR="004616E8">
          <w:rPr>
            <w:noProof/>
            <w:webHidden/>
          </w:rPr>
          <w:fldChar w:fldCharType="begin"/>
        </w:r>
        <w:r w:rsidR="004616E8">
          <w:rPr>
            <w:noProof/>
            <w:webHidden/>
          </w:rPr>
          <w:instrText xml:space="preserve"> PAGEREF _Toc37896865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2E5B7A9C" w14:textId="598C5DDA" w:rsidR="004616E8" w:rsidRDefault="00CB3889">
      <w:pPr>
        <w:pStyle w:val="TOC3"/>
        <w:tabs>
          <w:tab w:val="left" w:pos="1200"/>
        </w:tabs>
        <w:rPr>
          <w:rFonts w:asciiTheme="minorHAnsi" w:eastAsiaTheme="minorEastAsia" w:hAnsiTheme="minorHAnsi" w:cstheme="minorBidi"/>
          <w:i w:val="0"/>
          <w:noProof/>
          <w:sz w:val="24"/>
          <w:szCs w:val="24"/>
        </w:rPr>
      </w:pPr>
      <w:hyperlink w:anchor="_Toc37896866" w:history="1">
        <w:r w:rsidR="004616E8" w:rsidRPr="00302054">
          <w:rPr>
            <w:rStyle w:val="Hyperlink"/>
            <w:noProof/>
          </w:rPr>
          <w:t>8.5.1.</w:t>
        </w:r>
        <w:r w:rsidR="004616E8">
          <w:rPr>
            <w:rFonts w:asciiTheme="minorHAnsi" w:eastAsiaTheme="minorEastAsia" w:hAnsiTheme="minorHAnsi" w:cstheme="minorBidi"/>
            <w:i w:val="0"/>
            <w:noProof/>
            <w:sz w:val="24"/>
            <w:szCs w:val="24"/>
          </w:rPr>
          <w:tab/>
        </w:r>
        <w:r w:rsidR="004616E8" w:rsidRPr="00302054">
          <w:rPr>
            <w:rStyle w:val="Hyperlink"/>
            <w:noProof/>
          </w:rPr>
          <w:t>File&gt;Print To Fit Action</w:t>
        </w:r>
        <w:r w:rsidR="004616E8">
          <w:rPr>
            <w:noProof/>
            <w:webHidden/>
          </w:rPr>
          <w:tab/>
        </w:r>
        <w:r w:rsidR="004616E8">
          <w:rPr>
            <w:noProof/>
            <w:webHidden/>
          </w:rPr>
          <w:fldChar w:fldCharType="begin"/>
        </w:r>
        <w:r w:rsidR="004616E8">
          <w:rPr>
            <w:noProof/>
            <w:webHidden/>
          </w:rPr>
          <w:instrText xml:space="preserve"> PAGEREF _Toc37896866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067B6BD9" w14:textId="7049361B" w:rsidR="004616E8" w:rsidRDefault="00CB3889">
      <w:pPr>
        <w:pStyle w:val="TOC3"/>
        <w:tabs>
          <w:tab w:val="left" w:pos="1200"/>
        </w:tabs>
        <w:rPr>
          <w:rFonts w:asciiTheme="minorHAnsi" w:eastAsiaTheme="minorEastAsia" w:hAnsiTheme="minorHAnsi" w:cstheme="minorBidi"/>
          <w:i w:val="0"/>
          <w:noProof/>
          <w:sz w:val="24"/>
          <w:szCs w:val="24"/>
        </w:rPr>
      </w:pPr>
      <w:hyperlink w:anchor="_Toc37896867" w:history="1">
        <w:r w:rsidR="004616E8" w:rsidRPr="00302054">
          <w:rPr>
            <w:rStyle w:val="Hyperlink"/>
            <w:noProof/>
          </w:rPr>
          <w:t>8.5.2.</w:t>
        </w:r>
        <w:r w:rsidR="004616E8">
          <w:rPr>
            <w:rFonts w:asciiTheme="minorHAnsi" w:eastAsiaTheme="minorEastAsia" w:hAnsiTheme="minorHAnsi" w:cstheme="minorBidi"/>
            <w:i w:val="0"/>
            <w:noProof/>
            <w:sz w:val="24"/>
            <w:szCs w:val="24"/>
          </w:rPr>
          <w:tab/>
        </w:r>
        <w:r w:rsidR="004616E8" w:rsidRPr="00302054">
          <w:rPr>
            <w:rStyle w:val="Hyperlink"/>
            <w:noProof/>
          </w:rPr>
          <w:t>1</w:t>
        </w:r>
        <w:r w:rsidR="004616E8" w:rsidRPr="00302054">
          <w:rPr>
            <w:rStyle w:val="Hyperlink"/>
            <w:noProof/>
            <w:vertAlign w:val="superscript"/>
          </w:rPr>
          <w:t>st</w:t>
        </w:r>
        <w:r w:rsidR="004616E8" w:rsidRPr="00302054">
          <w:rPr>
            <w:rStyle w:val="Hyperlink"/>
            <w:noProof/>
          </w:rPr>
          <w:t xml:space="preserve"> print: Second half of the table</w:t>
        </w:r>
        <w:r w:rsidR="004616E8">
          <w:rPr>
            <w:noProof/>
            <w:webHidden/>
          </w:rPr>
          <w:tab/>
        </w:r>
        <w:r w:rsidR="004616E8">
          <w:rPr>
            <w:noProof/>
            <w:webHidden/>
          </w:rPr>
          <w:fldChar w:fldCharType="begin"/>
        </w:r>
        <w:r w:rsidR="004616E8">
          <w:rPr>
            <w:noProof/>
            <w:webHidden/>
          </w:rPr>
          <w:instrText xml:space="preserve"> PAGEREF _Toc37896867 \h </w:instrText>
        </w:r>
        <w:r w:rsidR="004616E8">
          <w:rPr>
            <w:noProof/>
            <w:webHidden/>
          </w:rPr>
        </w:r>
        <w:r w:rsidR="004616E8">
          <w:rPr>
            <w:noProof/>
            <w:webHidden/>
          </w:rPr>
          <w:fldChar w:fldCharType="separate"/>
        </w:r>
        <w:r w:rsidR="004616E8">
          <w:rPr>
            <w:noProof/>
            <w:webHidden/>
          </w:rPr>
          <w:t>9</w:t>
        </w:r>
        <w:r w:rsidR="004616E8">
          <w:rPr>
            <w:noProof/>
            <w:webHidden/>
          </w:rPr>
          <w:fldChar w:fldCharType="end"/>
        </w:r>
      </w:hyperlink>
    </w:p>
    <w:p w14:paraId="47E507A6" w14:textId="6457ACF1" w:rsidR="004616E8" w:rsidRDefault="00CB3889">
      <w:pPr>
        <w:pStyle w:val="TOC3"/>
        <w:tabs>
          <w:tab w:val="left" w:pos="1200"/>
        </w:tabs>
        <w:rPr>
          <w:rFonts w:asciiTheme="minorHAnsi" w:eastAsiaTheme="minorEastAsia" w:hAnsiTheme="minorHAnsi" w:cstheme="minorBidi"/>
          <w:i w:val="0"/>
          <w:noProof/>
          <w:sz w:val="24"/>
          <w:szCs w:val="24"/>
        </w:rPr>
      </w:pPr>
      <w:hyperlink w:anchor="_Toc37896868" w:history="1">
        <w:r w:rsidR="004616E8" w:rsidRPr="00302054">
          <w:rPr>
            <w:rStyle w:val="Hyperlink"/>
            <w:noProof/>
          </w:rPr>
          <w:t>8.5.3.</w:t>
        </w:r>
        <w:r w:rsidR="004616E8">
          <w:rPr>
            <w:rFonts w:asciiTheme="minorHAnsi" w:eastAsiaTheme="minorEastAsia" w:hAnsiTheme="minorHAnsi" w:cstheme="minorBidi"/>
            <w:i w:val="0"/>
            <w:noProof/>
            <w:sz w:val="24"/>
            <w:szCs w:val="24"/>
          </w:rPr>
          <w:tab/>
        </w:r>
        <w:r w:rsidR="004616E8" w:rsidRPr="00302054">
          <w:rPr>
            <w:rStyle w:val="Hyperlink"/>
            <w:noProof/>
          </w:rPr>
          <w:t>2</w:t>
        </w:r>
        <w:r w:rsidR="004616E8" w:rsidRPr="00302054">
          <w:rPr>
            <w:rStyle w:val="Hyperlink"/>
            <w:noProof/>
            <w:vertAlign w:val="superscript"/>
          </w:rPr>
          <w:t>nd</w:t>
        </w:r>
        <w:r w:rsidR="004616E8" w:rsidRPr="00302054">
          <w:rPr>
            <w:rStyle w:val="Hyperlink"/>
            <w:noProof/>
          </w:rPr>
          <w:t xml:space="preserve"> print: first half of the table</w:t>
        </w:r>
        <w:r w:rsidR="004616E8">
          <w:rPr>
            <w:noProof/>
            <w:webHidden/>
          </w:rPr>
          <w:tab/>
        </w:r>
        <w:r w:rsidR="004616E8">
          <w:rPr>
            <w:noProof/>
            <w:webHidden/>
          </w:rPr>
          <w:fldChar w:fldCharType="begin"/>
        </w:r>
        <w:r w:rsidR="004616E8">
          <w:rPr>
            <w:noProof/>
            <w:webHidden/>
          </w:rPr>
          <w:instrText xml:space="preserve"> PAGEREF _Toc37896868 \h </w:instrText>
        </w:r>
        <w:r w:rsidR="004616E8">
          <w:rPr>
            <w:noProof/>
            <w:webHidden/>
          </w:rPr>
        </w:r>
        <w:r w:rsidR="004616E8">
          <w:rPr>
            <w:noProof/>
            <w:webHidden/>
          </w:rPr>
          <w:fldChar w:fldCharType="separate"/>
        </w:r>
        <w:r w:rsidR="004616E8">
          <w:rPr>
            <w:noProof/>
            <w:webHidden/>
          </w:rPr>
          <w:t>10</w:t>
        </w:r>
        <w:r w:rsidR="004616E8">
          <w:rPr>
            <w:noProof/>
            <w:webHidden/>
          </w:rPr>
          <w:fldChar w:fldCharType="end"/>
        </w:r>
      </w:hyperlink>
    </w:p>
    <w:p w14:paraId="38633E67" w14:textId="7CFD5E9C" w:rsidR="004616E8" w:rsidRDefault="00CB3889">
      <w:pPr>
        <w:pStyle w:val="TOC3"/>
        <w:tabs>
          <w:tab w:val="left" w:pos="1200"/>
        </w:tabs>
        <w:rPr>
          <w:rFonts w:asciiTheme="minorHAnsi" w:eastAsiaTheme="minorEastAsia" w:hAnsiTheme="minorHAnsi" w:cstheme="minorBidi"/>
          <w:i w:val="0"/>
          <w:noProof/>
          <w:sz w:val="24"/>
          <w:szCs w:val="24"/>
        </w:rPr>
      </w:pPr>
      <w:hyperlink w:anchor="_Toc37896869" w:history="1">
        <w:r w:rsidR="004616E8" w:rsidRPr="00302054">
          <w:rPr>
            <w:rStyle w:val="Hyperlink"/>
            <w:noProof/>
          </w:rPr>
          <w:t>8.5.4.</w:t>
        </w:r>
        <w:r w:rsidR="004616E8">
          <w:rPr>
            <w:rFonts w:asciiTheme="minorHAnsi" w:eastAsiaTheme="minorEastAsia" w:hAnsiTheme="minorHAnsi" w:cstheme="minorBidi"/>
            <w:i w:val="0"/>
            <w:noProof/>
            <w:sz w:val="24"/>
            <w:szCs w:val="24"/>
          </w:rPr>
          <w:tab/>
        </w:r>
        <w:r w:rsidR="004616E8" w:rsidRPr="00302054">
          <w:rPr>
            <w:rStyle w:val="Hyperlink"/>
            <w:noProof/>
          </w:rPr>
          <w:t>‘Print’ Window</w:t>
        </w:r>
        <w:r w:rsidR="004616E8">
          <w:rPr>
            <w:noProof/>
            <w:webHidden/>
          </w:rPr>
          <w:tab/>
        </w:r>
        <w:r w:rsidR="004616E8">
          <w:rPr>
            <w:noProof/>
            <w:webHidden/>
          </w:rPr>
          <w:fldChar w:fldCharType="begin"/>
        </w:r>
        <w:r w:rsidR="004616E8">
          <w:rPr>
            <w:noProof/>
            <w:webHidden/>
          </w:rPr>
          <w:instrText xml:space="preserve"> PAGEREF _Toc37896869 \h </w:instrText>
        </w:r>
        <w:r w:rsidR="004616E8">
          <w:rPr>
            <w:noProof/>
            <w:webHidden/>
          </w:rPr>
        </w:r>
        <w:r w:rsidR="004616E8">
          <w:rPr>
            <w:noProof/>
            <w:webHidden/>
          </w:rPr>
          <w:fldChar w:fldCharType="separate"/>
        </w:r>
        <w:r w:rsidR="004616E8">
          <w:rPr>
            <w:noProof/>
            <w:webHidden/>
          </w:rPr>
          <w:t>11</w:t>
        </w:r>
        <w:r w:rsidR="004616E8">
          <w:rPr>
            <w:noProof/>
            <w:webHidden/>
          </w:rPr>
          <w:fldChar w:fldCharType="end"/>
        </w:r>
      </w:hyperlink>
    </w:p>
    <w:p w14:paraId="26AA00CD" w14:textId="5ED8A536" w:rsidR="00941D93" w:rsidRDefault="00941D93">
      <w:pPr>
        <w:pStyle w:val="TOC2"/>
      </w:pPr>
      <w:r>
        <w:fldChar w:fldCharType="end"/>
      </w:r>
    </w:p>
    <w:p w14:paraId="62ED886B" w14:textId="77777777" w:rsidR="00941D93" w:rsidRDefault="00941D93">
      <w:pPr>
        <w:sectPr w:rsidR="00941D93">
          <w:headerReference w:type="default" r:id="rId13"/>
          <w:footerReference w:type="default" r:id="rId14"/>
          <w:pgSz w:w="12240" w:h="15840" w:code="1"/>
          <w:pgMar w:top="1440" w:right="1440" w:bottom="1440" w:left="1800" w:header="720" w:footer="720" w:gutter="0"/>
          <w:pgNumType w:fmt="lowerRoman"/>
          <w:cols w:space="720"/>
        </w:sectPr>
      </w:pPr>
      <w:r>
        <w:t xml:space="preserve"> </w:t>
      </w:r>
    </w:p>
    <w:p w14:paraId="4D9769CE" w14:textId="77777777" w:rsidR="00941D93" w:rsidRDefault="00941D93">
      <w:pPr>
        <w:pStyle w:val="Heading1"/>
      </w:pPr>
      <w:bookmarkStart w:id="21" w:name="_Toc37896825"/>
      <w:r>
        <w:lastRenderedPageBreak/>
        <w:t>Introduction</w:t>
      </w:r>
      <w:bookmarkEnd w:id="21"/>
    </w:p>
    <w:p w14:paraId="44C2E41E" w14:textId="77777777" w:rsidR="00941D93" w:rsidRDefault="00941D93"/>
    <w:p w14:paraId="03B63C67" w14:textId="77777777" w:rsidR="008639D7" w:rsidRDefault="00734AD4">
      <w:pPr>
        <w:pStyle w:val="Paragraph"/>
      </w:pPr>
      <w:r>
        <w:t>T</w:t>
      </w:r>
      <w:r w:rsidRPr="00B10D41">
        <w:t>he</w:t>
      </w:r>
      <w:r>
        <w:t xml:space="preserve"> system </w:t>
      </w:r>
      <w:r w:rsidRPr="00B10D41">
        <w:t>code</w:t>
      </w:r>
      <w:r>
        <w:t xml:space="preserve"> to be tested</w:t>
      </w:r>
      <w:r w:rsidRPr="00B10D41">
        <w:t xml:space="preserve"> is a simple database table edito</w:t>
      </w:r>
      <w:r>
        <w:t xml:space="preserve">r. This test plan </w:t>
      </w:r>
      <w:r w:rsidR="008166F5">
        <w:t xml:space="preserve">is a CS 5387 Software Integration and V&amp;V assignment. It </w:t>
      </w:r>
      <w:r>
        <w:t>will f</w:t>
      </w:r>
      <w:r w:rsidRPr="00B10D41">
        <w:t>ocus on file menu operations excluding compare file to other version, check for duplicate rows, and filter. This includes the search menu option on the database window</w:t>
      </w:r>
      <w:r>
        <w:t>.</w:t>
      </w:r>
    </w:p>
    <w:p w14:paraId="0137E54F" w14:textId="77777777" w:rsidR="00941D93" w:rsidRDefault="00941D93" w:rsidP="008166F5">
      <w:pPr>
        <w:pStyle w:val="Heading2"/>
      </w:pPr>
      <w:bookmarkStart w:id="22" w:name="_Toc37896826"/>
      <w:r>
        <w:t>Purpose</w:t>
      </w:r>
      <w:bookmarkEnd w:id="22"/>
    </w:p>
    <w:p w14:paraId="5864A96A" w14:textId="77777777" w:rsidR="00941D93" w:rsidRDefault="008166F5">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w:t>
      </w:r>
      <w:commentRangeStart w:id="23"/>
      <w:r>
        <w:t xml:space="preserve">  </w:t>
      </w:r>
      <w:commentRangeEnd w:id="23"/>
      <w:r w:rsidR="005B6028">
        <w:rPr>
          <w:rStyle w:val="CommentReference"/>
        </w:rPr>
        <w:commentReference w:id="23"/>
      </w:r>
      <w:r>
        <w:t>follows more closely a system test plan that describes the system from the customer’s point of view</w:t>
      </w:r>
    </w:p>
    <w:p w14:paraId="28C43DAC" w14:textId="77777777" w:rsidR="00941D93" w:rsidRDefault="00941D93">
      <w:pPr>
        <w:pStyle w:val="Heading2"/>
      </w:pPr>
      <w:bookmarkStart w:id="24" w:name="_Toc37896827"/>
      <w:r>
        <w:t>Scope</w:t>
      </w:r>
      <w:bookmarkEnd w:id="24"/>
    </w:p>
    <w:p w14:paraId="0B7EBF96" w14:textId="77777777" w:rsidR="0093005F" w:rsidRDefault="0093005F">
      <w:r>
        <w:t>The database table editor is the only software release/version provided that will be encompassed by this plan.</w:t>
      </w:r>
    </w:p>
    <w:p w14:paraId="188897A4" w14:textId="77777777" w:rsidR="00B10D41" w:rsidRDefault="00941D93" w:rsidP="0093005F">
      <w:pPr>
        <w:pStyle w:val="Heading2"/>
      </w:pPr>
      <w:bookmarkStart w:id="25" w:name="_Toc37896828"/>
      <w:r>
        <w:t>System Overview</w:t>
      </w:r>
      <w:bookmarkEnd w:id="25"/>
    </w:p>
    <w:p w14:paraId="4B2E2041" w14:textId="6C35921E" w:rsidR="00B10D41" w:rsidRDefault="00B10D41" w:rsidP="00B10D41">
      <w:pPr>
        <w:pStyle w:val="Paragraph"/>
      </w:pPr>
      <w:r>
        <w:t>T</w:t>
      </w:r>
      <w:r w:rsidRPr="00B10D41">
        <w:t>he code is a simple database table edito</w:t>
      </w:r>
      <w:r>
        <w:t>r. This test plan will f</w:t>
      </w:r>
      <w:r w:rsidRPr="00B10D41">
        <w:t xml:space="preserve">ocus on </w:t>
      </w:r>
      <w:r w:rsidR="000E3994">
        <w:t xml:space="preserve">some of the </w:t>
      </w:r>
      <w:r w:rsidRPr="00B10D41">
        <w:t xml:space="preserve">file menu operations excluding compare file to other version, check for duplicate rows, and filter. This includes the search menu option on the database window. </w:t>
      </w:r>
    </w:p>
    <w:p w14:paraId="439847DD" w14:textId="77777777" w:rsidR="0093005F" w:rsidRDefault="00150787" w:rsidP="00150787">
      <w:pPr>
        <w:pStyle w:val="Heading2"/>
      </w:pPr>
      <w:bookmarkStart w:id="26" w:name="_Toc37896829"/>
      <w:r>
        <w:t>Suspension and Exit Criteria</w:t>
      </w:r>
      <w:bookmarkEnd w:id="26"/>
    </w:p>
    <w:p w14:paraId="4409B27D" w14:textId="77777777" w:rsidR="0093005F" w:rsidRPr="00013402" w:rsidRDefault="0093005F" w:rsidP="00150787">
      <w:r>
        <w:t xml:space="preserve">All the </w:t>
      </w:r>
      <w:r w:rsidR="00CA0F1E">
        <w:t>tests will be executed. Testing will stop when 5/5 tests are run.</w:t>
      </w:r>
    </w:p>
    <w:p w14:paraId="43115102" w14:textId="77777777" w:rsidR="00941D93" w:rsidRDefault="00941D93">
      <w:pPr>
        <w:pStyle w:val="Heading2"/>
      </w:pPr>
      <w:bookmarkStart w:id="27" w:name="_Toc37896830"/>
      <w:r>
        <w:t>Document Overview</w:t>
      </w:r>
      <w:bookmarkEnd w:id="27"/>
    </w:p>
    <w:p w14:paraId="0A5D8D46" w14:textId="77777777" w:rsidR="0051785F" w:rsidRDefault="00902218">
      <w:r>
        <w:t xml:space="preserve">The remainder of the document will show References, Test Item and Features, Testing Approach and Tests. </w:t>
      </w:r>
    </w:p>
    <w:p w14:paraId="42017E36" w14:textId="77777777" w:rsidR="00941D93" w:rsidRDefault="007E0AF8">
      <w:pPr>
        <w:pStyle w:val="Heading2"/>
      </w:pPr>
      <w:bookmarkStart w:id="28" w:name="_Toc37896831"/>
      <w:r>
        <w:t>References</w:t>
      </w:r>
      <w:bookmarkEnd w:id="28"/>
    </w:p>
    <w:p w14:paraId="4E53B7E8" w14:textId="77777777" w:rsidR="00941D93" w:rsidRDefault="00941D93"/>
    <w:p w14:paraId="7CC31465" w14:textId="77777777" w:rsidR="0051785F" w:rsidRDefault="0051785F" w:rsidP="0051785F">
      <w:pPr>
        <w:pStyle w:val="ListParagraph"/>
        <w:numPr>
          <w:ilvl w:val="0"/>
          <w:numId w:val="19"/>
        </w:numPr>
        <w:rPr>
          <w:rFonts w:ascii="Times New Roman" w:hAnsi="Times New Roman"/>
          <w:sz w:val="20"/>
          <w:szCs w:val="20"/>
        </w:rPr>
      </w:pPr>
      <w:r w:rsidRPr="008B0468">
        <w:rPr>
          <w:rFonts w:ascii="Times New Roman" w:hAnsi="Times New Roman"/>
          <w:sz w:val="20"/>
          <w:szCs w:val="20"/>
        </w:rPr>
        <w:t>DbEditTestPlanAssign.pdf</w:t>
      </w:r>
    </w:p>
    <w:p w14:paraId="62F27414" w14:textId="77777777" w:rsidR="0051785F" w:rsidRPr="00637DBD" w:rsidRDefault="0051785F" w:rsidP="0051785F">
      <w:pPr>
        <w:pStyle w:val="ListParagraph"/>
        <w:numPr>
          <w:ilvl w:val="0"/>
          <w:numId w:val="19"/>
        </w:numPr>
        <w:rPr>
          <w:rFonts w:ascii="Times New Roman" w:hAnsi="Times New Roman"/>
          <w:sz w:val="20"/>
          <w:szCs w:val="20"/>
        </w:rPr>
      </w:pPr>
      <w:r w:rsidRPr="00637DBD">
        <w:rPr>
          <w:rFonts w:ascii="Times New Roman" w:hAnsi="Times New Roman"/>
          <w:sz w:val="20"/>
          <w:szCs w:val="20"/>
        </w:rPr>
        <w:t>TestPlanAssign040120.pptx</w:t>
      </w:r>
    </w:p>
    <w:p w14:paraId="0A5C1A2E" w14:textId="77777777" w:rsidR="0051785F" w:rsidRDefault="0051785F" w:rsidP="0051785F">
      <w:pPr>
        <w:pStyle w:val="ListParagraph"/>
        <w:numPr>
          <w:ilvl w:val="0"/>
          <w:numId w:val="19"/>
        </w:numPr>
      </w:pPr>
      <w:r>
        <w:rPr>
          <w:rFonts w:ascii="Times New Roman" w:hAnsi="Times New Roman"/>
          <w:sz w:val="20"/>
          <w:szCs w:val="20"/>
        </w:rPr>
        <w:t>Spec.docx</w:t>
      </w:r>
    </w:p>
    <w:p w14:paraId="0A65144E" w14:textId="77777777" w:rsidR="0051785F" w:rsidRDefault="0051785F"/>
    <w:p w14:paraId="5CEA39E9" w14:textId="177F4F4B" w:rsidR="008A10BF" w:rsidRDefault="007A4335" w:rsidP="007A4335">
      <w:pPr>
        <w:pStyle w:val="Heading1"/>
        <w:pageBreakBefore w:val="0"/>
      </w:pPr>
      <w:bookmarkStart w:id="29" w:name="_Toc227033591"/>
      <w:r>
        <w:br w:type="page"/>
      </w:r>
      <w:bookmarkStart w:id="30" w:name="_Toc37896832"/>
      <w:r>
        <w:lastRenderedPageBreak/>
        <w:t>Test Items and Features</w:t>
      </w:r>
      <w:bookmarkEnd w:id="29"/>
      <w:bookmarkEnd w:id="30"/>
    </w:p>
    <w:p w14:paraId="7AEEEBCF" w14:textId="2AAF95B5" w:rsidR="008A10BF" w:rsidRDefault="008A10BF" w:rsidP="007A4335">
      <w:r>
        <w:t>This section describes test items and features.</w:t>
      </w:r>
    </w:p>
    <w:p w14:paraId="3AD95BC9" w14:textId="77777777" w:rsidR="008A10BF" w:rsidRDefault="008A10BF" w:rsidP="008A10BF">
      <w:pPr>
        <w:pStyle w:val="Heading2"/>
        <w:numPr>
          <w:ilvl w:val="1"/>
          <w:numId w:val="1"/>
        </w:numPr>
        <w:ind w:left="720"/>
      </w:pPr>
      <w:bookmarkStart w:id="31" w:name="_Toc37236631"/>
      <w:bookmarkStart w:id="32" w:name="_Toc37896833"/>
      <w:r>
        <w:t>Test Items</w:t>
      </w:r>
      <w:bookmarkEnd w:id="31"/>
      <w:bookmarkEnd w:id="32"/>
    </w:p>
    <w:p w14:paraId="3FA303F6" w14:textId="77777777" w:rsidR="008A10BF" w:rsidRDefault="008A10BF" w:rsidP="008A10BF">
      <w:pPr>
        <w:overflowPunct/>
        <w:autoSpaceDE/>
        <w:autoSpaceDN/>
        <w:adjustRightInd/>
        <w:textAlignment w:val="auto"/>
      </w:pPr>
      <w:r>
        <w:t xml:space="preserve">Test items can be found in the following repository on </w:t>
      </w:r>
      <w:r w:rsidR="0074747F">
        <w:t>GitHub</w:t>
      </w:r>
      <w:r>
        <w:t xml:space="preserve">: </w:t>
      </w:r>
      <w:hyperlink r:id="rId15" w:history="1">
        <w:r>
          <w:rPr>
            <w:rStyle w:val="Hyperlink"/>
          </w:rPr>
          <w:t>https://github.com/CS5387/testplangroup1-team-9</w:t>
        </w:r>
      </w:hyperlink>
    </w:p>
    <w:p w14:paraId="6BDBDB51" w14:textId="77777777" w:rsidR="0074747F" w:rsidRDefault="0074747F" w:rsidP="008A10BF">
      <w:pPr>
        <w:overflowPunct/>
        <w:autoSpaceDE/>
        <w:autoSpaceDN/>
        <w:adjustRightInd/>
        <w:textAlignment w:val="auto"/>
      </w:pPr>
    </w:p>
    <w:p w14:paraId="6C79A24B" w14:textId="4C47B11E" w:rsidR="00166CA8" w:rsidRDefault="00166CA8" w:rsidP="00166CA8">
      <w:pPr>
        <w:pStyle w:val="ListParagraph"/>
        <w:numPr>
          <w:ilvl w:val="0"/>
          <w:numId w:val="20"/>
        </w:numPr>
        <w:rPr>
          <w:rFonts w:ascii="Times New Roman" w:hAnsi="Times New Roman"/>
          <w:sz w:val="20"/>
          <w:szCs w:val="20"/>
        </w:rPr>
      </w:pPr>
      <w:r w:rsidRPr="00120158">
        <w:rPr>
          <w:rFonts w:ascii="Times New Roman" w:hAnsi="Times New Roman"/>
          <w:sz w:val="20"/>
          <w:szCs w:val="20"/>
        </w:rPr>
        <w:t xml:space="preserve">dbEdit.jar: The </w:t>
      </w:r>
      <w:r w:rsidR="00B11C20">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7562AF53" w14:textId="17F18A37" w:rsidR="007D0D31" w:rsidRDefault="007D0D31" w:rsidP="00166CA8">
      <w:pPr>
        <w:pStyle w:val="ListParagraph"/>
        <w:numPr>
          <w:ilvl w:val="0"/>
          <w:numId w:val="20"/>
        </w:numPr>
        <w:rPr>
          <w:rFonts w:ascii="Times New Roman" w:hAnsi="Times New Roman"/>
          <w:sz w:val="20"/>
          <w:szCs w:val="20"/>
        </w:rPr>
      </w:pPr>
      <w:r w:rsidRPr="007D0D31">
        <w:rPr>
          <w:rFonts w:ascii="Times New Roman" w:hAnsi="Times New Roman"/>
          <w:sz w:val="20"/>
          <w:szCs w:val="20"/>
        </w:rPr>
        <w:t>TEST_DB__BIG_TABLE</w:t>
      </w:r>
    </w:p>
    <w:p w14:paraId="285014E2" w14:textId="04957F2E" w:rsid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TEST_DB__CONSTRAINT_TABLE.XML</w:t>
      </w:r>
    </w:p>
    <w:p w14:paraId="763CAB00" w14:textId="72B88618" w:rsidR="007D0D31" w:rsidRP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TEST_DB__TYPE_TABLE.XML</w:t>
      </w:r>
    </w:p>
    <w:p w14:paraId="5A7CDBE2" w14:textId="02A83B0B" w:rsidR="009A424E" w:rsidRPr="007D0D31" w:rsidRDefault="00166CA8" w:rsidP="007D0D31">
      <w:pPr>
        <w:pStyle w:val="ListParagraph"/>
        <w:numPr>
          <w:ilvl w:val="0"/>
          <w:numId w:val="20"/>
        </w:numPr>
        <w:rPr>
          <w:rFonts w:ascii="Times New Roman" w:hAnsi="Times New Roman"/>
          <w:sz w:val="20"/>
          <w:szCs w:val="20"/>
        </w:rPr>
      </w:pPr>
      <w:r>
        <w:rPr>
          <w:rFonts w:ascii="Times New Roman" w:hAnsi="Times New Roman"/>
          <w:sz w:val="20"/>
          <w:szCs w:val="20"/>
        </w:rPr>
        <w:t>TEST_DB.xml</w:t>
      </w:r>
    </w:p>
    <w:p w14:paraId="2FC93ECB" w14:textId="77777777" w:rsidR="008A10BF" w:rsidRDefault="008A10BF" w:rsidP="008A10BF">
      <w:pPr>
        <w:pStyle w:val="Heading2"/>
        <w:numPr>
          <w:ilvl w:val="1"/>
          <w:numId w:val="1"/>
        </w:numPr>
        <w:ind w:left="720"/>
      </w:pPr>
      <w:bookmarkStart w:id="33" w:name="_Toc37896834"/>
      <w:r>
        <w:t>Test Features</w:t>
      </w:r>
      <w:bookmarkEnd w:id="33"/>
    </w:p>
    <w:p w14:paraId="3DDBA271" w14:textId="24B0AD0F" w:rsidR="005162F9" w:rsidRDefault="005162F9" w:rsidP="005162F9">
      <w:pPr>
        <w:pStyle w:val="Paragraph"/>
      </w:pPr>
      <w:r>
        <w:t>This test plan will f</w:t>
      </w:r>
      <w:r w:rsidRPr="00B10D41">
        <w:t xml:space="preserve">ocus on </w:t>
      </w:r>
      <w:r w:rsidR="00CF35E4">
        <w:t xml:space="preserve">some of the </w:t>
      </w:r>
      <w:r w:rsidRPr="00B10D41">
        <w:t xml:space="preserve">file menu operations excluding compare file to other version, check for duplicate rows, and filter. This includes the search menu option on the database window. </w:t>
      </w:r>
    </w:p>
    <w:p w14:paraId="5349229C" w14:textId="4A40262A" w:rsidR="00A660FD" w:rsidRPr="00A660FD" w:rsidRDefault="005162F9" w:rsidP="00A660FD">
      <w:pPr>
        <w:pStyle w:val="Heading3"/>
      </w:pPr>
      <w:bookmarkStart w:id="34" w:name="_Toc37896835"/>
      <w:r w:rsidRPr="005162F9">
        <w:t>Data Base Edit Window</w:t>
      </w:r>
      <w:bookmarkEnd w:id="34"/>
    </w:p>
    <w:p w14:paraId="789A0107" w14:textId="77777777" w:rsidR="005162F9" w:rsidRPr="005162F9" w:rsidRDefault="005162F9" w:rsidP="005A4D5D">
      <w:pPr>
        <w:pStyle w:val="Paragraph"/>
      </w:pPr>
      <w:r w:rsidRPr="005162F9">
        <w:rPr>
          <w:b/>
        </w:rPr>
        <w:t>File (Menu):</w:t>
      </w:r>
      <w:r w:rsidRPr="005162F9">
        <w:t xml:space="preserve"> “File has the options to open, close, and print tables.”</w:t>
      </w:r>
    </w:p>
    <w:p w14:paraId="4BC2AE06" w14:textId="76FCE110" w:rsidR="005A4D5D" w:rsidRPr="005A4D5D" w:rsidRDefault="005162F9" w:rsidP="005A4D5D">
      <w:pPr>
        <w:pStyle w:val="Paragraph"/>
        <w:numPr>
          <w:ilvl w:val="0"/>
          <w:numId w:val="17"/>
        </w:numPr>
      </w:pPr>
      <w:r w:rsidRPr="005162F9">
        <w:t>Open: “A user can open either a database description file or a data file”</w:t>
      </w:r>
    </w:p>
    <w:p w14:paraId="688162DC" w14:textId="5306ED19" w:rsidR="005162F9" w:rsidRPr="005162F9" w:rsidRDefault="005162F9" w:rsidP="005A4D5D">
      <w:pPr>
        <w:pStyle w:val="Paragraph"/>
        <w:rPr>
          <w:b/>
        </w:rPr>
      </w:pPr>
      <w:r w:rsidRPr="005162F9">
        <w:rPr>
          <w:b/>
        </w:rPr>
        <w:t xml:space="preserve">Search (Menu): </w:t>
      </w:r>
    </w:p>
    <w:p w14:paraId="27EB5A81" w14:textId="3E5DE43F" w:rsidR="005A4D5D" w:rsidRPr="005162F9" w:rsidRDefault="005162F9" w:rsidP="00A660FD">
      <w:pPr>
        <w:pStyle w:val="Paragraph"/>
        <w:numPr>
          <w:ilvl w:val="0"/>
          <w:numId w:val="25"/>
        </w:numPr>
      </w:pPr>
      <w:r w:rsidRPr="005162F9">
        <w:t>Find Files</w:t>
      </w:r>
      <w:r w:rsidR="005A4D5D">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rsidR="005A4D5D">
        <w:t>”</w:t>
      </w:r>
    </w:p>
    <w:p w14:paraId="41CE0022" w14:textId="28EBEEFE" w:rsidR="005A4D5D" w:rsidRPr="005162F9" w:rsidRDefault="005162F9" w:rsidP="00A660FD">
      <w:pPr>
        <w:pStyle w:val="Heading3"/>
      </w:pPr>
      <w:bookmarkStart w:id="35" w:name="_Toc37896836"/>
      <w:r w:rsidRPr="005162F9">
        <w:t>Data Table Display Window</w:t>
      </w:r>
      <w:bookmarkEnd w:id="35"/>
    </w:p>
    <w:p w14:paraId="5F013055" w14:textId="77777777" w:rsidR="005162F9" w:rsidRPr="005162F9" w:rsidRDefault="005162F9" w:rsidP="005A4D5D">
      <w:pPr>
        <w:pStyle w:val="Paragraph"/>
        <w:rPr>
          <w:b/>
        </w:rPr>
      </w:pPr>
      <w:proofErr w:type="gramStart"/>
      <w:r w:rsidRPr="005162F9">
        <w:rPr>
          <w:b/>
        </w:rPr>
        <w:t>File(</w:t>
      </w:r>
      <w:proofErr w:type="gramEnd"/>
      <w:r w:rsidRPr="005162F9">
        <w:rPr>
          <w:b/>
        </w:rPr>
        <w:t>Menu)</w:t>
      </w:r>
    </w:p>
    <w:p w14:paraId="0D07599E" w14:textId="559BFD12" w:rsidR="005162F9" w:rsidRPr="005162F9" w:rsidRDefault="005162F9" w:rsidP="005A4D5D">
      <w:pPr>
        <w:pStyle w:val="Paragraph"/>
        <w:numPr>
          <w:ilvl w:val="0"/>
          <w:numId w:val="24"/>
        </w:numPr>
      </w:pPr>
      <w:r w:rsidRPr="005162F9">
        <w:t>Save</w:t>
      </w:r>
      <w:r w:rsidR="005A4D5D">
        <w:t xml:space="preserve">: </w:t>
      </w:r>
      <w:r w:rsidRPr="005162F9">
        <w:t>“On file save, the user is prompted to enter a new history entry.”</w:t>
      </w:r>
    </w:p>
    <w:p w14:paraId="56A7FD46" w14:textId="77777777" w:rsidR="005162F9" w:rsidRPr="005162F9" w:rsidRDefault="005162F9" w:rsidP="005162F9">
      <w:pPr>
        <w:pStyle w:val="Paragraph"/>
        <w:numPr>
          <w:ilvl w:val="0"/>
          <w:numId w:val="24"/>
        </w:numPr>
      </w:pPr>
      <w:r w:rsidRPr="005162F9">
        <w:t>Print to Fit: Print Tables</w:t>
      </w:r>
    </w:p>
    <w:p w14:paraId="46053530" w14:textId="1C4D0D60" w:rsidR="005162F9" w:rsidRPr="005162F9" w:rsidRDefault="005162F9" w:rsidP="005A4D5D">
      <w:pPr>
        <w:pStyle w:val="Paragraph"/>
        <w:numPr>
          <w:ilvl w:val="0"/>
          <w:numId w:val="24"/>
        </w:numPr>
      </w:pPr>
      <w:r w:rsidRPr="005162F9">
        <w:t>Exit</w:t>
      </w:r>
      <w:r w:rsidR="005A4D5D">
        <w:t xml:space="preserve">: </w:t>
      </w:r>
      <w:r w:rsidRPr="005162F9">
        <w:t>“If the file has been modified and the user attempts to close the file, a save prompt should be displayed.”</w:t>
      </w:r>
    </w:p>
    <w:p w14:paraId="50D64DB3" w14:textId="77777777" w:rsidR="005162F9" w:rsidRDefault="005162F9" w:rsidP="005162F9">
      <w:pPr>
        <w:pStyle w:val="Paragraph"/>
      </w:pPr>
    </w:p>
    <w:p w14:paraId="486FAF02" w14:textId="77777777" w:rsidR="005162F9" w:rsidRPr="005162F9" w:rsidRDefault="005162F9" w:rsidP="005162F9"/>
    <w:p w14:paraId="7F99B78A" w14:textId="77777777" w:rsidR="008A10BF" w:rsidRPr="00123BB7" w:rsidRDefault="008A10BF" w:rsidP="007A4335"/>
    <w:p w14:paraId="472324D7" w14:textId="77777777" w:rsidR="00941D93" w:rsidRDefault="00941D93"/>
    <w:p w14:paraId="2A4921C0" w14:textId="77777777" w:rsidR="00941D93" w:rsidRDefault="00941D93">
      <w:pPr>
        <w:pStyle w:val="Heading1"/>
      </w:pPr>
      <w:bookmarkStart w:id="36" w:name="_Toc37896837"/>
      <w:r>
        <w:lastRenderedPageBreak/>
        <w:t>Testing Approach</w:t>
      </w:r>
      <w:bookmarkEnd w:id="36"/>
    </w:p>
    <w:p w14:paraId="0549F2D6" w14:textId="0A11AE37" w:rsidR="004A2978" w:rsidRPr="005532A6" w:rsidRDefault="004A2978" w:rsidP="00B34944"/>
    <w:p w14:paraId="63552FC5" w14:textId="561696D2" w:rsidR="000B5C44" w:rsidRPr="005532A6" w:rsidRDefault="000B5C44" w:rsidP="00B34944"/>
    <w:p w14:paraId="6DE516C7" w14:textId="1CCE445C" w:rsidR="004A2978" w:rsidRDefault="000B5C44" w:rsidP="005532A6">
      <w:r w:rsidRPr="005532A6">
        <w:t>The approach taken for this test plan is a user guided one that compares an expected input w</w:t>
      </w:r>
      <w:r w:rsidR="005532A6" w:rsidRPr="005532A6">
        <w:t>ith an output. Tests designed to exercise sequences of functions</w:t>
      </w:r>
      <w:r w:rsidR="005532A6">
        <w:t xml:space="preserve"> in the interface.</w:t>
      </w:r>
    </w:p>
    <w:p w14:paraId="35047DF9" w14:textId="77777777" w:rsidR="00E96968" w:rsidRDefault="00E96968" w:rsidP="00B34944"/>
    <w:p w14:paraId="08618A9C" w14:textId="77777777" w:rsidR="009069AE" w:rsidRDefault="009069AE">
      <w:pPr>
        <w:pStyle w:val="ListBullet"/>
        <w:numPr>
          <w:ilvl w:val="0"/>
          <w:numId w:val="0"/>
        </w:numPr>
        <w:ind w:left="576" w:hanging="360"/>
      </w:pPr>
    </w:p>
    <w:p w14:paraId="210F2B49" w14:textId="77777777" w:rsidR="009069AE" w:rsidRDefault="009069AE" w:rsidP="009069AE">
      <w:pPr>
        <w:pStyle w:val="Caption"/>
        <w:keepNext/>
      </w:pPr>
      <w:bookmarkStart w:id="37" w:name="_Ref234215049"/>
      <w:r>
        <w:t>Table 1: Test Plan</w:t>
      </w:r>
      <w:bookmarkEnd w:id="37"/>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68DF8CF0" w14:textId="77777777" w:rsidTr="009162F5">
        <w:trPr>
          <w:trHeight w:val="360"/>
        </w:trPr>
        <w:tc>
          <w:tcPr>
            <w:tcW w:w="9306" w:type="dxa"/>
            <w:gridSpan w:val="3"/>
            <w:shd w:val="clear" w:color="auto" w:fill="E0E0E0"/>
          </w:tcPr>
          <w:p w14:paraId="5DFC543A" w14:textId="77777777" w:rsidR="007A4335" w:rsidRDefault="007A4335" w:rsidP="009162F5">
            <w:pPr>
              <w:jc w:val="center"/>
              <w:rPr>
                <w:b/>
              </w:rPr>
            </w:pPr>
          </w:p>
          <w:p w14:paraId="34382491" w14:textId="77777777" w:rsidR="007A4335" w:rsidRDefault="007A4335" w:rsidP="009162F5">
            <w:pPr>
              <w:jc w:val="center"/>
              <w:rPr>
                <w:b/>
              </w:rPr>
            </w:pPr>
            <w:r>
              <w:rPr>
                <w:b/>
              </w:rPr>
              <w:t>TEST SUITE &lt;Identifier&gt;</w:t>
            </w:r>
          </w:p>
        </w:tc>
      </w:tr>
      <w:tr w:rsidR="007A4335" w14:paraId="754B5B8F" w14:textId="77777777" w:rsidTr="009162F5">
        <w:trPr>
          <w:trHeight w:val="360"/>
        </w:trPr>
        <w:tc>
          <w:tcPr>
            <w:tcW w:w="2290" w:type="dxa"/>
            <w:shd w:val="clear" w:color="auto" w:fill="auto"/>
          </w:tcPr>
          <w:p w14:paraId="632ED137" w14:textId="77777777" w:rsidR="007A4335" w:rsidRDefault="007A4335" w:rsidP="009162F5">
            <w:pPr>
              <w:jc w:val="center"/>
              <w:rPr>
                <w:b/>
              </w:rPr>
            </w:pPr>
            <w:r>
              <w:rPr>
                <w:b/>
              </w:rPr>
              <w:t>Description of Test Suite</w:t>
            </w:r>
          </w:p>
        </w:tc>
        <w:tc>
          <w:tcPr>
            <w:tcW w:w="7016" w:type="dxa"/>
            <w:gridSpan w:val="2"/>
            <w:shd w:val="clear" w:color="auto" w:fill="auto"/>
          </w:tcPr>
          <w:p w14:paraId="161D18C1" w14:textId="0D6EF859" w:rsidR="007A4335" w:rsidRDefault="00707CAA" w:rsidP="00C705E9">
            <w:pPr>
              <w:rPr>
                <w:b/>
              </w:rPr>
            </w:pPr>
            <w:r>
              <w:rPr>
                <w:b/>
              </w:rPr>
              <w:t>The test will encompass tests that ensure the functionality of the File/Search menus in “Data Base Editor” window and the File menu in “Data Table Display.”</w:t>
            </w:r>
          </w:p>
        </w:tc>
      </w:tr>
      <w:tr w:rsidR="007A4335" w14:paraId="6707926C" w14:textId="77777777" w:rsidTr="00013402">
        <w:trPr>
          <w:trHeight w:val="360"/>
        </w:trPr>
        <w:tc>
          <w:tcPr>
            <w:tcW w:w="2290" w:type="dxa"/>
            <w:shd w:val="clear" w:color="auto" w:fill="E0E0E0"/>
          </w:tcPr>
          <w:p w14:paraId="670466AC" w14:textId="77777777" w:rsidR="007A4335" w:rsidRDefault="007A4335" w:rsidP="009162F5">
            <w:pPr>
              <w:jc w:val="center"/>
              <w:rPr>
                <w:b/>
              </w:rPr>
            </w:pPr>
            <w:r>
              <w:rPr>
                <w:b/>
              </w:rPr>
              <w:t>Test Case Identifier</w:t>
            </w:r>
          </w:p>
        </w:tc>
        <w:tc>
          <w:tcPr>
            <w:tcW w:w="5378" w:type="dxa"/>
            <w:shd w:val="clear" w:color="auto" w:fill="E0E0E0"/>
          </w:tcPr>
          <w:p w14:paraId="2EE3B9B7" w14:textId="77777777" w:rsidR="007A4335" w:rsidRDefault="007A4335" w:rsidP="009162F5">
            <w:pPr>
              <w:jc w:val="center"/>
              <w:rPr>
                <w:b/>
              </w:rPr>
            </w:pPr>
            <w:r>
              <w:rPr>
                <w:b/>
              </w:rPr>
              <w:t>Objective</w:t>
            </w:r>
          </w:p>
        </w:tc>
        <w:tc>
          <w:tcPr>
            <w:tcW w:w="1638" w:type="dxa"/>
            <w:shd w:val="clear" w:color="auto" w:fill="E0E0E0"/>
          </w:tcPr>
          <w:p w14:paraId="7158642A" w14:textId="77777777" w:rsidR="007A4335" w:rsidRDefault="00013402" w:rsidP="009162F5">
            <w:pPr>
              <w:jc w:val="center"/>
              <w:rPr>
                <w:b/>
              </w:rPr>
            </w:pPr>
            <w:r>
              <w:rPr>
                <w:b/>
              </w:rPr>
              <w:t>Criticality</w:t>
            </w:r>
          </w:p>
        </w:tc>
      </w:tr>
      <w:tr w:rsidR="007A4335" w14:paraId="0A6FE609" w14:textId="77777777" w:rsidTr="00013402">
        <w:trPr>
          <w:trHeight w:val="378"/>
        </w:trPr>
        <w:tc>
          <w:tcPr>
            <w:tcW w:w="2290" w:type="dxa"/>
          </w:tcPr>
          <w:p w14:paraId="28891A1E" w14:textId="77777777" w:rsidR="007A4335" w:rsidRDefault="00707CAA" w:rsidP="009162F5">
            <w:pPr>
              <w:jc w:val="center"/>
            </w:pPr>
            <w:r>
              <w:t>1</w:t>
            </w:r>
          </w:p>
        </w:tc>
        <w:tc>
          <w:tcPr>
            <w:tcW w:w="5378" w:type="dxa"/>
            <w:shd w:val="clear" w:color="auto" w:fill="auto"/>
          </w:tcPr>
          <w:p w14:paraId="2EBBC56B" w14:textId="77777777" w:rsidR="007A4335" w:rsidRDefault="00707CAA" w:rsidP="009162F5">
            <w:pPr>
              <w:jc w:val="center"/>
              <w:rPr>
                <w:b/>
              </w:rPr>
            </w:pPr>
            <w:r>
              <w:rPr>
                <w:b/>
              </w:rPr>
              <w:t>File</w:t>
            </w:r>
            <w:r w:rsidR="002077EA">
              <w:rPr>
                <w:b/>
              </w:rPr>
              <w:t>&gt;</w:t>
            </w:r>
            <w:r>
              <w:rPr>
                <w:b/>
              </w:rPr>
              <w:t>Open</w:t>
            </w:r>
          </w:p>
        </w:tc>
        <w:tc>
          <w:tcPr>
            <w:tcW w:w="1638" w:type="dxa"/>
            <w:shd w:val="clear" w:color="auto" w:fill="auto"/>
          </w:tcPr>
          <w:p w14:paraId="74916F83" w14:textId="77777777" w:rsidR="007A4335" w:rsidRDefault="00D2608B" w:rsidP="009162F5">
            <w:pPr>
              <w:jc w:val="center"/>
              <w:rPr>
                <w:b/>
              </w:rPr>
            </w:pPr>
            <w:r>
              <w:rPr>
                <w:b/>
              </w:rPr>
              <w:t>Medium</w:t>
            </w:r>
          </w:p>
        </w:tc>
      </w:tr>
      <w:tr w:rsidR="007A4335" w14:paraId="24EBD126" w14:textId="77777777" w:rsidTr="00013402">
        <w:trPr>
          <w:trHeight w:val="378"/>
        </w:trPr>
        <w:tc>
          <w:tcPr>
            <w:tcW w:w="2290" w:type="dxa"/>
          </w:tcPr>
          <w:p w14:paraId="01D89B0D" w14:textId="77777777" w:rsidR="007A4335" w:rsidRDefault="00707CAA" w:rsidP="009162F5">
            <w:pPr>
              <w:jc w:val="center"/>
            </w:pPr>
            <w:r>
              <w:t>2</w:t>
            </w:r>
          </w:p>
        </w:tc>
        <w:tc>
          <w:tcPr>
            <w:tcW w:w="5378" w:type="dxa"/>
            <w:shd w:val="clear" w:color="auto" w:fill="auto"/>
          </w:tcPr>
          <w:p w14:paraId="6DC0E28A" w14:textId="7BF2D4E1" w:rsidR="007A4335" w:rsidRDefault="00003E1B" w:rsidP="009162F5">
            <w:pPr>
              <w:jc w:val="center"/>
              <w:rPr>
                <w:b/>
              </w:rPr>
            </w:pPr>
            <w:r>
              <w:rPr>
                <w:b/>
              </w:rPr>
              <w:t>File</w:t>
            </w:r>
            <w:r w:rsidR="002077EA">
              <w:rPr>
                <w:b/>
              </w:rPr>
              <w:t>&gt;</w:t>
            </w:r>
            <w:r w:rsidR="0064104B">
              <w:rPr>
                <w:b/>
              </w:rPr>
              <w:t>Exit</w:t>
            </w:r>
          </w:p>
        </w:tc>
        <w:tc>
          <w:tcPr>
            <w:tcW w:w="1638" w:type="dxa"/>
            <w:shd w:val="clear" w:color="auto" w:fill="auto"/>
          </w:tcPr>
          <w:p w14:paraId="1BBFB768" w14:textId="77777777" w:rsidR="007A4335" w:rsidRDefault="00D2608B" w:rsidP="009162F5">
            <w:pPr>
              <w:jc w:val="center"/>
              <w:rPr>
                <w:b/>
              </w:rPr>
            </w:pPr>
            <w:r>
              <w:rPr>
                <w:b/>
              </w:rPr>
              <w:t>Medium</w:t>
            </w:r>
          </w:p>
        </w:tc>
      </w:tr>
      <w:tr w:rsidR="00707CAA" w14:paraId="6E16CA0C" w14:textId="77777777" w:rsidTr="00013402">
        <w:trPr>
          <w:trHeight w:val="378"/>
        </w:trPr>
        <w:tc>
          <w:tcPr>
            <w:tcW w:w="2290" w:type="dxa"/>
          </w:tcPr>
          <w:p w14:paraId="05C35369" w14:textId="77777777" w:rsidR="00707CAA" w:rsidRDefault="00707CAA" w:rsidP="009162F5">
            <w:pPr>
              <w:jc w:val="center"/>
            </w:pPr>
            <w:r>
              <w:t>3</w:t>
            </w:r>
          </w:p>
        </w:tc>
        <w:tc>
          <w:tcPr>
            <w:tcW w:w="5378" w:type="dxa"/>
            <w:shd w:val="clear" w:color="auto" w:fill="auto"/>
          </w:tcPr>
          <w:p w14:paraId="316383E4" w14:textId="77777777" w:rsidR="00707CAA" w:rsidRDefault="002077EA" w:rsidP="009162F5">
            <w:pPr>
              <w:jc w:val="center"/>
              <w:rPr>
                <w:b/>
              </w:rPr>
            </w:pPr>
            <w:r>
              <w:rPr>
                <w:b/>
              </w:rPr>
              <w:t>Search&gt;Find Files</w:t>
            </w:r>
          </w:p>
        </w:tc>
        <w:tc>
          <w:tcPr>
            <w:tcW w:w="1638" w:type="dxa"/>
            <w:shd w:val="clear" w:color="auto" w:fill="auto"/>
          </w:tcPr>
          <w:p w14:paraId="51C783C4" w14:textId="77777777" w:rsidR="00707CAA" w:rsidRDefault="00D2608B" w:rsidP="009162F5">
            <w:pPr>
              <w:jc w:val="center"/>
              <w:rPr>
                <w:b/>
              </w:rPr>
            </w:pPr>
            <w:r>
              <w:rPr>
                <w:b/>
              </w:rPr>
              <w:t>Medium</w:t>
            </w:r>
          </w:p>
        </w:tc>
      </w:tr>
      <w:tr w:rsidR="00707CAA" w14:paraId="07D4FAD0" w14:textId="77777777" w:rsidTr="00013402">
        <w:trPr>
          <w:trHeight w:val="378"/>
        </w:trPr>
        <w:tc>
          <w:tcPr>
            <w:tcW w:w="2290" w:type="dxa"/>
          </w:tcPr>
          <w:p w14:paraId="7B521203" w14:textId="77777777" w:rsidR="00707CAA" w:rsidRDefault="00707CAA" w:rsidP="009162F5">
            <w:pPr>
              <w:jc w:val="center"/>
            </w:pPr>
            <w:r>
              <w:t>4</w:t>
            </w:r>
          </w:p>
        </w:tc>
        <w:tc>
          <w:tcPr>
            <w:tcW w:w="5378" w:type="dxa"/>
            <w:shd w:val="clear" w:color="auto" w:fill="auto"/>
          </w:tcPr>
          <w:p w14:paraId="1689ED69" w14:textId="77777777" w:rsidR="00707CAA" w:rsidRDefault="002077EA" w:rsidP="009162F5">
            <w:pPr>
              <w:jc w:val="center"/>
              <w:rPr>
                <w:b/>
              </w:rPr>
            </w:pPr>
            <w:r>
              <w:rPr>
                <w:b/>
              </w:rPr>
              <w:t>File&gt;Save</w:t>
            </w:r>
          </w:p>
        </w:tc>
        <w:tc>
          <w:tcPr>
            <w:tcW w:w="1638" w:type="dxa"/>
            <w:shd w:val="clear" w:color="auto" w:fill="auto"/>
          </w:tcPr>
          <w:p w14:paraId="44659369" w14:textId="77777777" w:rsidR="00707CAA" w:rsidRDefault="00D2608B" w:rsidP="009162F5">
            <w:pPr>
              <w:jc w:val="center"/>
              <w:rPr>
                <w:b/>
              </w:rPr>
            </w:pPr>
            <w:r>
              <w:rPr>
                <w:b/>
              </w:rPr>
              <w:t>Medium</w:t>
            </w:r>
          </w:p>
        </w:tc>
      </w:tr>
      <w:tr w:rsidR="00707CAA" w14:paraId="3447D6BB" w14:textId="77777777" w:rsidTr="00013402">
        <w:trPr>
          <w:trHeight w:val="378"/>
        </w:trPr>
        <w:tc>
          <w:tcPr>
            <w:tcW w:w="2290" w:type="dxa"/>
          </w:tcPr>
          <w:p w14:paraId="10A6C4F9" w14:textId="77777777" w:rsidR="00707CAA" w:rsidRDefault="00707CAA" w:rsidP="009162F5">
            <w:pPr>
              <w:jc w:val="center"/>
            </w:pPr>
            <w:r>
              <w:t>5</w:t>
            </w:r>
          </w:p>
        </w:tc>
        <w:tc>
          <w:tcPr>
            <w:tcW w:w="5378" w:type="dxa"/>
            <w:shd w:val="clear" w:color="auto" w:fill="auto"/>
          </w:tcPr>
          <w:p w14:paraId="68DF3BE7" w14:textId="64D2597A" w:rsidR="00707CAA" w:rsidRDefault="008648DB" w:rsidP="009162F5">
            <w:pPr>
              <w:jc w:val="center"/>
              <w:rPr>
                <w:b/>
              </w:rPr>
            </w:pPr>
            <w:r>
              <w:rPr>
                <w:b/>
              </w:rPr>
              <w:t xml:space="preserve">File&gt;Print </w:t>
            </w:r>
            <w:proofErr w:type="gramStart"/>
            <w:r>
              <w:rPr>
                <w:b/>
              </w:rPr>
              <w:t>To</w:t>
            </w:r>
            <w:proofErr w:type="gramEnd"/>
            <w:r>
              <w:rPr>
                <w:b/>
              </w:rPr>
              <w:t xml:space="preserve"> Fit</w:t>
            </w:r>
          </w:p>
        </w:tc>
        <w:tc>
          <w:tcPr>
            <w:tcW w:w="1638" w:type="dxa"/>
            <w:shd w:val="clear" w:color="auto" w:fill="auto"/>
          </w:tcPr>
          <w:p w14:paraId="5709F6A4" w14:textId="77777777" w:rsidR="00707CAA" w:rsidRDefault="00D2608B" w:rsidP="009162F5">
            <w:pPr>
              <w:jc w:val="center"/>
              <w:rPr>
                <w:b/>
              </w:rPr>
            </w:pPr>
            <w:r>
              <w:rPr>
                <w:b/>
              </w:rPr>
              <w:t>Medium</w:t>
            </w:r>
          </w:p>
        </w:tc>
      </w:tr>
    </w:tbl>
    <w:p w14:paraId="4305A604" w14:textId="77777777" w:rsidR="009069AE" w:rsidRDefault="009069AE" w:rsidP="009069AE"/>
    <w:p w14:paraId="4ABEB860" w14:textId="77777777" w:rsidR="009069AE" w:rsidRDefault="009069AE" w:rsidP="009069AE"/>
    <w:p w14:paraId="11B41B50" w14:textId="77777777" w:rsidR="009069AE" w:rsidRDefault="009069AE" w:rsidP="009069AE"/>
    <w:p w14:paraId="458876C6" w14:textId="77777777" w:rsidR="009069AE" w:rsidRPr="00130598" w:rsidRDefault="009069AE" w:rsidP="009069AE">
      <w:pPr>
        <w:pStyle w:val="ListBullet"/>
        <w:numPr>
          <w:ilvl w:val="0"/>
          <w:numId w:val="0"/>
        </w:numPr>
        <w:ind w:left="576" w:hanging="360"/>
      </w:pPr>
    </w:p>
    <w:p w14:paraId="1F4151F0" w14:textId="77777777" w:rsidR="009069AE" w:rsidRDefault="009069AE">
      <w:pPr>
        <w:pStyle w:val="ListBullet"/>
        <w:numPr>
          <w:ilvl w:val="0"/>
          <w:numId w:val="0"/>
        </w:numPr>
        <w:ind w:left="576" w:hanging="360"/>
      </w:pPr>
    </w:p>
    <w:p w14:paraId="27F12D05" w14:textId="77777777" w:rsidR="00941D93" w:rsidRDefault="00941D93">
      <w:pPr>
        <w:pStyle w:val="Heading1"/>
      </w:pPr>
      <w:bookmarkStart w:id="38" w:name="_Toc37896838"/>
      <w:commentRangeStart w:id="39"/>
      <w:r>
        <w:lastRenderedPageBreak/>
        <w:t>Test</w:t>
      </w:r>
      <w:commentRangeEnd w:id="39"/>
      <w:r w:rsidR="007D38F6">
        <w:rPr>
          <w:rStyle w:val="CommentReference"/>
          <w:b w:val="0"/>
          <w:kern w:val="0"/>
        </w:rPr>
        <w:commentReference w:id="39"/>
      </w:r>
      <w:r>
        <w:t xml:space="preserve"> </w:t>
      </w:r>
      <w:commentRangeStart w:id="40"/>
      <w:r>
        <w:t>XX</w:t>
      </w:r>
      <w:bookmarkEnd w:id="38"/>
      <w:commentRangeEnd w:id="40"/>
      <w:r w:rsidR="008C7B64">
        <w:rPr>
          <w:rStyle w:val="CommentReference"/>
          <w:b w:val="0"/>
          <w:kern w:val="0"/>
        </w:rPr>
        <w:commentReference w:id="40"/>
      </w:r>
    </w:p>
    <w:p w14:paraId="6A58E192" w14:textId="77777777" w:rsidR="00D909AA" w:rsidRDefault="00AE197E" w:rsidP="00AE197E">
      <w:pPr>
        <w:pStyle w:val="Heading2"/>
      </w:pPr>
      <w:bookmarkStart w:id="41" w:name="_Toc37896839"/>
      <w:r>
        <w:t>Test 1</w:t>
      </w:r>
      <w:r w:rsidR="00DD7233">
        <w:t>: File</w:t>
      </w:r>
      <w:r w:rsidR="00003E1B">
        <w:t>&gt;</w:t>
      </w:r>
      <w:r w:rsidR="00DD7233">
        <w:t>Open</w:t>
      </w:r>
      <w:bookmarkEnd w:id="41"/>
    </w:p>
    <w:p w14:paraId="6ED28630" w14:textId="77777777" w:rsidR="00AE197E" w:rsidRDefault="00DD7233" w:rsidP="00AE197E">
      <w:r>
        <w:t>The objective of Test 1 is to ensure that when the user clicks File&gt;Open</w:t>
      </w:r>
      <w:r w:rsidR="00A27117">
        <w:t xml:space="preserve"> from the Database Edit Window</w:t>
      </w:r>
      <w:r>
        <w:t xml:space="preserve">, </w:t>
      </w:r>
      <w:r w:rsidRPr="00DD7233">
        <w:t>“A user can open either a database description file or a data file</w:t>
      </w:r>
      <w:proofErr w:type="gramStart"/>
      <w:r w:rsidRPr="00DD7233">
        <w:t>”</w:t>
      </w:r>
      <w:r>
        <w:t xml:space="preserve"> .</w:t>
      </w:r>
      <w:proofErr w:type="gramEnd"/>
    </w:p>
    <w:p w14:paraId="1D72CBB6" w14:textId="77777777" w:rsidR="00DD7233" w:rsidRPr="00B34944" w:rsidRDefault="00DD7233" w:rsidP="00AE197E"/>
    <w:p w14:paraId="57FDCAB9" w14:textId="77777777" w:rsidR="00D909AA" w:rsidRPr="00B34944" w:rsidRDefault="00AE197E" w:rsidP="00AE197E">
      <w:r w:rsidRPr="00A27117">
        <w:rPr>
          <w:b/>
          <w:bCs/>
        </w:rPr>
        <w:t>Notes:</w:t>
      </w:r>
      <w:r w:rsidRPr="00A27117">
        <w:t xml:space="preserve"> </w:t>
      </w:r>
    </w:p>
    <w:p w14:paraId="3E571198" w14:textId="399FDDD7" w:rsidR="00AE197E" w:rsidRDefault="00D909AA" w:rsidP="00AE197E">
      <w:pPr>
        <w:sectPr w:rsidR="00AE197E">
          <w:headerReference w:type="default" r:id="rId16"/>
          <w:footerReference w:type="default" r:id="rId17"/>
          <w:pgSz w:w="12240" w:h="15840" w:code="1"/>
          <w:pgMar w:top="1440" w:right="1440" w:bottom="1440" w:left="1800" w:header="720" w:footer="720" w:gutter="0"/>
          <w:pgNumType w:start="1"/>
          <w:cols w:space="720"/>
        </w:sectPr>
      </w:pPr>
      <w:r>
        <w:t xml:space="preserve">The user will be required to have </w:t>
      </w:r>
      <w:r w:rsidR="00A27117">
        <w:t>the</w:t>
      </w:r>
      <w:r>
        <w:t xml:space="preserve"> .xml file</w:t>
      </w:r>
      <w:r w:rsidR="00A27117">
        <w:t xml:space="preserve"> they wish to open</w:t>
      </w:r>
      <w:r>
        <w:t xml:space="preserve"> in their file system. </w:t>
      </w:r>
      <w:r w:rsidR="00DD7233">
        <w:t>The</w:t>
      </w:r>
      <w:r>
        <w:t>n,</w:t>
      </w:r>
      <w:r w:rsidR="00DD7233">
        <w:t xml:space="preserve"> </w:t>
      </w:r>
      <w:r w:rsidR="00270714">
        <w:t xml:space="preserve">the </w:t>
      </w:r>
      <w:r w:rsidR="00DD7233">
        <w:t xml:space="preserve">user shall </w:t>
      </w:r>
      <w:proofErr w:type="gramStart"/>
      <w:r w:rsidR="00DD7233">
        <w:t xml:space="preserve">execute </w:t>
      </w:r>
      <w:r>
        <w:t xml:space="preserve"> dbEdit.jar</w:t>
      </w:r>
      <w:proofErr w:type="gramEnd"/>
      <w:r>
        <w:t xml:space="preserve"> and click File&gt;Open. The user will then browse </w:t>
      </w:r>
      <w:proofErr w:type="gramStart"/>
      <w:r>
        <w:t>for  an</w:t>
      </w:r>
      <w:proofErr w:type="gramEnd"/>
      <w:r>
        <w:t xml:space="preserve"> .xml file to open</w:t>
      </w:r>
      <w:r w:rsidR="00A27117">
        <w:t xml:space="preserve"> and select it and click open.</w:t>
      </w:r>
    </w:p>
    <w:p w14:paraId="2D4ACDC2" w14:textId="77777777" w:rsidR="00AE197E" w:rsidRDefault="00AE197E" w:rsidP="00AE197E">
      <w:pPr>
        <w:pStyle w:val="Paragraph"/>
        <w:sectPr w:rsidR="00AE197E">
          <w:type w:val="continuous"/>
          <w:pgSz w:w="12240" w:h="15840" w:code="1"/>
          <w:pgMar w:top="1440" w:right="1440" w:bottom="1440" w:left="1800" w:header="720" w:footer="720" w:gutter="0"/>
          <w:cols w:space="720"/>
        </w:sectPr>
      </w:pPr>
    </w:p>
    <w:p w14:paraId="29C467A4"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4A2B3478" w14:textId="77777777" w:rsidTr="00531E11">
        <w:trPr>
          <w:cantSplit/>
          <w:trHeight w:val="300"/>
        </w:trPr>
        <w:tc>
          <w:tcPr>
            <w:tcW w:w="4821" w:type="dxa"/>
            <w:gridSpan w:val="4"/>
          </w:tcPr>
          <w:p w14:paraId="6EC8C216" w14:textId="77777777" w:rsidR="00AE197E" w:rsidRDefault="00AE197E" w:rsidP="0056437A">
            <w:commentRangeStart w:id="42"/>
            <w:r>
              <w:t xml:space="preserve">Test No.: </w:t>
            </w:r>
            <w:r w:rsidR="009279D3">
              <w:t>1</w:t>
            </w:r>
            <w:commentRangeEnd w:id="42"/>
            <w:r w:rsidR="00EA635A">
              <w:rPr>
                <w:rStyle w:val="CommentReference"/>
              </w:rPr>
              <w:commentReference w:id="42"/>
            </w:r>
          </w:p>
        </w:tc>
        <w:tc>
          <w:tcPr>
            <w:tcW w:w="4169" w:type="dxa"/>
            <w:gridSpan w:val="3"/>
          </w:tcPr>
          <w:p w14:paraId="26CAB915" w14:textId="77777777" w:rsidR="00AE197E" w:rsidRDefault="00AE197E" w:rsidP="0056437A">
            <w:r>
              <w:t xml:space="preserve">Current Status: </w:t>
            </w:r>
            <w:r w:rsidR="009279D3">
              <w:t>Pending</w:t>
            </w:r>
          </w:p>
        </w:tc>
      </w:tr>
      <w:tr w:rsidR="00AE197E" w14:paraId="75055717" w14:textId="77777777" w:rsidTr="00531E11">
        <w:trPr>
          <w:cantSplit/>
          <w:trHeight w:val="300"/>
        </w:trPr>
        <w:tc>
          <w:tcPr>
            <w:tcW w:w="8990" w:type="dxa"/>
            <w:gridSpan w:val="7"/>
          </w:tcPr>
          <w:p w14:paraId="7688B143" w14:textId="2A21B33E" w:rsidR="00AE197E" w:rsidRPr="00E47986" w:rsidRDefault="00AE197E" w:rsidP="009279D3">
            <w:r w:rsidRPr="00E47986">
              <w:t xml:space="preserve">Test title:  </w:t>
            </w:r>
            <w:r w:rsidR="009279D3">
              <w:t>File</w:t>
            </w:r>
            <w:r w:rsidR="00DD0340">
              <w:t>&gt; O</w:t>
            </w:r>
            <w:r w:rsidR="009279D3">
              <w:t>pen</w:t>
            </w:r>
          </w:p>
        </w:tc>
      </w:tr>
      <w:tr w:rsidR="00AE197E" w14:paraId="23013655" w14:textId="77777777" w:rsidTr="00531E11">
        <w:trPr>
          <w:cantSplit/>
          <w:trHeight w:val="1070"/>
        </w:trPr>
        <w:tc>
          <w:tcPr>
            <w:tcW w:w="8990" w:type="dxa"/>
            <w:gridSpan w:val="7"/>
          </w:tcPr>
          <w:p w14:paraId="68EB0204" w14:textId="7511B579" w:rsidR="00AE197E" w:rsidRDefault="00AE197E" w:rsidP="00F9680C">
            <w:r w:rsidRPr="00E47986">
              <w:t xml:space="preserve">Testing approach: </w:t>
            </w:r>
          </w:p>
          <w:p w14:paraId="436BCEB4" w14:textId="77777777" w:rsidR="00DD0340" w:rsidRDefault="00DD0340" w:rsidP="00F9680C"/>
          <w:p w14:paraId="0AAE3AC8" w14:textId="77777777" w:rsidR="00DD0340" w:rsidRDefault="00DD0340" w:rsidP="00DD0340">
            <w:r>
              <w:t xml:space="preserve">First the user will need to clone the following data base to access the relevant files; </w:t>
            </w:r>
            <w:hyperlink r:id="rId18" w:history="1">
              <w:r w:rsidRPr="003534BE">
                <w:rPr>
                  <w:rStyle w:val="Hyperlink"/>
                </w:rPr>
                <w:t>https://github.com/CS5387/testplangroup1-team-9.git</w:t>
              </w:r>
            </w:hyperlink>
          </w:p>
          <w:p w14:paraId="5911CF5D" w14:textId="77777777" w:rsidR="00DD0340" w:rsidRDefault="00DD0340" w:rsidP="00DD0340"/>
          <w:p w14:paraId="1B4D1248" w14:textId="77777777" w:rsidR="00DD0340" w:rsidRDefault="00DD0340" w:rsidP="00DD0340">
            <w:r>
              <w:t xml:space="preserve">In the folder you will find the file </w:t>
            </w:r>
            <w:r w:rsidRPr="000E1698">
              <w:rPr>
                <w:u w:val="single"/>
              </w:rPr>
              <w:t>dbEdit.jar</w:t>
            </w:r>
            <w:r>
              <w:rPr>
                <w:u w:val="single"/>
              </w:rPr>
              <w:t>.</w:t>
            </w:r>
            <w:r>
              <w:t xml:space="preserve"> Run this file.</w:t>
            </w:r>
          </w:p>
          <w:p w14:paraId="76C3126B" w14:textId="77777777" w:rsidR="00DD0340" w:rsidRDefault="00DD0340" w:rsidP="00DD0340"/>
          <w:p w14:paraId="34A690E7" w14:textId="77777777" w:rsidR="00DD0340" w:rsidRDefault="00DD0340" w:rsidP="00DD0340">
            <w:r>
              <w:t>In the folder you will find the files listed in section 2.1 under Test Items. They will be referenced in the steps below.</w:t>
            </w:r>
          </w:p>
          <w:p w14:paraId="1C3B1E2C" w14:textId="77777777" w:rsidR="00F9680C" w:rsidRPr="00F9680C" w:rsidRDefault="00F9680C" w:rsidP="00DD0340"/>
        </w:tc>
      </w:tr>
      <w:tr w:rsidR="00531E11" w14:paraId="5C3E0D97" w14:textId="77777777" w:rsidTr="00531E11">
        <w:trPr>
          <w:cantSplit/>
          <w:trHeight w:val="224"/>
        </w:trPr>
        <w:tc>
          <w:tcPr>
            <w:tcW w:w="957" w:type="dxa"/>
          </w:tcPr>
          <w:p w14:paraId="3A7DE208" w14:textId="77777777" w:rsidR="00531E11" w:rsidRDefault="00531E11" w:rsidP="00531E11">
            <w:r>
              <w:t>STEP</w:t>
            </w:r>
          </w:p>
          <w:p w14:paraId="0A553223" w14:textId="77777777" w:rsidR="00531E11" w:rsidRDefault="00531E11" w:rsidP="00531E11"/>
          <w:p w14:paraId="1679C017" w14:textId="77E8D69B" w:rsidR="00531E11" w:rsidRDefault="00531E11" w:rsidP="00531E11"/>
        </w:tc>
        <w:tc>
          <w:tcPr>
            <w:tcW w:w="2644" w:type="dxa"/>
          </w:tcPr>
          <w:p w14:paraId="6D9ADB38" w14:textId="77777777" w:rsidR="00531E11" w:rsidRDefault="00531E11" w:rsidP="00531E11">
            <w:r>
              <w:t>OPERATOR ACTION</w:t>
            </w:r>
          </w:p>
          <w:p w14:paraId="68D8D426" w14:textId="77777777" w:rsidR="00531E11" w:rsidRDefault="00531E11" w:rsidP="00531E11"/>
          <w:p w14:paraId="71C8D014" w14:textId="01712B68" w:rsidR="00531E11" w:rsidRDefault="00531E11" w:rsidP="00531E11"/>
        </w:tc>
        <w:tc>
          <w:tcPr>
            <w:tcW w:w="1676" w:type="dxa"/>
            <w:gridSpan w:val="3"/>
          </w:tcPr>
          <w:p w14:paraId="49E97DB1" w14:textId="77777777" w:rsidR="00531E11" w:rsidRDefault="00531E11" w:rsidP="00531E11">
            <w:r>
              <w:t>PURPOSE</w:t>
            </w:r>
          </w:p>
          <w:p w14:paraId="1D87CB8A" w14:textId="77777777" w:rsidR="00531E11" w:rsidRDefault="00531E11" w:rsidP="00531E11"/>
          <w:p w14:paraId="5996329F" w14:textId="614FB542" w:rsidR="00531E11" w:rsidRDefault="00531E11" w:rsidP="00531E11"/>
        </w:tc>
        <w:tc>
          <w:tcPr>
            <w:tcW w:w="1996" w:type="dxa"/>
          </w:tcPr>
          <w:p w14:paraId="539A4AA4" w14:textId="77777777" w:rsidR="00531E11" w:rsidRDefault="00531E11" w:rsidP="00531E11">
            <w:r>
              <w:t>EXEPCTED RESULTS</w:t>
            </w:r>
          </w:p>
          <w:p w14:paraId="612E4FDD" w14:textId="77777777" w:rsidR="00531E11" w:rsidRDefault="00531E11" w:rsidP="00531E11"/>
          <w:p w14:paraId="5F578DC2" w14:textId="7D98379C" w:rsidR="00531E11" w:rsidRDefault="00531E11" w:rsidP="00531E11"/>
        </w:tc>
        <w:tc>
          <w:tcPr>
            <w:tcW w:w="1717" w:type="dxa"/>
          </w:tcPr>
          <w:p w14:paraId="48BACCC4" w14:textId="77777777" w:rsidR="00531E11" w:rsidRDefault="00531E11" w:rsidP="00531E11">
            <w:r>
              <w:t>COMMENTS</w:t>
            </w:r>
          </w:p>
          <w:p w14:paraId="414E623B" w14:textId="77777777" w:rsidR="00531E11" w:rsidRDefault="00531E11" w:rsidP="00531E11"/>
          <w:p w14:paraId="396B162A" w14:textId="77777777" w:rsidR="00531E11" w:rsidRDefault="00531E11" w:rsidP="00531E11"/>
        </w:tc>
      </w:tr>
      <w:tr w:rsidR="005828A6" w14:paraId="3A66FFC6" w14:textId="77777777" w:rsidTr="00DD0340">
        <w:trPr>
          <w:cantSplit/>
          <w:trHeight w:val="998"/>
        </w:trPr>
        <w:tc>
          <w:tcPr>
            <w:tcW w:w="957" w:type="dxa"/>
          </w:tcPr>
          <w:p w14:paraId="7C9A7797" w14:textId="4FEA0019" w:rsidR="005828A6" w:rsidRDefault="005828A6" w:rsidP="005828A6">
            <w:pPr>
              <w:pStyle w:val="ListParagraph"/>
              <w:numPr>
                <w:ilvl w:val="0"/>
                <w:numId w:val="29"/>
              </w:numPr>
            </w:pPr>
          </w:p>
        </w:tc>
        <w:tc>
          <w:tcPr>
            <w:tcW w:w="2644" w:type="dxa"/>
          </w:tcPr>
          <w:p w14:paraId="11ACEA0D" w14:textId="77777777" w:rsidR="005828A6" w:rsidRDefault="005828A6" w:rsidP="005828A6">
            <w:r>
              <w:t xml:space="preserve">In the Database Edit Window Click File&gt;Open. </w:t>
            </w:r>
          </w:p>
          <w:p w14:paraId="319BA308" w14:textId="77777777" w:rsidR="005828A6" w:rsidRDefault="005828A6" w:rsidP="005828A6"/>
          <w:p w14:paraId="4CEAD756" w14:textId="3ACA2720" w:rsidR="005828A6" w:rsidRDefault="005828A6" w:rsidP="005828A6">
            <w:r>
              <w:t xml:space="preserve">Reference Appendix section </w:t>
            </w:r>
            <w:proofErr w:type="gramStart"/>
            <w:r>
              <w:t>8.1.1  to</w:t>
            </w:r>
            <w:proofErr w:type="gramEnd"/>
            <w:r>
              <w:t xml:space="preserve"> view action.</w:t>
            </w:r>
          </w:p>
        </w:tc>
        <w:tc>
          <w:tcPr>
            <w:tcW w:w="1676" w:type="dxa"/>
            <w:gridSpan w:val="3"/>
          </w:tcPr>
          <w:p w14:paraId="6853E544" w14:textId="784BB975" w:rsidR="005828A6" w:rsidRDefault="005828A6" w:rsidP="005828A6">
            <w:r>
              <w:t>This step is to open the file system in your computer to select a file.</w:t>
            </w:r>
          </w:p>
        </w:tc>
        <w:tc>
          <w:tcPr>
            <w:tcW w:w="1996" w:type="dxa"/>
          </w:tcPr>
          <w:p w14:paraId="0C16BE9C" w14:textId="77777777" w:rsidR="005828A6" w:rsidRDefault="005828A6" w:rsidP="005828A6">
            <w:r>
              <w:t>This step will open the file system in your computer to select a file.</w:t>
            </w:r>
          </w:p>
          <w:p w14:paraId="5F9B18F2" w14:textId="77777777" w:rsidR="005828A6" w:rsidRDefault="005828A6" w:rsidP="005828A6"/>
          <w:p w14:paraId="758F5889" w14:textId="267BF122" w:rsidR="005828A6" w:rsidRDefault="005828A6" w:rsidP="005828A6">
            <w:r>
              <w:t>Reference Appendix 8.1.2 to view expected results.</w:t>
            </w:r>
          </w:p>
        </w:tc>
        <w:tc>
          <w:tcPr>
            <w:tcW w:w="1717" w:type="dxa"/>
          </w:tcPr>
          <w:p w14:paraId="1744831F" w14:textId="44DD8476" w:rsidR="005828A6" w:rsidRDefault="005828A6" w:rsidP="005828A6">
            <w:r>
              <w:t>None.</w:t>
            </w:r>
          </w:p>
        </w:tc>
      </w:tr>
      <w:tr w:rsidR="005828A6" w14:paraId="6DF00215" w14:textId="77777777" w:rsidTr="00DD0340">
        <w:trPr>
          <w:cantSplit/>
          <w:trHeight w:val="998"/>
        </w:trPr>
        <w:tc>
          <w:tcPr>
            <w:tcW w:w="957" w:type="dxa"/>
          </w:tcPr>
          <w:p w14:paraId="1020EDD8" w14:textId="5E983BCC" w:rsidR="005828A6" w:rsidRDefault="005828A6" w:rsidP="005828A6">
            <w:pPr>
              <w:pStyle w:val="ListParagraph"/>
              <w:numPr>
                <w:ilvl w:val="0"/>
                <w:numId w:val="29"/>
              </w:numPr>
            </w:pPr>
          </w:p>
        </w:tc>
        <w:tc>
          <w:tcPr>
            <w:tcW w:w="2644" w:type="dxa"/>
          </w:tcPr>
          <w:p w14:paraId="012F6B1A" w14:textId="77777777" w:rsidR="005828A6" w:rsidRDefault="005828A6" w:rsidP="005828A6">
            <w:r>
              <w:t xml:space="preserve">Select an .xml file to open: For this </w:t>
            </w:r>
            <w:proofErr w:type="gramStart"/>
            <w:r>
              <w:t>example</w:t>
            </w:r>
            <w:proofErr w:type="gramEnd"/>
            <w:r>
              <w:t xml:space="preserve"> open TEST_DB.xml.</w:t>
            </w:r>
          </w:p>
          <w:p w14:paraId="5A5131D6" w14:textId="77777777" w:rsidR="005828A6" w:rsidRDefault="005828A6" w:rsidP="005828A6"/>
        </w:tc>
        <w:tc>
          <w:tcPr>
            <w:tcW w:w="1676" w:type="dxa"/>
            <w:gridSpan w:val="3"/>
          </w:tcPr>
          <w:p w14:paraId="77F1CBAF" w14:textId="132C7BD2" w:rsidR="005828A6" w:rsidRDefault="005828A6" w:rsidP="005828A6">
            <w:r>
              <w:t>This step is to select and open a file.</w:t>
            </w:r>
          </w:p>
        </w:tc>
        <w:tc>
          <w:tcPr>
            <w:tcW w:w="1996" w:type="dxa"/>
          </w:tcPr>
          <w:p w14:paraId="2C96E3AF" w14:textId="50C40E57" w:rsidR="005828A6" w:rsidRDefault="005828A6" w:rsidP="005828A6">
            <w:r>
              <w:t>This step will display the Database Edit Window with Table Names</w:t>
            </w:r>
            <w:r w:rsidR="00EA6BF4">
              <w:t>.</w:t>
            </w:r>
          </w:p>
          <w:p w14:paraId="33A97EFD" w14:textId="77777777" w:rsidR="005828A6" w:rsidRDefault="005828A6" w:rsidP="005828A6"/>
          <w:p w14:paraId="121FFCD3" w14:textId="087979E8" w:rsidR="005828A6" w:rsidRDefault="005828A6" w:rsidP="005828A6">
            <w:r>
              <w:t>Reference Appendix 8.2.1 to view expected results.</w:t>
            </w:r>
          </w:p>
        </w:tc>
        <w:tc>
          <w:tcPr>
            <w:tcW w:w="1717" w:type="dxa"/>
          </w:tcPr>
          <w:p w14:paraId="7032F50E" w14:textId="374667C6" w:rsidR="005828A6" w:rsidRDefault="005828A6" w:rsidP="005828A6">
            <w:r>
              <w:t>None.</w:t>
            </w:r>
          </w:p>
        </w:tc>
      </w:tr>
      <w:tr w:rsidR="005828A6" w14:paraId="139FE9A1" w14:textId="77777777" w:rsidTr="00531E11">
        <w:trPr>
          <w:trHeight w:val="1250"/>
        </w:trPr>
        <w:tc>
          <w:tcPr>
            <w:tcW w:w="8990" w:type="dxa"/>
            <w:gridSpan w:val="7"/>
            <w:tcBorders>
              <w:bottom w:val="single" w:sz="4" w:space="0" w:color="auto"/>
            </w:tcBorders>
          </w:tcPr>
          <w:p w14:paraId="20A2D968" w14:textId="77777777" w:rsidR="005828A6" w:rsidRDefault="005828A6" w:rsidP="005828A6">
            <w:r>
              <w:t>Concluding Remarks:</w:t>
            </w:r>
          </w:p>
          <w:p w14:paraId="1C4163D7" w14:textId="3D752FD7" w:rsidR="005828A6" w:rsidRDefault="005828A6" w:rsidP="005828A6">
            <w:r>
              <w:t>None.</w:t>
            </w:r>
          </w:p>
        </w:tc>
      </w:tr>
      <w:tr w:rsidR="005828A6" w14:paraId="7E3831E5" w14:textId="77777777" w:rsidTr="00531E11">
        <w:trPr>
          <w:trHeight w:val="890"/>
        </w:trPr>
        <w:tc>
          <w:tcPr>
            <w:tcW w:w="4809" w:type="dxa"/>
            <w:gridSpan w:val="3"/>
          </w:tcPr>
          <w:p w14:paraId="78D273A4" w14:textId="77777777" w:rsidR="005828A6" w:rsidRDefault="005828A6" w:rsidP="005828A6">
            <w:r>
              <w:t xml:space="preserve">Testing Team: </w:t>
            </w:r>
          </w:p>
          <w:p w14:paraId="3CAB5696" w14:textId="27AD14FC" w:rsidR="005828A6" w:rsidRDefault="005828A6" w:rsidP="005828A6">
            <w:r>
              <w:t>TBD.</w:t>
            </w:r>
          </w:p>
        </w:tc>
        <w:tc>
          <w:tcPr>
            <w:tcW w:w="4181" w:type="dxa"/>
            <w:gridSpan w:val="4"/>
          </w:tcPr>
          <w:p w14:paraId="038D7B4D" w14:textId="77777777" w:rsidR="005828A6" w:rsidRDefault="005828A6" w:rsidP="005828A6">
            <w:r>
              <w:t>Date Completed:</w:t>
            </w:r>
          </w:p>
          <w:p w14:paraId="142583A6" w14:textId="7D69A9B2" w:rsidR="005828A6" w:rsidRDefault="005828A6" w:rsidP="005828A6">
            <w:r>
              <w:t>TBD.</w:t>
            </w:r>
          </w:p>
        </w:tc>
      </w:tr>
    </w:tbl>
    <w:p w14:paraId="2595F08A" w14:textId="18CBDDD5" w:rsidR="00945EF2" w:rsidRDefault="00945EF2" w:rsidP="00945EF2">
      <w:pPr>
        <w:pStyle w:val="Heading2"/>
        <w:numPr>
          <w:ilvl w:val="0"/>
          <w:numId w:val="0"/>
        </w:numPr>
        <w:ind w:left="720" w:hanging="720"/>
      </w:pPr>
    </w:p>
    <w:p w14:paraId="6009E947" w14:textId="77472BC5" w:rsidR="00945EF2" w:rsidRDefault="00945EF2" w:rsidP="00945EF2"/>
    <w:p w14:paraId="006722C0" w14:textId="0FACCEBC" w:rsidR="00945EF2" w:rsidRDefault="00945EF2" w:rsidP="00945EF2"/>
    <w:p w14:paraId="7383B180" w14:textId="1E3D7458" w:rsidR="00945EF2" w:rsidRDefault="00945EF2" w:rsidP="00945EF2"/>
    <w:p w14:paraId="36A50ECA" w14:textId="75352569" w:rsidR="00945EF2" w:rsidRDefault="00945EF2" w:rsidP="00945EF2"/>
    <w:p w14:paraId="12E918AB" w14:textId="136424C7" w:rsidR="00945EF2" w:rsidRDefault="00945EF2" w:rsidP="00945EF2"/>
    <w:p w14:paraId="03E392CE" w14:textId="4C839844" w:rsidR="00945EF2" w:rsidRDefault="00945EF2" w:rsidP="00945EF2"/>
    <w:p w14:paraId="6F7541B7" w14:textId="77777777" w:rsidR="00945EF2" w:rsidRPr="00945EF2" w:rsidRDefault="00945EF2" w:rsidP="00945EF2"/>
    <w:p w14:paraId="4CDF200B" w14:textId="34C93228" w:rsidR="00AE197E" w:rsidRDefault="00AE197E" w:rsidP="00AE197E">
      <w:pPr>
        <w:pStyle w:val="Heading2"/>
      </w:pPr>
      <w:bookmarkStart w:id="43" w:name="_Toc37896840"/>
      <w:r>
        <w:lastRenderedPageBreak/>
        <w:t>Test 2</w:t>
      </w:r>
      <w:r w:rsidR="008B674A">
        <w:t>: File</w:t>
      </w:r>
      <w:r w:rsidR="00003E1B">
        <w:t>&gt;</w:t>
      </w:r>
      <w:r w:rsidR="00C36EB4">
        <w:t>Exit</w:t>
      </w:r>
      <w:bookmarkEnd w:id="43"/>
    </w:p>
    <w:p w14:paraId="26DD1798" w14:textId="77777777" w:rsidR="00AE197E" w:rsidRDefault="00AE197E" w:rsidP="00AE197E"/>
    <w:p w14:paraId="0ADEF4A5" w14:textId="77777777" w:rsidR="008B674A" w:rsidRDefault="00AE197E" w:rsidP="008B674A">
      <w:pPr>
        <w:rPr>
          <w:b/>
          <w:bCs/>
        </w:rPr>
      </w:pPr>
      <w:r w:rsidRPr="00B34944">
        <w:rPr>
          <w:b/>
          <w:bCs/>
        </w:rPr>
        <w:t xml:space="preserve">Objective: </w:t>
      </w:r>
    </w:p>
    <w:p w14:paraId="265C09ED" w14:textId="77777777" w:rsidR="001A3FD3" w:rsidRDefault="001A3FD3" w:rsidP="008B674A"/>
    <w:p w14:paraId="33F5947A" w14:textId="10B2F80E" w:rsidR="001A3FD3" w:rsidRDefault="001A3FD3" w:rsidP="001A3FD3">
      <w:r>
        <w:t>The objective of Test 2 is to ensure that when the user clicks File&gt;</w:t>
      </w:r>
      <w:r w:rsidR="00E73AAE">
        <w:t>Exit</w:t>
      </w:r>
      <w:r>
        <w:t xml:space="preserve"> from the</w:t>
      </w:r>
      <w:r w:rsidR="0095793A">
        <w:t xml:space="preserve"> Data Table Display Window</w:t>
      </w:r>
      <w:r>
        <w:t xml:space="preserve">, </w:t>
      </w:r>
      <w:r w:rsidRPr="005162F9">
        <w:t>“If the file has been modified and the user attempts to close the file, a save prompt should be displayed.”</w:t>
      </w:r>
    </w:p>
    <w:p w14:paraId="6F4DDBD1" w14:textId="77777777" w:rsidR="00AE197E" w:rsidRPr="00B34944" w:rsidRDefault="00AE197E" w:rsidP="00AE197E"/>
    <w:p w14:paraId="18F6D66B" w14:textId="77777777" w:rsidR="00F271B2" w:rsidRDefault="00AE197E" w:rsidP="00AE197E">
      <w:r w:rsidRPr="00B34944">
        <w:rPr>
          <w:b/>
          <w:bCs/>
        </w:rPr>
        <w:t>Notes:</w:t>
      </w:r>
      <w:r w:rsidRPr="00B34944">
        <w:t xml:space="preserve"> </w:t>
      </w:r>
    </w:p>
    <w:p w14:paraId="508C7327" w14:textId="6497E315" w:rsidR="00F271B2" w:rsidRDefault="00F271B2" w:rsidP="00F271B2">
      <w:pPr>
        <w:sectPr w:rsidR="00F271B2">
          <w:headerReference w:type="default" r:id="rId19"/>
          <w:footerReference w:type="default" r:id="rId20"/>
          <w:pgSz w:w="12240" w:h="15840" w:code="1"/>
          <w:pgMar w:top="1440" w:right="1440" w:bottom="1440" w:left="1800" w:header="720" w:footer="720" w:gutter="0"/>
          <w:pgNumType w:start="1"/>
          <w:cols w:space="720"/>
        </w:sectPr>
      </w:pPr>
      <w:r>
        <w:t xml:space="preserve">The user will be required to have the provided .xml files. Then, the user shall </w:t>
      </w:r>
      <w:proofErr w:type="gramStart"/>
      <w:r>
        <w:t>execute  dbEdit.jar</w:t>
      </w:r>
      <w:proofErr w:type="gramEnd"/>
      <w:r>
        <w:t xml:space="preserve"> and click File&gt;Open to browse for an .xml file, select it  and open. Finally, the user shall create one modification and click File&gt;</w:t>
      </w:r>
      <w:r w:rsidR="00E73AAE">
        <w:t>Exit</w:t>
      </w:r>
      <w:r>
        <w:t xml:space="preserve"> without savings firs</w:t>
      </w:r>
      <w:r w:rsidR="00932ED1">
        <w:t>t</w:t>
      </w:r>
      <w:r w:rsidR="00CB1945">
        <w:t>.</w:t>
      </w:r>
    </w:p>
    <w:p w14:paraId="372A866C" w14:textId="77777777" w:rsidR="00F271B2" w:rsidRDefault="00F271B2" w:rsidP="00F271B2">
      <w:pPr>
        <w:sectPr w:rsidR="00F271B2">
          <w:headerReference w:type="default" r:id="rId21"/>
          <w:footerReference w:type="default" r:id="rId22"/>
          <w:pgSz w:w="12240" w:h="15840" w:code="1"/>
          <w:pgMar w:top="1440" w:right="1440" w:bottom="1440" w:left="1800" w:header="720" w:footer="720" w:gutter="0"/>
          <w:pgNumType w:start="1"/>
          <w:cols w:space="720"/>
        </w:sectPr>
      </w:pPr>
    </w:p>
    <w:p w14:paraId="28EE7096" w14:textId="4DB6B540" w:rsidR="00CB1945" w:rsidRDefault="00CB1945" w:rsidP="00CB1945">
      <w:pPr>
        <w:tabs>
          <w:tab w:val="left" w:pos="5927"/>
        </w:tabs>
      </w:pPr>
    </w:p>
    <w:p w14:paraId="4D66038F" w14:textId="12248066" w:rsidR="00AE197E" w:rsidRPr="00CB1945" w:rsidRDefault="00CB1945" w:rsidP="00CB1945">
      <w:pPr>
        <w:tabs>
          <w:tab w:val="left" w:pos="5927"/>
        </w:tabs>
        <w:sectPr w:rsidR="00AE197E" w:rsidRPr="00CB1945">
          <w:headerReference w:type="default" r:id="rId23"/>
          <w:footerReference w:type="default" r:id="rId24"/>
          <w:type w:val="continuous"/>
          <w:pgSz w:w="12240" w:h="15840" w:code="1"/>
          <w:pgMar w:top="1440" w:right="1440" w:bottom="1440" w:left="1800" w:header="720" w:footer="720" w:gutter="0"/>
          <w:cols w:space="720"/>
        </w:sectPr>
      </w:pPr>
      <w:commentRangeStart w:id="44"/>
      <w:r>
        <w:tab/>
      </w:r>
      <w:commentRangeEnd w:id="44"/>
      <w:r w:rsidR="008C7B64">
        <w:rPr>
          <w:rStyle w:val="CommentReference"/>
        </w:rPr>
        <w:commentReference w:id="44"/>
      </w:r>
    </w:p>
    <w:p w14:paraId="6F3E13D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AE197E" w14:paraId="016B1BFC" w14:textId="77777777" w:rsidTr="00531E11">
        <w:trPr>
          <w:cantSplit/>
          <w:trHeight w:val="300"/>
        </w:trPr>
        <w:tc>
          <w:tcPr>
            <w:tcW w:w="4728" w:type="dxa"/>
            <w:gridSpan w:val="4"/>
          </w:tcPr>
          <w:p w14:paraId="3B8D3CEF" w14:textId="77777777" w:rsidR="00AE197E" w:rsidRDefault="00AE197E" w:rsidP="0056437A">
            <w:commentRangeStart w:id="45"/>
            <w:r>
              <w:t xml:space="preserve">Test No.: </w:t>
            </w:r>
            <w:r w:rsidR="008F1521">
              <w:t>2</w:t>
            </w:r>
            <w:commentRangeEnd w:id="45"/>
            <w:r w:rsidR="00EA635A">
              <w:rPr>
                <w:rStyle w:val="CommentReference"/>
              </w:rPr>
              <w:commentReference w:id="45"/>
            </w:r>
          </w:p>
        </w:tc>
        <w:tc>
          <w:tcPr>
            <w:tcW w:w="4262" w:type="dxa"/>
            <w:gridSpan w:val="3"/>
          </w:tcPr>
          <w:p w14:paraId="34677E75" w14:textId="77777777" w:rsidR="00AE197E" w:rsidRDefault="00AE197E" w:rsidP="0056437A">
            <w:r>
              <w:t xml:space="preserve">Current Status: </w:t>
            </w:r>
            <w:r w:rsidR="008F1521">
              <w:t xml:space="preserve">Pending </w:t>
            </w:r>
          </w:p>
        </w:tc>
      </w:tr>
      <w:tr w:rsidR="00AE197E" w14:paraId="55221F5C" w14:textId="77777777" w:rsidTr="00531E11">
        <w:trPr>
          <w:cantSplit/>
          <w:trHeight w:val="300"/>
        </w:trPr>
        <w:tc>
          <w:tcPr>
            <w:tcW w:w="8990" w:type="dxa"/>
            <w:gridSpan w:val="7"/>
          </w:tcPr>
          <w:p w14:paraId="051D3EFC" w14:textId="134D55D3" w:rsidR="00AE197E" w:rsidRPr="00E47986" w:rsidRDefault="00AE197E" w:rsidP="0056437A">
            <w:r w:rsidRPr="00E47986">
              <w:t xml:space="preserve">Test title:  </w:t>
            </w:r>
            <w:r w:rsidR="008F1521">
              <w:t>File</w:t>
            </w:r>
            <w:r w:rsidR="00BD18E4">
              <w:t xml:space="preserve"> </w:t>
            </w:r>
            <w:r w:rsidR="0026115D">
              <w:t xml:space="preserve">&gt; </w:t>
            </w:r>
            <w:r w:rsidR="0064104B">
              <w:t>Exit</w:t>
            </w:r>
          </w:p>
          <w:p w14:paraId="4E05F202" w14:textId="77777777" w:rsidR="00AE197E" w:rsidRPr="00E47986" w:rsidRDefault="00AE197E" w:rsidP="0056437A"/>
        </w:tc>
      </w:tr>
      <w:tr w:rsidR="00AE197E" w14:paraId="3174E85D" w14:textId="77777777" w:rsidTr="00531E11">
        <w:trPr>
          <w:cantSplit/>
          <w:trHeight w:val="1070"/>
        </w:trPr>
        <w:tc>
          <w:tcPr>
            <w:tcW w:w="8990" w:type="dxa"/>
            <w:gridSpan w:val="7"/>
          </w:tcPr>
          <w:p w14:paraId="1919E4D7" w14:textId="77777777" w:rsidR="00F9680C" w:rsidRDefault="00AE197E" w:rsidP="00F9680C">
            <w:r w:rsidRPr="00E47986">
              <w:t>Testing approach:</w:t>
            </w:r>
          </w:p>
          <w:p w14:paraId="116CCC79" w14:textId="77777777" w:rsidR="00F92E82" w:rsidRDefault="00F92E82" w:rsidP="00F9680C"/>
          <w:p w14:paraId="15ECF28F" w14:textId="77777777" w:rsidR="000E1698" w:rsidRDefault="000E1698" w:rsidP="00F9680C">
            <w:r>
              <w:t xml:space="preserve">First the user will need to clone the following data base to access the relevant files; </w:t>
            </w:r>
            <w:hyperlink r:id="rId25" w:history="1">
              <w:r w:rsidRPr="003534BE">
                <w:rPr>
                  <w:rStyle w:val="Hyperlink"/>
                </w:rPr>
                <w:t>https://github.com/CS5387/testplangroup1-team-9.git</w:t>
              </w:r>
            </w:hyperlink>
          </w:p>
          <w:p w14:paraId="3E221F0E" w14:textId="77777777" w:rsidR="000E1698" w:rsidRDefault="000E1698" w:rsidP="00F9680C"/>
          <w:p w14:paraId="3E0E4463" w14:textId="77777777" w:rsidR="00902218" w:rsidRDefault="000E1698" w:rsidP="000E1698">
            <w:r>
              <w:t xml:space="preserve">In the folder you will find the file </w:t>
            </w:r>
            <w:r w:rsidRPr="000E1698">
              <w:rPr>
                <w:u w:val="single"/>
              </w:rPr>
              <w:t>dbEdit.jar</w:t>
            </w:r>
            <w:r>
              <w:rPr>
                <w:u w:val="single"/>
              </w:rPr>
              <w:t>.</w:t>
            </w:r>
            <w:r>
              <w:t xml:space="preserve"> Run this file.</w:t>
            </w:r>
          </w:p>
          <w:p w14:paraId="44625DCF" w14:textId="77777777" w:rsidR="000E1698" w:rsidRDefault="000E1698" w:rsidP="000E1698"/>
          <w:p w14:paraId="6F40CFDA" w14:textId="7052FD2F" w:rsidR="000E1698" w:rsidRDefault="000E1698" w:rsidP="000E1698">
            <w:r>
              <w:t>In the folder you will find the files listed in section 2.1 under Test Items</w:t>
            </w:r>
            <w:r w:rsidR="001F1A9D">
              <w:t>. They will be reference</w:t>
            </w:r>
            <w:r w:rsidR="00C76734">
              <w:t xml:space="preserve">d </w:t>
            </w:r>
            <w:r w:rsidR="001F1A9D">
              <w:t>in the steps below.</w:t>
            </w:r>
          </w:p>
          <w:p w14:paraId="0CB5B1DB" w14:textId="19F88CDE" w:rsidR="00157B54" w:rsidRPr="00E47986" w:rsidRDefault="00157B54" w:rsidP="000E1698"/>
        </w:tc>
      </w:tr>
      <w:tr w:rsidR="00531E11" w14:paraId="3ECFB883" w14:textId="77777777" w:rsidTr="00531E11">
        <w:trPr>
          <w:cantSplit/>
          <w:trHeight w:val="233"/>
        </w:trPr>
        <w:tc>
          <w:tcPr>
            <w:tcW w:w="968" w:type="dxa"/>
          </w:tcPr>
          <w:p w14:paraId="63AA43F7" w14:textId="77777777" w:rsidR="00531E11" w:rsidRDefault="00531E11" w:rsidP="00531E11">
            <w:r>
              <w:t>STEP</w:t>
            </w:r>
          </w:p>
          <w:p w14:paraId="15FE45CE" w14:textId="77777777" w:rsidR="00531E11" w:rsidRDefault="00531E11" w:rsidP="00531E11"/>
          <w:p w14:paraId="71CCBA46" w14:textId="19EE3D16" w:rsidR="00531E11" w:rsidRDefault="00531E11" w:rsidP="00531E11"/>
        </w:tc>
        <w:tc>
          <w:tcPr>
            <w:tcW w:w="2562" w:type="dxa"/>
          </w:tcPr>
          <w:p w14:paraId="6D6CC05B" w14:textId="77777777" w:rsidR="00531E11" w:rsidRDefault="00531E11" w:rsidP="00531E11">
            <w:r>
              <w:t>OPERATOR ACTION</w:t>
            </w:r>
          </w:p>
          <w:p w14:paraId="001C6118" w14:textId="77777777" w:rsidR="00531E11" w:rsidRDefault="00531E11" w:rsidP="00531E11"/>
          <w:p w14:paraId="7F099918" w14:textId="56C8B8F7" w:rsidR="00531E11" w:rsidRDefault="00531E11" w:rsidP="00531E11"/>
        </w:tc>
        <w:tc>
          <w:tcPr>
            <w:tcW w:w="1684" w:type="dxa"/>
            <w:gridSpan w:val="3"/>
          </w:tcPr>
          <w:p w14:paraId="416FB465" w14:textId="77777777" w:rsidR="00531E11" w:rsidRDefault="00531E11" w:rsidP="00531E11">
            <w:r>
              <w:t>PURPOSE</w:t>
            </w:r>
          </w:p>
          <w:p w14:paraId="75685031" w14:textId="77777777" w:rsidR="00531E11" w:rsidRDefault="00531E11" w:rsidP="00531E11"/>
          <w:p w14:paraId="05368F82" w14:textId="5BC576E9" w:rsidR="00531E11" w:rsidRDefault="00531E11" w:rsidP="00531E11"/>
        </w:tc>
        <w:tc>
          <w:tcPr>
            <w:tcW w:w="2035" w:type="dxa"/>
          </w:tcPr>
          <w:p w14:paraId="598E937D" w14:textId="77777777" w:rsidR="00531E11" w:rsidRDefault="00531E11" w:rsidP="00531E11">
            <w:r>
              <w:t>EXEPCTED RESULTS</w:t>
            </w:r>
          </w:p>
          <w:p w14:paraId="4DBD120E" w14:textId="77777777" w:rsidR="00531E11" w:rsidRDefault="00531E11" w:rsidP="00531E11"/>
          <w:p w14:paraId="72C5D485" w14:textId="3DD96F46" w:rsidR="00531E11" w:rsidRDefault="00531E11" w:rsidP="00531E11"/>
        </w:tc>
        <w:tc>
          <w:tcPr>
            <w:tcW w:w="1741" w:type="dxa"/>
          </w:tcPr>
          <w:p w14:paraId="696A6F49" w14:textId="77777777" w:rsidR="00531E11" w:rsidRDefault="00531E11" w:rsidP="00531E11">
            <w:r>
              <w:t>COMMENTS</w:t>
            </w:r>
          </w:p>
          <w:p w14:paraId="333C394F" w14:textId="77777777" w:rsidR="00531E11" w:rsidRDefault="00531E11" w:rsidP="00531E11"/>
          <w:p w14:paraId="31C71DD1" w14:textId="77777777" w:rsidR="00531E11" w:rsidRDefault="00531E11" w:rsidP="00531E11"/>
        </w:tc>
      </w:tr>
      <w:tr w:rsidR="006435F1" w14:paraId="34DC771C" w14:textId="77777777" w:rsidTr="006435F1">
        <w:trPr>
          <w:cantSplit/>
          <w:trHeight w:val="1961"/>
        </w:trPr>
        <w:tc>
          <w:tcPr>
            <w:tcW w:w="968" w:type="dxa"/>
          </w:tcPr>
          <w:p w14:paraId="41E64E69" w14:textId="77777777" w:rsidR="006435F1" w:rsidRDefault="006435F1" w:rsidP="006435F1">
            <w:pPr>
              <w:jc w:val="center"/>
            </w:pPr>
            <w:r>
              <w:t>1</w:t>
            </w:r>
          </w:p>
        </w:tc>
        <w:tc>
          <w:tcPr>
            <w:tcW w:w="2562" w:type="dxa"/>
          </w:tcPr>
          <w:p w14:paraId="6D34DFDE" w14:textId="77777777" w:rsidR="006435F1" w:rsidRDefault="006435F1" w:rsidP="006435F1">
            <w:r>
              <w:t xml:space="preserve">In the Database Edit Window Click File&gt;Open. </w:t>
            </w:r>
          </w:p>
          <w:p w14:paraId="01A78308" w14:textId="77777777" w:rsidR="006435F1" w:rsidRDefault="006435F1" w:rsidP="006435F1"/>
          <w:p w14:paraId="3B5ADD4C" w14:textId="207D4AB3" w:rsidR="006435F1" w:rsidRDefault="006435F1" w:rsidP="006435F1">
            <w:r>
              <w:t xml:space="preserve">Reference Appendix section </w:t>
            </w:r>
            <w:proofErr w:type="gramStart"/>
            <w:r>
              <w:t>8.1.1  to</w:t>
            </w:r>
            <w:proofErr w:type="gramEnd"/>
            <w:r>
              <w:t xml:space="preserve"> view action.</w:t>
            </w:r>
          </w:p>
        </w:tc>
        <w:tc>
          <w:tcPr>
            <w:tcW w:w="1684" w:type="dxa"/>
            <w:gridSpan w:val="3"/>
          </w:tcPr>
          <w:p w14:paraId="27E88D92" w14:textId="08F0C05D" w:rsidR="006435F1" w:rsidRDefault="006435F1" w:rsidP="006435F1">
            <w:r>
              <w:t>This step is to open the file system in your computer to select a file.</w:t>
            </w:r>
          </w:p>
        </w:tc>
        <w:tc>
          <w:tcPr>
            <w:tcW w:w="2035" w:type="dxa"/>
          </w:tcPr>
          <w:p w14:paraId="2DE58375" w14:textId="77777777" w:rsidR="006435F1" w:rsidRDefault="006435F1" w:rsidP="006435F1">
            <w:r>
              <w:t>This step will open the file system in your computer to select a file.</w:t>
            </w:r>
          </w:p>
          <w:p w14:paraId="2ABAEEC5" w14:textId="77777777" w:rsidR="006435F1" w:rsidRDefault="006435F1" w:rsidP="006435F1"/>
          <w:p w14:paraId="1F8BCF2A" w14:textId="6059F1EE" w:rsidR="006435F1" w:rsidRDefault="006435F1" w:rsidP="006435F1">
            <w:r>
              <w:t>Reference Appendix 8.1.2</w:t>
            </w:r>
            <w:r w:rsidR="00031B02">
              <w:t xml:space="preserve"> </w:t>
            </w:r>
            <w:r>
              <w:t>to view expected results.</w:t>
            </w:r>
          </w:p>
        </w:tc>
        <w:tc>
          <w:tcPr>
            <w:tcW w:w="1741" w:type="dxa"/>
          </w:tcPr>
          <w:p w14:paraId="51974FC7" w14:textId="2DF9E377" w:rsidR="006435F1" w:rsidRDefault="006435F1" w:rsidP="006435F1">
            <w:r>
              <w:t>None.</w:t>
            </w:r>
          </w:p>
        </w:tc>
      </w:tr>
      <w:tr w:rsidR="006435F1" w14:paraId="78FA5217" w14:textId="77777777" w:rsidTr="006435F1">
        <w:trPr>
          <w:cantSplit/>
          <w:trHeight w:val="1340"/>
        </w:trPr>
        <w:tc>
          <w:tcPr>
            <w:tcW w:w="968" w:type="dxa"/>
          </w:tcPr>
          <w:p w14:paraId="414A6F22" w14:textId="7DFCACA6" w:rsidR="006435F1" w:rsidRDefault="006435F1" w:rsidP="006435F1">
            <w:pPr>
              <w:pStyle w:val="ListParagraph"/>
              <w:numPr>
                <w:ilvl w:val="0"/>
                <w:numId w:val="23"/>
              </w:numPr>
              <w:jc w:val="center"/>
            </w:pPr>
          </w:p>
        </w:tc>
        <w:tc>
          <w:tcPr>
            <w:tcW w:w="2562" w:type="dxa"/>
          </w:tcPr>
          <w:p w14:paraId="5FE97348" w14:textId="77777777" w:rsidR="006435F1" w:rsidRDefault="006435F1" w:rsidP="006435F1">
            <w:r>
              <w:t xml:space="preserve">Select an .xml file to open: For this </w:t>
            </w:r>
            <w:proofErr w:type="gramStart"/>
            <w:r>
              <w:t>example</w:t>
            </w:r>
            <w:proofErr w:type="gramEnd"/>
            <w:r>
              <w:t xml:space="preserve"> open TEST_DB.xml.</w:t>
            </w:r>
          </w:p>
          <w:p w14:paraId="5F96481C" w14:textId="65CF61D7" w:rsidR="006435F1" w:rsidRDefault="006435F1" w:rsidP="006435F1"/>
        </w:tc>
        <w:tc>
          <w:tcPr>
            <w:tcW w:w="1684" w:type="dxa"/>
            <w:gridSpan w:val="3"/>
          </w:tcPr>
          <w:p w14:paraId="2359556E" w14:textId="2609FE8E" w:rsidR="006435F1" w:rsidRDefault="006435F1" w:rsidP="006435F1">
            <w:r>
              <w:t>This step is to select and open a file.</w:t>
            </w:r>
          </w:p>
        </w:tc>
        <w:tc>
          <w:tcPr>
            <w:tcW w:w="2035" w:type="dxa"/>
          </w:tcPr>
          <w:p w14:paraId="42FF095D" w14:textId="5DA6BA6C" w:rsidR="006435F1" w:rsidRDefault="006435F1" w:rsidP="006435F1">
            <w:r>
              <w:t xml:space="preserve">This step will display </w:t>
            </w:r>
            <w:r w:rsidR="00495876">
              <w:t>the Database Edit Window with Table Names.</w:t>
            </w:r>
          </w:p>
          <w:p w14:paraId="0728F25B" w14:textId="77777777" w:rsidR="006435F1" w:rsidRDefault="006435F1" w:rsidP="006435F1"/>
          <w:p w14:paraId="352F2F15" w14:textId="4D170508" w:rsidR="006435F1" w:rsidRDefault="006435F1" w:rsidP="006435F1">
            <w:r>
              <w:t>Reference Appendix 8.2.1 to view expected results.</w:t>
            </w:r>
          </w:p>
        </w:tc>
        <w:tc>
          <w:tcPr>
            <w:tcW w:w="1741" w:type="dxa"/>
          </w:tcPr>
          <w:p w14:paraId="6E2E1576" w14:textId="309E1350" w:rsidR="006435F1" w:rsidRDefault="006435F1" w:rsidP="006435F1">
            <w:r>
              <w:t>None.</w:t>
            </w:r>
          </w:p>
        </w:tc>
      </w:tr>
      <w:tr w:rsidR="006435F1" w14:paraId="0272503C" w14:textId="77777777" w:rsidTr="00531E11">
        <w:trPr>
          <w:cantSplit/>
          <w:trHeight w:val="530"/>
        </w:trPr>
        <w:tc>
          <w:tcPr>
            <w:tcW w:w="968" w:type="dxa"/>
          </w:tcPr>
          <w:p w14:paraId="619EA536" w14:textId="77777777" w:rsidR="006435F1" w:rsidRDefault="006435F1" w:rsidP="006435F1">
            <w:pPr>
              <w:pStyle w:val="ListParagraph"/>
              <w:numPr>
                <w:ilvl w:val="0"/>
                <w:numId w:val="23"/>
              </w:numPr>
              <w:jc w:val="center"/>
            </w:pPr>
          </w:p>
        </w:tc>
        <w:tc>
          <w:tcPr>
            <w:tcW w:w="2562" w:type="dxa"/>
          </w:tcPr>
          <w:p w14:paraId="1E34E3BB" w14:textId="193496AD" w:rsidR="006435F1" w:rsidRDefault="006435F1" w:rsidP="006435F1">
            <w:r>
              <w:t xml:space="preserve">Double click TYPE_TABLE. </w:t>
            </w:r>
          </w:p>
        </w:tc>
        <w:tc>
          <w:tcPr>
            <w:tcW w:w="1684" w:type="dxa"/>
            <w:gridSpan w:val="3"/>
          </w:tcPr>
          <w:p w14:paraId="6E1151FA" w14:textId="0CC727D7" w:rsidR="006435F1" w:rsidRDefault="006435F1" w:rsidP="006435F1">
            <w:r>
              <w:t>This will select a table.</w:t>
            </w:r>
          </w:p>
        </w:tc>
        <w:tc>
          <w:tcPr>
            <w:tcW w:w="2035" w:type="dxa"/>
          </w:tcPr>
          <w:p w14:paraId="2D5F0935" w14:textId="7274836A" w:rsidR="00495876" w:rsidRDefault="00495876" w:rsidP="006435F1">
            <w:r>
              <w:t xml:space="preserve">This step will open the </w:t>
            </w:r>
            <w:commentRangeStart w:id="46"/>
            <w:r>
              <w:t xml:space="preserve">Data Table Display Window. </w:t>
            </w:r>
            <w:commentRangeEnd w:id="46"/>
            <w:r w:rsidR="008C7B64">
              <w:rPr>
                <w:rStyle w:val="CommentReference"/>
              </w:rPr>
              <w:commentReference w:id="46"/>
            </w:r>
          </w:p>
          <w:p w14:paraId="7AE2651A" w14:textId="77777777" w:rsidR="00495876" w:rsidRDefault="00495876" w:rsidP="006435F1"/>
          <w:p w14:paraId="2982C3E1" w14:textId="604AB718" w:rsidR="006435F1" w:rsidRDefault="006435F1" w:rsidP="006435F1">
            <w:r>
              <w:t>Reference Appendix 8.2.2 to views expected results.</w:t>
            </w:r>
          </w:p>
        </w:tc>
        <w:tc>
          <w:tcPr>
            <w:tcW w:w="1741" w:type="dxa"/>
          </w:tcPr>
          <w:p w14:paraId="18A1637C" w14:textId="500C8368" w:rsidR="006435F1" w:rsidRDefault="006435F1" w:rsidP="006435F1">
            <w:r>
              <w:t>None.</w:t>
            </w:r>
          </w:p>
        </w:tc>
      </w:tr>
      <w:tr w:rsidR="006435F1" w14:paraId="0EC31C3E" w14:textId="77777777" w:rsidTr="00531E11">
        <w:trPr>
          <w:cantSplit/>
          <w:trHeight w:val="530"/>
        </w:trPr>
        <w:tc>
          <w:tcPr>
            <w:tcW w:w="968" w:type="dxa"/>
          </w:tcPr>
          <w:p w14:paraId="461402BA" w14:textId="77777777" w:rsidR="006435F1" w:rsidRDefault="006435F1" w:rsidP="006435F1">
            <w:pPr>
              <w:pStyle w:val="ListParagraph"/>
              <w:numPr>
                <w:ilvl w:val="0"/>
                <w:numId w:val="23"/>
              </w:numPr>
              <w:jc w:val="center"/>
            </w:pPr>
          </w:p>
        </w:tc>
        <w:tc>
          <w:tcPr>
            <w:tcW w:w="2562" w:type="dxa"/>
          </w:tcPr>
          <w:p w14:paraId="08B97B48" w14:textId="1E48EB91" w:rsidR="006435F1" w:rsidRPr="00157B54" w:rsidRDefault="006435F1" w:rsidP="006435F1">
            <w:r>
              <w:t xml:space="preserve">Under the column </w:t>
            </w:r>
            <w:r w:rsidRPr="00157B54">
              <w:t>FIELD_SMALLINT</w:t>
            </w:r>
            <w:r>
              <w:t xml:space="preserve"> </w:t>
            </w:r>
            <w:commentRangeStart w:id="47"/>
            <w:r>
              <w:t>search</w:t>
            </w:r>
            <w:commentRangeEnd w:id="47"/>
            <w:r w:rsidR="004E2860">
              <w:rPr>
                <w:rStyle w:val="CommentReference"/>
              </w:rPr>
              <w:commentReference w:id="47"/>
            </w:r>
            <w:r>
              <w:t xml:space="preserve"> for the item ‘0.’ Double </w:t>
            </w:r>
            <w:r w:rsidR="00495876">
              <w:t>click</w:t>
            </w:r>
            <w:r>
              <w:t xml:space="preserve"> it and </w:t>
            </w:r>
            <w:commentRangeStart w:id="48"/>
            <w:r>
              <w:t>replace it with the integer ’20</w:t>
            </w:r>
            <w:commentRangeEnd w:id="48"/>
            <w:r w:rsidR="004E2860">
              <w:rPr>
                <w:rStyle w:val="CommentReference"/>
              </w:rPr>
              <w:commentReference w:id="48"/>
            </w:r>
            <w:r>
              <w:t>’ without saving the changes.</w:t>
            </w:r>
          </w:p>
        </w:tc>
        <w:tc>
          <w:tcPr>
            <w:tcW w:w="1684" w:type="dxa"/>
            <w:gridSpan w:val="3"/>
          </w:tcPr>
          <w:p w14:paraId="4EBB273D" w14:textId="0BC0F113" w:rsidR="006435F1" w:rsidRDefault="006435F1" w:rsidP="006435F1">
            <w:r>
              <w:t xml:space="preserve">This step </w:t>
            </w:r>
            <w:r w:rsidR="009C5D9F">
              <w:t>is to create</w:t>
            </w:r>
            <w:r>
              <w:t xml:space="preserve"> a change in the table TYPE_TABLE</w:t>
            </w:r>
          </w:p>
        </w:tc>
        <w:tc>
          <w:tcPr>
            <w:tcW w:w="2035" w:type="dxa"/>
          </w:tcPr>
          <w:p w14:paraId="0748C495" w14:textId="1DC0AB10" w:rsidR="00495876" w:rsidRDefault="00495876" w:rsidP="006435F1">
            <w:r>
              <w:t>Item ‘0’ will now display ’20.’</w:t>
            </w:r>
          </w:p>
          <w:p w14:paraId="036F3DB0" w14:textId="77777777" w:rsidR="00495876" w:rsidRDefault="00495876" w:rsidP="006435F1"/>
          <w:p w14:paraId="7CDD1DD5" w14:textId="6E81DEAF" w:rsidR="006435F1" w:rsidRDefault="006435F1" w:rsidP="006435F1">
            <w:r>
              <w:t>Reference Appendix 8.2.2 and 8.2.3 to view expected results.</w:t>
            </w:r>
          </w:p>
        </w:tc>
        <w:tc>
          <w:tcPr>
            <w:tcW w:w="1741" w:type="dxa"/>
          </w:tcPr>
          <w:p w14:paraId="49CE69F1" w14:textId="4834A39E" w:rsidR="006435F1" w:rsidRDefault="006435F1" w:rsidP="006435F1">
            <w:r>
              <w:t>None.</w:t>
            </w:r>
          </w:p>
        </w:tc>
      </w:tr>
      <w:tr w:rsidR="006435F1" w14:paraId="5325CA3E" w14:textId="77777777" w:rsidTr="00531E11">
        <w:trPr>
          <w:cantSplit/>
          <w:trHeight w:val="530"/>
        </w:trPr>
        <w:tc>
          <w:tcPr>
            <w:tcW w:w="968" w:type="dxa"/>
          </w:tcPr>
          <w:p w14:paraId="3D489407" w14:textId="77777777" w:rsidR="006435F1" w:rsidRDefault="006435F1" w:rsidP="006435F1">
            <w:pPr>
              <w:pStyle w:val="ListParagraph"/>
              <w:numPr>
                <w:ilvl w:val="0"/>
                <w:numId w:val="23"/>
              </w:numPr>
              <w:jc w:val="center"/>
            </w:pPr>
          </w:p>
        </w:tc>
        <w:tc>
          <w:tcPr>
            <w:tcW w:w="2562" w:type="dxa"/>
          </w:tcPr>
          <w:p w14:paraId="747D2AE8" w14:textId="77777777" w:rsidR="00824C25" w:rsidRDefault="006435F1" w:rsidP="006435F1">
            <w:r>
              <w:t>Click File&gt;Exit or the red ‘x’</w:t>
            </w:r>
            <w:r w:rsidR="00824C25">
              <w:t xml:space="preserve"> button.</w:t>
            </w:r>
          </w:p>
          <w:p w14:paraId="46AE76A9" w14:textId="77777777" w:rsidR="00824C25" w:rsidRDefault="00824C25" w:rsidP="006435F1"/>
          <w:p w14:paraId="2463A537" w14:textId="766D9471" w:rsidR="006435F1" w:rsidRDefault="006435F1" w:rsidP="006435F1">
            <w:r>
              <w:t xml:space="preserve"> Reference Appendix 8.2.4 to view action</w:t>
            </w:r>
            <w:r w:rsidR="00824C25">
              <w:t>.</w:t>
            </w:r>
          </w:p>
        </w:tc>
        <w:tc>
          <w:tcPr>
            <w:tcW w:w="1684" w:type="dxa"/>
            <w:gridSpan w:val="3"/>
          </w:tcPr>
          <w:p w14:paraId="1DC5EC33" w14:textId="33FE34CC" w:rsidR="006435F1" w:rsidRDefault="006435F1" w:rsidP="006435F1">
            <w:r>
              <w:t xml:space="preserve">This </w:t>
            </w:r>
            <w:r w:rsidR="00824C25">
              <w:t xml:space="preserve">is to </w:t>
            </w:r>
            <w:r>
              <w:t>attempt to close the program.</w:t>
            </w:r>
          </w:p>
        </w:tc>
        <w:tc>
          <w:tcPr>
            <w:tcW w:w="2035" w:type="dxa"/>
          </w:tcPr>
          <w:p w14:paraId="37C56416" w14:textId="015EE83B" w:rsidR="00824C25" w:rsidRDefault="006435F1" w:rsidP="006435F1">
            <w:r>
              <w:t xml:space="preserve">This will prompt a window to </w:t>
            </w:r>
            <w:r w:rsidR="00031B02">
              <w:t>‘</w:t>
            </w:r>
            <w:r>
              <w:t>save changes</w:t>
            </w:r>
            <w:r w:rsidR="00824C25">
              <w:t>, Return to Editor or Close without saving</w:t>
            </w:r>
            <w:r w:rsidR="00031B02">
              <w:t>’</w:t>
            </w:r>
            <w:r w:rsidR="00824C25">
              <w:t>.</w:t>
            </w:r>
          </w:p>
          <w:p w14:paraId="7623F460" w14:textId="77777777" w:rsidR="00824C25" w:rsidRDefault="00824C25" w:rsidP="006435F1"/>
          <w:p w14:paraId="4D03235D" w14:textId="2A9D787C" w:rsidR="006435F1" w:rsidRDefault="006435F1" w:rsidP="006435F1">
            <w:r>
              <w:t>Reference Appendix 8.2.5 to view expected results.</w:t>
            </w:r>
          </w:p>
        </w:tc>
        <w:tc>
          <w:tcPr>
            <w:tcW w:w="1741" w:type="dxa"/>
          </w:tcPr>
          <w:p w14:paraId="0C708187" w14:textId="242B80FC" w:rsidR="006435F1" w:rsidRDefault="006435F1" w:rsidP="006435F1">
            <w:r>
              <w:t>None</w:t>
            </w:r>
          </w:p>
        </w:tc>
      </w:tr>
      <w:tr w:rsidR="006435F1" w14:paraId="0579B596" w14:textId="77777777" w:rsidTr="00531E11">
        <w:trPr>
          <w:trHeight w:val="1250"/>
        </w:trPr>
        <w:tc>
          <w:tcPr>
            <w:tcW w:w="8990" w:type="dxa"/>
            <w:gridSpan w:val="7"/>
            <w:tcBorders>
              <w:bottom w:val="single" w:sz="4" w:space="0" w:color="auto"/>
            </w:tcBorders>
          </w:tcPr>
          <w:p w14:paraId="76083DB2" w14:textId="77777777" w:rsidR="006435F1" w:rsidRDefault="006435F1" w:rsidP="006435F1">
            <w:r>
              <w:t>Concluding Remarks:</w:t>
            </w:r>
          </w:p>
          <w:p w14:paraId="08D243A5" w14:textId="7A6235C6" w:rsidR="006435F1" w:rsidRDefault="006435F1" w:rsidP="006435F1">
            <w:r>
              <w:t>None</w:t>
            </w:r>
            <w:r w:rsidR="004A6975">
              <w:t>.</w:t>
            </w:r>
          </w:p>
        </w:tc>
      </w:tr>
      <w:tr w:rsidR="006435F1" w14:paraId="413E23FE" w14:textId="77777777" w:rsidTr="00531E11">
        <w:trPr>
          <w:trHeight w:val="890"/>
        </w:trPr>
        <w:tc>
          <w:tcPr>
            <w:tcW w:w="4716" w:type="dxa"/>
            <w:gridSpan w:val="3"/>
          </w:tcPr>
          <w:p w14:paraId="2937E827" w14:textId="77777777" w:rsidR="006435F1" w:rsidRDefault="006435F1" w:rsidP="006435F1">
            <w:r>
              <w:t xml:space="preserve">Testing Team: </w:t>
            </w:r>
          </w:p>
          <w:p w14:paraId="60D1DD88" w14:textId="7514AF67" w:rsidR="006435F1" w:rsidRDefault="006435F1" w:rsidP="006435F1">
            <w:r>
              <w:t>TBD.</w:t>
            </w:r>
          </w:p>
        </w:tc>
        <w:tc>
          <w:tcPr>
            <w:tcW w:w="4274" w:type="dxa"/>
            <w:gridSpan w:val="4"/>
          </w:tcPr>
          <w:p w14:paraId="3DC0456A" w14:textId="77777777" w:rsidR="006435F1" w:rsidRDefault="006435F1" w:rsidP="006435F1">
            <w:r>
              <w:t>Date Completed:</w:t>
            </w:r>
          </w:p>
          <w:p w14:paraId="6E2CA18A" w14:textId="0817245A" w:rsidR="006435F1" w:rsidRDefault="006435F1" w:rsidP="006435F1">
            <w:r>
              <w:t>TBD.</w:t>
            </w:r>
          </w:p>
        </w:tc>
      </w:tr>
    </w:tbl>
    <w:p w14:paraId="07F7A0AB" w14:textId="77777777" w:rsidR="005162F9" w:rsidRDefault="005162F9" w:rsidP="005162F9">
      <w:pPr>
        <w:pStyle w:val="Heading2"/>
        <w:numPr>
          <w:ilvl w:val="0"/>
          <w:numId w:val="0"/>
        </w:numPr>
      </w:pPr>
    </w:p>
    <w:p w14:paraId="41DB67FC" w14:textId="77777777" w:rsidR="00AE197E" w:rsidRDefault="00AE197E" w:rsidP="00AE197E">
      <w:pPr>
        <w:pStyle w:val="Heading2"/>
      </w:pPr>
      <w:bookmarkStart w:id="49" w:name="_Toc37896841"/>
      <w:r>
        <w:t>Test 3</w:t>
      </w:r>
      <w:r w:rsidR="00003E1B">
        <w:t>: Search&gt;Find Files</w:t>
      </w:r>
      <w:bookmarkEnd w:id="49"/>
    </w:p>
    <w:p w14:paraId="1930FA4D" w14:textId="77777777" w:rsidR="00AE197E" w:rsidRDefault="00AE197E" w:rsidP="00AE197E"/>
    <w:p w14:paraId="3407CFE0" w14:textId="49AB2425" w:rsidR="00B0169D" w:rsidRPr="00B0169D" w:rsidRDefault="00AE197E" w:rsidP="00B0169D">
      <w:r w:rsidRPr="00B34944">
        <w:rPr>
          <w:b/>
          <w:bCs/>
        </w:rPr>
        <w:t xml:space="preserve">Objective: </w:t>
      </w:r>
      <w:r w:rsidR="00B0169D">
        <w:t xml:space="preserve">The objective of Test 3 is to ensure that when the user clicks Search&gt;Find Files from the Database Edit Window, </w:t>
      </w:r>
      <w:r w:rsidR="00B0169D" w:rsidRPr="00B0169D">
        <w:t>“Search opens a file search dialog that allows a user to search specified directories for files that contain a given text string. When using this option, files containing the text string are listed. Selecting the file from the display will open the database table.</w:t>
      </w:r>
      <w:r w:rsidR="00031B02">
        <w:t>”</w:t>
      </w:r>
    </w:p>
    <w:p w14:paraId="06FF27F4" w14:textId="6DBD2DB8" w:rsidR="00AE197E" w:rsidRPr="00B34944" w:rsidRDefault="00AE197E" w:rsidP="00AE197E"/>
    <w:p w14:paraId="443DD76A" w14:textId="3DD0A02E" w:rsidR="00AE197E" w:rsidRDefault="00AE197E" w:rsidP="00AE197E">
      <w:pPr>
        <w:sectPr w:rsidR="00AE197E">
          <w:headerReference w:type="default" r:id="rId26"/>
          <w:footerReference w:type="default" r:id="rId27"/>
          <w:pgSz w:w="12240" w:h="15840" w:code="1"/>
          <w:pgMar w:top="1440" w:right="1440" w:bottom="1440" w:left="1800" w:header="720" w:footer="720" w:gutter="0"/>
          <w:pgNumType w:start="1"/>
          <w:cols w:space="720"/>
        </w:sectPr>
      </w:pPr>
      <w:r w:rsidRPr="00B34944">
        <w:rPr>
          <w:b/>
          <w:bCs/>
        </w:rPr>
        <w:t>Notes</w:t>
      </w:r>
      <w:r w:rsidR="009C5614">
        <w:rPr>
          <w:b/>
          <w:bCs/>
        </w:rPr>
        <w:t>:</w:t>
      </w:r>
    </w:p>
    <w:p w14:paraId="137DD327" w14:textId="27A089EC" w:rsidR="00B0169D" w:rsidRDefault="00B0169D" w:rsidP="001B71A2">
      <w:pPr>
        <w:sectPr w:rsidR="00B0169D">
          <w:headerReference w:type="default" r:id="rId28"/>
          <w:footerReference w:type="default" r:id="rId29"/>
          <w:type w:val="continuous"/>
          <w:pgSz w:w="12240" w:h="15840" w:code="1"/>
          <w:pgMar w:top="1440" w:right="1440" w:bottom="1440" w:left="1800" w:header="720" w:footer="720" w:gutter="0"/>
          <w:cols w:space="720"/>
        </w:sectPr>
      </w:pPr>
      <w:r>
        <w:t xml:space="preserve">The user will be required to have the provided .xml files. Then, the user shall </w:t>
      </w:r>
      <w:proofErr w:type="gramStart"/>
      <w:r>
        <w:t>execute  dbEdit.jar</w:t>
      </w:r>
      <w:proofErr w:type="gramEnd"/>
      <w:r>
        <w:t xml:space="preserve"> and click </w:t>
      </w:r>
      <w:r w:rsidR="00E30395">
        <w:t>Search</w:t>
      </w:r>
      <w:r>
        <w:t>&gt;</w:t>
      </w:r>
      <w:r w:rsidR="00E30395">
        <w:t>Find</w:t>
      </w:r>
      <w:r w:rsidR="00BE499F">
        <w:t xml:space="preserve"> </w:t>
      </w:r>
      <w:r w:rsidR="00E30395">
        <w:t xml:space="preserve">Files </w:t>
      </w:r>
      <w:r>
        <w:t xml:space="preserve"> to browse for an .xml file, select it  and open. </w:t>
      </w:r>
    </w:p>
    <w:p w14:paraId="5D1A4A3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2826D0B2" w14:textId="77777777" w:rsidTr="00C653E7">
        <w:trPr>
          <w:cantSplit/>
          <w:trHeight w:val="300"/>
        </w:trPr>
        <w:tc>
          <w:tcPr>
            <w:tcW w:w="4821" w:type="dxa"/>
            <w:gridSpan w:val="4"/>
          </w:tcPr>
          <w:p w14:paraId="549F2CE0" w14:textId="77777777" w:rsidR="00AE197E" w:rsidRDefault="00AE197E" w:rsidP="0056437A">
            <w:commentRangeStart w:id="50"/>
            <w:r>
              <w:t xml:space="preserve">Test No.: </w:t>
            </w:r>
            <w:r w:rsidR="005162F9">
              <w:t>3</w:t>
            </w:r>
            <w:commentRangeEnd w:id="50"/>
            <w:r w:rsidR="00EA635A">
              <w:rPr>
                <w:rStyle w:val="CommentReference"/>
              </w:rPr>
              <w:commentReference w:id="50"/>
            </w:r>
          </w:p>
        </w:tc>
        <w:tc>
          <w:tcPr>
            <w:tcW w:w="4169" w:type="dxa"/>
            <w:gridSpan w:val="3"/>
          </w:tcPr>
          <w:p w14:paraId="79896CFB" w14:textId="75518A66" w:rsidR="00AE197E" w:rsidRDefault="00B33393" w:rsidP="0056437A">
            <w:r>
              <w:t xml:space="preserve">Current Status: </w:t>
            </w:r>
            <w:r w:rsidR="005162F9">
              <w:t>Pending</w:t>
            </w:r>
          </w:p>
        </w:tc>
      </w:tr>
      <w:tr w:rsidR="00AE197E" w14:paraId="32CB3729" w14:textId="77777777" w:rsidTr="00C653E7">
        <w:trPr>
          <w:cantSplit/>
          <w:trHeight w:val="300"/>
        </w:trPr>
        <w:tc>
          <w:tcPr>
            <w:tcW w:w="8990" w:type="dxa"/>
            <w:gridSpan w:val="7"/>
          </w:tcPr>
          <w:p w14:paraId="74210BB6" w14:textId="67BBBE0A" w:rsidR="00AE197E" w:rsidRPr="00E47986" w:rsidRDefault="00AE197E" w:rsidP="0056437A">
            <w:r w:rsidRPr="00E47986">
              <w:t xml:space="preserve">Test title:  </w:t>
            </w:r>
            <w:r w:rsidR="002E17FB">
              <w:t>Search</w:t>
            </w:r>
            <w:r w:rsidR="00B33393">
              <w:t xml:space="preserve"> </w:t>
            </w:r>
            <w:r w:rsidR="002E17FB">
              <w:t>&gt;</w:t>
            </w:r>
            <w:r w:rsidR="00B33393">
              <w:t xml:space="preserve"> </w:t>
            </w:r>
            <w:r w:rsidR="002E17FB">
              <w:t>Find Files</w:t>
            </w:r>
            <w:r w:rsidR="002E17FB" w:rsidRPr="00E47986">
              <w:t xml:space="preserve"> </w:t>
            </w:r>
          </w:p>
        </w:tc>
      </w:tr>
      <w:tr w:rsidR="00AE197E" w14:paraId="159800FA" w14:textId="77777777" w:rsidTr="00C653E7">
        <w:trPr>
          <w:cantSplit/>
          <w:trHeight w:val="1070"/>
        </w:trPr>
        <w:tc>
          <w:tcPr>
            <w:tcW w:w="8990" w:type="dxa"/>
            <w:gridSpan w:val="7"/>
          </w:tcPr>
          <w:p w14:paraId="390FE50E" w14:textId="77777777" w:rsidR="00D662C7" w:rsidRPr="00E47986" w:rsidRDefault="00AE197E" w:rsidP="00D662C7">
            <w:r w:rsidRPr="00E47986">
              <w:t xml:space="preserve">Testing approach: </w:t>
            </w:r>
          </w:p>
          <w:p w14:paraId="7B74261F" w14:textId="77777777" w:rsidR="001F187D" w:rsidRDefault="001F187D" w:rsidP="001F187D"/>
          <w:p w14:paraId="31E75F89" w14:textId="77777777" w:rsidR="001F187D" w:rsidRDefault="001F187D" w:rsidP="001F187D">
            <w:r>
              <w:t xml:space="preserve">First the user will need to clone the following data base to access the relevant files; </w:t>
            </w:r>
            <w:hyperlink r:id="rId30" w:history="1">
              <w:r w:rsidRPr="003534BE">
                <w:rPr>
                  <w:rStyle w:val="Hyperlink"/>
                </w:rPr>
                <w:t>https://github.com/CS5387/testplangroup1-team-9.git</w:t>
              </w:r>
            </w:hyperlink>
          </w:p>
          <w:p w14:paraId="1448D062" w14:textId="77777777" w:rsidR="001F187D" w:rsidRDefault="001F187D" w:rsidP="001F187D"/>
          <w:p w14:paraId="486EE943"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1F788E1" w14:textId="77777777" w:rsidR="001F187D" w:rsidRDefault="001F187D" w:rsidP="001F187D"/>
          <w:p w14:paraId="581415DF" w14:textId="704AFBE6" w:rsidR="00AE197E" w:rsidRPr="00E47986" w:rsidRDefault="001F187D" w:rsidP="001F187D">
            <w:r>
              <w:t>In the folder you will find the files listed in section 2.1 under Test Items. They will be references in the steps below.</w:t>
            </w:r>
          </w:p>
        </w:tc>
      </w:tr>
      <w:tr w:rsidR="00AE197E" w14:paraId="02BE01FA" w14:textId="77777777" w:rsidTr="00531E11">
        <w:trPr>
          <w:cantSplit/>
          <w:trHeight w:val="85"/>
        </w:trPr>
        <w:tc>
          <w:tcPr>
            <w:tcW w:w="957" w:type="dxa"/>
          </w:tcPr>
          <w:p w14:paraId="036A3F0E" w14:textId="77777777" w:rsidR="00AE197E" w:rsidRDefault="00AE197E" w:rsidP="0056437A">
            <w:r>
              <w:t>STEP</w:t>
            </w:r>
          </w:p>
          <w:p w14:paraId="1E01B376" w14:textId="77777777" w:rsidR="00AE197E" w:rsidRDefault="00AE197E" w:rsidP="0056437A"/>
          <w:p w14:paraId="424E7242" w14:textId="3FE28C73" w:rsidR="00AE197E" w:rsidRDefault="00AE197E" w:rsidP="0056437A"/>
        </w:tc>
        <w:tc>
          <w:tcPr>
            <w:tcW w:w="2644" w:type="dxa"/>
          </w:tcPr>
          <w:p w14:paraId="56823740" w14:textId="77777777" w:rsidR="00AE197E" w:rsidRDefault="00AE197E" w:rsidP="0056437A">
            <w:r>
              <w:t>OPERATOR ACTION</w:t>
            </w:r>
          </w:p>
          <w:p w14:paraId="5C8E73F4" w14:textId="77777777" w:rsidR="00AE197E" w:rsidRDefault="00AE197E" w:rsidP="0056437A"/>
          <w:p w14:paraId="60035272" w14:textId="73668AAA" w:rsidR="00AE197E" w:rsidRDefault="00AE197E" w:rsidP="0056437A"/>
        </w:tc>
        <w:tc>
          <w:tcPr>
            <w:tcW w:w="1676" w:type="dxa"/>
            <w:gridSpan w:val="3"/>
          </w:tcPr>
          <w:p w14:paraId="7A7ED473" w14:textId="77777777" w:rsidR="00AE197E" w:rsidRDefault="00AE197E" w:rsidP="0056437A">
            <w:r>
              <w:t>PURPOSE</w:t>
            </w:r>
          </w:p>
          <w:p w14:paraId="6EA93556" w14:textId="77777777" w:rsidR="00AE197E" w:rsidRDefault="00AE197E" w:rsidP="0056437A"/>
          <w:p w14:paraId="6C70244B" w14:textId="2BC30369" w:rsidR="00AE197E" w:rsidRDefault="00AE197E" w:rsidP="0056437A"/>
        </w:tc>
        <w:tc>
          <w:tcPr>
            <w:tcW w:w="1996" w:type="dxa"/>
          </w:tcPr>
          <w:p w14:paraId="252D3B6C" w14:textId="77777777" w:rsidR="00AE197E" w:rsidRDefault="00AE197E" w:rsidP="0056437A">
            <w:r>
              <w:t>EXEPCTED RESULTS</w:t>
            </w:r>
          </w:p>
          <w:p w14:paraId="534D608C" w14:textId="77777777" w:rsidR="00AE197E" w:rsidRDefault="00AE197E" w:rsidP="0056437A"/>
          <w:p w14:paraId="5A7DAB2E" w14:textId="2F5D5CEF" w:rsidR="00AE197E" w:rsidRDefault="00AE197E" w:rsidP="0056437A"/>
        </w:tc>
        <w:tc>
          <w:tcPr>
            <w:tcW w:w="1717" w:type="dxa"/>
          </w:tcPr>
          <w:p w14:paraId="221CF920" w14:textId="77777777" w:rsidR="00AE197E" w:rsidRDefault="00AE197E" w:rsidP="0056437A">
            <w:r>
              <w:t>COMMENTS</w:t>
            </w:r>
          </w:p>
          <w:p w14:paraId="4C8E0C4D" w14:textId="77777777" w:rsidR="00AE197E" w:rsidRDefault="00AE197E" w:rsidP="0056437A"/>
          <w:p w14:paraId="007AD159" w14:textId="77777777" w:rsidR="00AE197E" w:rsidRDefault="00AE197E" w:rsidP="0056437A"/>
        </w:tc>
      </w:tr>
      <w:tr w:rsidR="00C653E7" w14:paraId="20128165" w14:textId="77777777" w:rsidTr="00C653E7">
        <w:trPr>
          <w:cantSplit/>
          <w:trHeight w:val="422"/>
        </w:trPr>
        <w:tc>
          <w:tcPr>
            <w:tcW w:w="957" w:type="dxa"/>
          </w:tcPr>
          <w:p w14:paraId="5D49110C" w14:textId="502C33EB" w:rsidR="00C653E7" w:rsidRDefault="00C653E7" w:rsidP="009C5614">
            <w:pPr>
              <w:pStyle w:val="ListParagraph"/>
              <w:numPr>
                <w:ilvl w:val="0"/>
                <w:numId w:val="26"/>
              </w:numPr>
            </w:pPr>
          </w:p>
        </w:tc>
        <w:tc>
          <w:tcPr>
            <w:tcW w:w="2644" w:type="dxa"/>
          </w:tcPr>
          <w:p w14:paraId="3B14575A" w14:textId="77777777" w:rsidR="00C653E7" w:rsidRDefault="00C653E7" w:rsidP="00C653E7">
            <w:r>
              <w:t xml:space="preserve">In the Database Edit Window Click </w:t>
            </w:r>
            <w:r w:rsidR="009C5614">
              <w:t>Search</w:t>
            </w:r>
            <w:r>
              <w:t>&gt;</w:t>
            </w:r>
            <w:r w:rsidR="009C5614">
              <w:t>Find Files</w:t>
            </w:r>
            <w:r>
              <w:t>.</w:t>
            </w:r>
          </w:p>
          <w:p w14:paraId="28E13207" w14:textId="77777777" w:rsidR="00FD6DF4" w:rsidRDefault="00FD6DF4" w:rsidP="00C653E7"/>
          <w:p w14:paraId="6248F149" w14:textId="49BB96DA" w:rsidR="00FD6DF4" w:rsidRDefault="00FD6DF4" w:rsidP="00FD6DF4">
            <w:r>
              <w:t>Reference Appendix 8.3.1 to view action.</w:t>
            </w:r>
          </w:p>
          <w:p w14:paraId="571FD406" w14:textId="1667D849" w:rsidR="00FD6DF4" w:rsidRDefault="00FD6DF4" w:rsidP="00C653E7"/>
        </w:tc>
        <w:tc>
          <w:tcPr>
            <w:tcW w:w="1676" w:type="dxa"/>
            <w:gridSpan w:val="3"/>
          </w:tcPr>
          <w:p w14:paraId="7B15BBC6" w14:textId="0E05F690" w:rsidR="00C653E7" w:rsidRDefault="00C653E7" w:rsidP="00C653E7">
            <w:r>
              <w:t xml:space="preserve">This step </w:t>
            </w:r>
            <w:r w:rsidR="009C5614">
              <w:t>is to open the Find Files Window.</w:t>
            </w:r>
          </w:p>
        </w:tc>
        <w:tc>
          <w:tcPr>
            <w:tcW w:w="1996" w:type="dxa"/>
          </w:tcPr>
          <w:p w14:paraId="5D727E45" w14:textId="18D232BF" w:rsidR="00C653E7" w:rsidRDefault="009C5614" w:rsidP="00C653E7">
            <w:r>
              <w:t>This step will open the ‘TTC Search</w:t>
            </w:r>
            <w:r w:rsidR="00FD6DF4">
              <w:t xml:space="preserve"> </w:t>
            </w:r>
            <w:proofErr w:type="gramStart"/>
            <w:r w:rsidR="00FD6DF4">
              <w:t>For</w:t>
            </w:r>
            <w:proofErr w:type="gramEnd"/>
            <w:r w:rsidR="00FD6DF4">
              <w:t xml:space="preserve"> XML Files’ window.</w:t>
            </w:r>
          </w:p>
          <w:p w14:paraId="52F187A7" w14:textId="16EDE956" w:rsidR="00FD6DF4" w:rsidRDefault="00FD6DF4" w:rsidP="00C653E7"/>
          <w:p w14:paraId="401D4FA6" w14:textId="73F65F39" w:rsidR="00FD6DF4" w:rsidRDefault="00FD6DF4" w:rsidP="00C653E7">
            <w:r>
              <w:t>Reference Appendix 8.3.2 to view expected results.</w:t>
            </w:r>
          </w:p>
          <w:p w14:paraId="0BD193B8" w14:textId="659E4706" w:rsidR="00FD6DF4" w:rsidRDefault="00FD6DF4" w:rsidP="00C653E7"/>
        </w:tc>
        <w:tc>
          <w:tcPr>
            <w:tcW w:w="1717" w:type="dxa"/>
          </w:tcPr>
          <w:p w14:paraId="021CA5D5" w14:textId="274CA7BC" w:rsidR="00C653E7" w:rsidRDefault="00C653E7" w:rsidP="00C653E7">
            <w:r>
              <w:t>None.</w:t>
            </w:r>
          </w:p>
        </w:tc>
      </w:tr>
      <w:tr w:rsidR="009C5614" w14:paraId="507DC6F8" w14:textId="77777777" w:rsidTr="00C653E7">
        <w:trPr>
          <w:cantSplit/>
          <w:trHeight w:val="422"/>
        </w:trPr>
        <w:tc>
          <w:tcPr>
            <w:tcW w:w="957" w:type="dxa"/>
          </w:tcPr>
          <w:p w14:paraId="2D3EBE35" w14:textId="38B5588F" w:rsidR="009C5614" w:rsidRDefault="009C5614" w:rsidP="009C5614">
            <w:pPr>
              <w:pStyle w:val="ListParagraph"/>
              <w:numPr>
                <w:ilvl w:val="0"/>
                <w:numId w:val="26"/>
              </w:numPr>
            </w:pPr>
          </w:p>
        </w:tc>
        <w:tc>
          <w:tcPr>
            <w:tcW w:w="2644" w:type="dxa"/>
          </w:tcPr>
          <w:p w14:paraId="5B13C268" w14:textId="4ADF5FF4" w:rsidR="009C5614" w:rsidRDefault="00226200" w:rsidP="00C653E7">
            <w:r>
              <w:t xml:space="preserve">In the ‘Search For’ entry, enter </w:t>
            </w:r>
            <w:r w:rsidR="00F244BC">
              <w:t>“</w:t>
            </w:r>
            <w:commentRangeStart w:id="51"/>
            <w:r w:rsidRPr="00F244BC">
              <w:t>TEST_DB</w:t>
            </w:r>
            <w:commentRangeEnd w:id="51"/>
            <w:r w:rsidR="007D38F6">
              <w:rPr>
                <w:rStyle w:val="CommentReference"/>
              </w:rPr>
              <w:commentReference w:id="51"/>
            </w:r>
            <w:r w:rsidR="00F244BC">
              <w:t>”</w:t>
            </w:r>
            <w:r w:rsidRPr="00F244BC">
              <w:t xml:space="preserve"> and press enter.</w:t>
            </w:r>
          </w:p>
        </w:tc>
        <w:tc>
          <w:tcPr>
            <w:tcW w:w="1676" w:type="dxa"/>
            <w:gridSpan w:val="3"/>
          </w:tcPr>
          <w:p w14:paraId="2015F0BE" w14:textId="59C0F01C" w:rsidR="009C5614" w:rsidRDefault="00226200" w:rsidP="00C653E7">
            <w:r>
              <w:t>This step is to search for .xml files.</w:t>
            </w:r>
          </w:p>
        </w:tc>
        <w:tc>
          <w:tcPr>
            <w:tcW w:w="1996" w:type="dxa"/>
          </w:tcPr>
          <w:p w14:paraId="1B15877E" w14:textId="77777777" w:rsidR="009C5614" w:rsidRDefault="00226200" w:rsidP="00C653E7">
            <w:r>
              <w:t>This step will display 4 file paths in column ‘A.’</w:t>
            </w:r>
          </w:p>
          <w:p w14:paraId="06DAED74" w14:textId="77777777" w:rsidR="00AF6D30" w:rsidRDefault="00AF6D30" w:rsidP="00C653E7"/>
          <w:p w14:paraId="409A65C1" w14:textId="3C832A88" w:rsidR="00AF6D30" w:rsidRDefault="00AF6D30" w:rsidP="00AF6D30">
            <w:r>
              <w:t>Reference Appendix 8.3.3 to view expected results.</w:t>
            </w:r>
          </w:p>
          <w:p w14:paraId="04C15E27" w14:textId="23FB9DA1" w:rsidR="00AF6D30" w:rsidRDefault="00AF6D30" w:rsidP="00C653E7"/>
        </w:tc>
        <w:tc>
          <w:tcPr>
            <w:tcW w:w="1717" w:type="dxa"/>
          </w:tcPr>
          <w:p w14:paraId="0945A955" w14:textId="29A1C523" w:rsidR="009C5614" w:rsidRDefault="00436F72" w:rsidP="00C653E7">
            <w:r>
              <w:t>None.</w:t>
            </w:r>
          </w:p>
        </w:tc>
      </w:tr>
      <w:tr w:rsidR="00C653E7" w14:paraId="30EB70EE" w14:textId="77777777" w:rsidTr="00C653E7">
        <w:trPr>
          <w:trHeight w:val="1250"/>
        </w:trPr>
        <w:tc>
          <w:tcPr>
            <w:tcW w:w="8990" w:type="dxa"/>
            <w:gridSpan w:val="7"/>
            <w:tcBorders>
              <w:bottom w:val="single" w:sz="4" w:space="0" w:color="auto"/>
            </w:tcBorders>
          </w:tcPr>
          <w:p w14:paraId="62EF14E6" w14:textId="77777777" w:rsidR="00C653E7" w:rsidRDefault="00C653E7" w:rsidP="00C653E7">
            <w:r>
              <w:t>Concluding Remarks:</w:t>
            </w:r>
          </w:p>
          <w:p w14:paraId="00FACF32" w14:textId="38FAE8E6" w:rsidR="00F244BC" w:rsidRDefault="00F244BC" w:rsidP="00C653E7">
            <w:r>
              <w:t>None</w:t>
            </w:r>
          </w:p>
        </w:tc>
      </w:tr>
      <w:tr w:rsidR="00C653E7" w14:paraId="6AC35B41" w14:textId="77777777" w:rsidTr="00C653E7">
        <w:trPr>
          <w:trHeight w:val="890"/>
        </w:trPr>
        <w:tc>
          <w:tcPr>
            <w:tcW w:w="4809" w:type="dxa"/>
            <w:gridSpan w:val="3"/>
          </w:tcPr>
          <w:p w14:paraId="5358240A" w14:textId="77777777" w:rsidR="00C653E7" w:rsidRDefault="00C653E7" w:rsidP="00C653E7">
            <w:r>
              <w:t xml:space="preserve">Testing Team: </w:t>
            </w:r>
          </w:p>
          <w:p w14:paraId="776B8735" w14:textId="004E6104" w:rsidR="00C653E7" w:rsidRDefault="00F244BC" w:rsidP="00C653E7">
            <w:r>
              <w:t>TBD.</w:t>
            </w:r>
          </w:p>
        </w:tc>
        <w:tc>
          <w:tcPr>
            <w:tcW w:w="4181" w:type="dxa"/>
            <w:gridSpan w:val="4"/>
          </w:tcPr>
          <w:p w14:paraId="6434ACF5" w14:textId="77777777" w:rsidR="00C653E7" w:rsidRDefault="00C653E7" w:rsidP="00C653E7">
            <w:r>
              <w:t>Date Completed:</w:t>
            </w:r>
          </w:p>
          <w:p w14:paraId="732EF03D" w14:textId="582D3DB6" w:rsidR="00F244BC" w:rsidRDefault="00F244BC" w:rsidP="00C653E7">
            <w:r>
              <w:t>TBD.</w:t>
            </w:r>
          </w:p>
        </w:tc>
      </w:tr>
    </w:tbl>
    <w:p w14:paraId="6390B9A2" w14:textId="77777777" w:rsidR="00AE197E" w:rsidRDefault="002077EA" w:rsidP="00AE197E">
      <w:pPr>
        <w:pStyle w:val="Heading2"/>
      </w:pPr>
      <w:bookmarkStart w:id="52" w:name="_Toc37896842"/>
      <w:r>
        <w:t xml:space="preserve">Test </w:t>
      </w:r>
      <w:r w:rsidR="00AE197E">
        <w:t>4</w:t>
      </w:r>
      <w:r>
        <w:t>: File&gt;Save</w:t>
      </w:r>
      <w:bookmarkEnd w:id="52"/>
    </w:p>
    <w:p w14:paraId="422E60B5" w14:textId="77777777" w:rsidR="00AE197E" w:rsidRDefault="00AE197E" w:rsidP="00AE197E"/>
    <w:p w14:paraId="37F74FC6" w14:textId="430819A4" w:rsidR="00AE197E" w:rsidRPr="00B34944" w:rsidRDefault="00AE197E" w:rsidP="00CC2BDB">
      <w:pPr>
        <w:pStyle w:val="Paragraph"/>
      </w:pPr>
      <w:r w:rsidRPr="00B34944">
        <w:rPr>
          <w:b/>
          <w:bCs/>
        </w:rPr>
        <w:t xml:space="preserve">Objective: </w:t>
      </w:r>
      <w:r w:rsidR="001C3C59">
        <w:t xml:space="preserve">The objective of Test 4 is to ensure that when the user clicks File&gt;Save from the Data </w:t>
      </w:r>
      <w:proofErr w:type="gramStart"/>
      <w:r w:rsidR="001C3C59">
        <w:t>table  Edit</w:t>
      </w:r>
      <w:proofErr w:type="gramEnd"/>
      <w:r w:rsidR="001C3C59">
        <w:t xml:space="preserve"> Window, </w:t>
      </w:r>
      <w:r w:rsidR="00CC2BDB" w:rsidRPr="005162F9">
        <w:t>“On file save, the user is prompted to enter a new history entry.”</w:t>
      </w:r>
    </w:p>
    <w:p w14:paraId="67E6ABC3" w14:textId="77777777" w:rsidR="001C3C59" w:rsidRPr="00B34944" w:rsidRDefault="001C3C59" w:rsidP="001C3C59"/>
    <w:p w14:paraId="17583428" w14:textId="77777777" w:rsidR="001C3C59" w:rsidRDefault="001C3C59" w:rsidP="001C3C59">
      <w:pPr>
        <w:sectPr w:rsidR="001C3C59">
          <w:headerReference w:type="default" r:id="rId31"/>
          <w:footerReference w:type="default" r:id="rId32"/>
          <w:pgSz w:w="12240" w:h="15840" w:code="1"/>
          <w:pgMar w:top="1440" w:right="1440" w:bottom="1440" w:left="1800" w:header="720" w:footer="720" w:gutter="0"/>
          <w:pgNumType w:start="1"/>
          <w:cols w:space="720"/>
        </w:sectPr>
      </w:pPr>
      <w:r w:rsidRPr="00B34944">
        <w:rPr>
          <w:b/>
          <w:bCs/>
        </w:rPr>
        <w:t>Notes</w:t>
      </w:r>
      <w:r>
        <w:rPr>
          <w:b/>
          <w:bCs/>
        </w:rPr>
        <w:t>:</w:t>
      </w:r>
    </w:p>
    <w:p w14:paraId="44F1510F" w14:textId="3089C256" w:rsidR="00CC2BDB" w:rsidRDefault="00CC2BDB" w:rsidP="00CC2BDB">
      <w:pPr>
        <w:sectPr w:rsidR="00CC2BDB" w:rsidSect="00CC2BDB">
          <w:headerReference w:type="default" r:id="rId33"/>
          <w:footerReference w:type="default" r:id="rId34"/>
          <w:type w:val="continuous"/>
          <w:pgSz w:w="12240" w:h="15840" w:code="1"/>
          <w:pgMar w:top="1440" w:right="1440" w:bottom="1440" w:left="1800" w:header="720" w:footer="720" w:gutter="0"/>
          <w:pgNumType w:start="1"/>
          <w:cols w:space="720"/>
        </w:sectPr>
      </w:pPr>
      <w:r>
        <w:t xml:space="preserve">The user will be required to have the provided .xml files. Then, the user shall </w:t>
      </w:r>
      <w:proofErr w:type="gramStart"/>
      <w:r>
        <w:t>execute  dbEdit.jar</w:t>
      </w:r>
      <w:proofErr w:type="gramEnd"/>
      <w:r>
        <w:t xml:space="preserve"> and click File&gt;Open to browse for an .xml file, select it  and open. Finally, the user shall create one modification and click File&gt;Save.</w:t>
      </w:r>
    </w:p>
    <w:p w14:paraId="25BC3DDE" w14:textId="4033C01F" w:rsidR="001C3C59" w:rsidRDefault="001C3C59" w:rsidP="00AE197E">
      <w:pPr>
        <w:sectPr w:rsidR="001C3C59">
          <w:headerReference w:type="default" r:id="rId35"/>
          <w:footerReference w:type="default" r:id="rId36"/>
          <w:pgSz w:w="12240" w:h="15840" w:code="1"/>
          <w:pgMar w:top="1440" w:right="1440" w:bottom="1440" w:left="1800" w:header="720" w:footer="720" w:gutter="0"/>
          <w:pgNumType w:start="1"/>
          <w:cols w:space="720"/>
        </w:sectPr>
      </w:pPr>
    </w:p>
    <w:p w14:paraId="419E2672" w14:textId="77777777" w:rsidR="00AE197E" w:rsidRDefault="00AE197E" w:rsidP="00AE197E">
      <w:pPr>
        <w:pStyle w:val="Paragraph"/>
        <w:sectPr w:rsidR="00AE197E">
          <w:type w:val="continuous"/>
          <w:pgSz w:w="12240" w:h="15840" w:code="1"/>
          <w:pgMar w:top="1440" w:right="1440" w:bottom="1440" w:left="1800" w:header="720" w:footer="720" w:gutter="0"/>
          <w:cols w:space="720"/>
        </w:sectPr>
      </w:pPr>
    </w:p>
    <w:p w14:paraId="6B35B11D"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5C5CF505" w14:textId="77777777" w:rsidTr="000B7EFE">
        <w:trPr>
          <w:cantSplit/>
          <w:trHeight w:val="300"/>
        </w:trPr>
        <w:tc>
          <w:tcPr>
            <w:tcW w:w="4821" w:type="dxa"/>
            <w:gridSpan w:val="4"/>
          </w:tcPr>
          <w:p w14:paraId="05D88D3D" w14:textId="77777777" w:rsidR="00AE197E" w:rsidRDefault="00AE197E" w:rsidP="0056437A">
            <w:commentRangeStart w:id="53"/>
            <w:r>
              <w:t xml:space="preserve">Test No.: </w:t>
            </w:r>
            <w:r w:rsidR="00656E82">
              <w:t>4</w:t>
            </w:r>
            <w:commentRangeEnd w:id="53"/>
            <w:r w:rsidR="00EA635A">
              <w:rPr>
                <w:rStyle w:val="CommentReference"/>
              </w:rPr>
              <w:commentReference w:id="53"/>
            </w:r>
          </w:p>
        </w:tc>
        <w:tc>
          <w:tcPr>
            <w:tcW w:w="4169" w:type="dxa"/>
            <w:gridSpan w:val="3"/>
          </w:tcPr>
          <w:p w14:paraId="5FAF1F9F" w14:textId="77777777" w:rsidR="00AE197E" w:rsidRDefault="00AE197E" w:rsidP="0056437A">
            <w:r>
              <w:t xml:space="preserve">Current Status: </w:t>
            </w:r>
            <w:r w:rsidR="00656E82">
              <w:t>Pending</w:t>
            </w:r>
          </w:p>
        </w:tc>
      </w:tr>
      <w:tr w:rsidR="00AE197E" w14:paraId="097ABA93" w14:textId="77777777" w:rsidTr="000B7EFE">
        <w:trPr>
          <w:cantSplit/>
          <w:trHeight w:val="300"/>
        </w:trPr>
        <w:tc>
          <w:tcPr>
            <w:tcW w:w="8990" w:type="dxa"/>
            <w:gridSpan w:val="7"/>
          </w:tcPr>
          <w:p w14:paraId="7530ADFC" w14:textId="7417979C" w:rsidR="00AE197E" w:rsidRPr="00E47986" w:rsidRDefault="00AE197E" w:rsidP="0056437A">
            <w:r w:rsidRPr="00E47986">
              <w:t xml:space="preserve">Test title:  </w:t>
            </w:r>
            <w:r w:rsidR="001C3CF7">
              <w:t>File&gt;Save</w:t>
            </w:r>
          </w:p>
          <w:p w14:paraId="678F8F56" w14:textId="77777777" w:rsidR="00AE197E" w:rsidRPr="00E47986" w:rsidRDefault="00AE197E" w:rsidP="0056437A"/>
        </w:tc>
      </w:tr>
      <w:tr w:rsidR="00AE197E" w14:paraId="7169AB5C" w14:textId="77777777" w:rsidTr="000B7EFE">
        <w:trPr>
          <w:cantSplit/>
          <w:trHeight w:val="1070"/>
        </w:trPr>
        <w:tc>
          <w:tcPr>
            <w:tcW w:w="8990" w:type="dxa"/>
            <w:gridSpan w:val="7"/>
          </w:tcPr>
          <w:p w14:paraId="44545532" w14:textId="77777777" w:rsidR="004A60F3" w:rsidRDefault="00AE197E" w:rsidP="004A60F3">
            <w:r w:rsidRPr="00E47986">
              <w:t xml:space="preserve">Testing approach: </w:t>
            </w:r>
          </w:p>
          <w:p w14:paraId="4EE798C3" w14:textId="77777777" w:rsidR="001F187D" w:rsidRDefault="001F187D" w:rsidP="001F187D"/>
          <w:p w14:paraId="25DC51A6" w14:textId="77777777" w:rsidR="001F187D" w:rsidRDefault="001F187D" w:rsidP="001F187D">
            <w:r>
              <w:t xml:space="preserve">First the user will need to clone the following data base to access the relevant files; </w:t>
            </w:r>
            <w:hyperlink r:id="rId37" w:history="1">
              <w:r w:rsidRPr="003534BE">
                <w:rPr>
                  <w:rStyle w:val="Hyperlink"/>
                </w:rPr>
                <w:t>https://github.com/CS5387/testplangroup1-team-9.git</w:t>
              </w:r>
            </w:hyperlink>
          </w:p>
          <w:p w14:paraId="10351ADC" w14:textId="77777777" w:rsidR="001F187D" w:rsidRDefault="001F187D" w:rsidP="001F187D"/>
          <w:p w14:paraId="60541D52"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15F5C3DC" w14:textId="77777777" w:rsidR="001F187D" w:rsidRDefault="001F187D" w:rsidP="001F187D"/>
          <w:p w14:paraId="4E215FEB" w14:textId="10678613" w:rsidR="00AE197E" w:rsidRPr="00E47986" w:rsidRDefault="001F187D" w:rsidP="001F187D">
            <w:r>
              <w:t>In the folder you will find the files listed in section 2.1 under Test Items. They will be references in the steps below.</w:t>
            </w:r>
          </w:p>
        </w:tc>
      </w:tr>
      <w:tr w:rsidR="00C36EB4" w14:paraId="56E46E57" w14:textId="77777777" w:rsidTr="00C36EB4">
        <w:trPr>
          <w:cantSplit/>
          <w:trHeight w:val="85"/>
        </w:trPr>
        <w:tc>
          <w:tcPr>
            <w:tcW w:w="957" w:type="dxa"/>
          </w:tcPr>
          <w:p w14:paraId="5A1B92A8" w14:textId="77777777" w:rsidR="00C36EB4" w:rsidRDefault="00C36EB4" w:rsidP="00C36EB4">
            <w:r>
              <w:t>STEP</w:t>
            </w:r>
          </w:p>
          <w:p w14:paraId="6ED60B2C" w14:textId="77777777" w:rsidR="00C36EB4" w:rsidRDefault="00C36EB4" w:rsidP="00C36EB4"/>
          <w:p w14:paraId="34A8FF42" w14:textId="45AB5D00" w:rsidR="00C36EB4" w:rsidRDefault="00C36EB4" w:rsidP="00C36EB4"/>
        </w:tc>
        <w:tc>
          <w:tcPr>
            <w:tcW w:w="2644" w:type="dxa"/>
          </w:tcPr>
          <w:p w14:paraId="1AD5FF6D" w14:textId="77777777" w:rsidR="00C36EB4" w:rsidRDefault="00C36EB4" w:rsidP="00C36EB4">
            <w:r>
              <w:t>OPERATOR ACTION</w:t>
            </w:r>
          </w:p>
          <w:p w14:paraId="1EB4B84A" w14:textId="77777777" w:rsidR="00C36EB4" w:rsidRDefault="00C36EB4" w:rsidP="00C36EB4"/>
          <w:p w14:paraId="299578D2" w14:textId="24779684" w:rsidR="00C36EB4" w:rsidRDefault="00C36EB4" w:rsidP="00C36EB4"/>
        </w:tc>
        <w:tc>
          <w:tcPr>
            <w:tcW w:w="1676" w:type="dxa"/>
            <w:gridSpan w:val="3"/>
          </w:tcPr>
          <w:p w14:paraId="4CBC1AF8" w14:textId="77777777" w:rsidR="00C36EB4" w:rsidRDefault="00C36EB4" w:rsidP="00C36EB4">
            <w:r>
              <w:t>PURPOSE</w:t>
            </w:r>
          </w:p>
          <w:p w14:paraId="67638105" w14:textId="77777777" w:rsidR="00C36EB4" w:rsidRDefault="00C36EB4" w:rsidP="00C36EB4"/>
          <w:p w14:paraId="59EFFF05" w14:textId="160EB17F" w:rsidR="00C36EB4" w:rsidRDefault="00C36EB4" w:rsidP="00C36EB4"/>
        </w:tc>
        <w:tc>
          <w:tcPr>
            <w:tcW w:w="1996" w:type="dxa"/>
          </w:tcPr>
          <w:p w14:paraId="5A03D058" w14:textId="77777777" w:rsidR="00C36EB4" w:rsidRDefault="00C36EB4" w:rsidP="00C36EB4">
            <w:r>
              <w:t>EXEPCTED RESULTS</w:t>
            </w:r>
          </w:p>
          <w:p w14:paraId="5F5C9F5A" w14:textId="77777777" w:rsidR="00C36EB4" w:rsidRDefault="00C36EB4" w:rsidP="00C36EB4"/>
          <w:p w14:paraId="24CB7E00" w14:textId="6F59905A" w:rsidR="00C36EB4" w:rsidRDefault="00C36EB4" w:rsidP="00C36EB4"/>
        </w:tc>
        <w:tc>
          <w:tcPr>
            <w:tcW w:w="1717" w:type="dxa"/>
          </w:tcPr>
          <w:p w14:paraId="7F5A224C" w14:textId="77777777" w:rsidR="00C36EB4" w:rsidRDefault="00C36EB4" w:rsidP="00C36EB4">
            <w:r>
              <w:t>COMMENTS</w:t>
            </w:r>
          </w:p>
          <w:p w14:paraId="3FE2BF50" w14:textId="77777777" w:rsidR="00C36EB4" w:rsidRDefault="00C36EB4" w:rsidP="00C36EB4"/>
          <w:p w14:paraId="3D99F8A4" w14:textId="77777777" w:rsidR="00C36EB4" w:rsidRDefault="00C36EB4" w:rsidP="00C36EB4"/>
        </w:tc>
      </w:tr>
      <w:tr w:rsidR="005C256B" w14:paraId="41431CA8" w14:textId="77777777" w:rsidTr="000B7EFE">
        <w:trPr>
          <w:cantSplit/>
          <w:trHeight w:val="422"/>
        </w:trPr>
        <w:tc>
          <w:tcPr>
            <w:tcW w:w="957" w:type="dxa"/>
          </w:tcPr>
          <w:p w14:paraId="6CF0AF41" w14:textId="0F5B5F48" w:rsidR="005C256B" w:rsidRDefault="005C256B" w:rsidP="005C256B">
            <w:pPr>
              <w:pStyle w:val="ListParagraph"/>
              <w:numPr>
                <w:ilvl w:val="0"/>
                <w:numId w:val="27"/>
              </w:numPr>
            </w:pPr>
          </w:p>
        </w:tc>
        <w:tc>
          <w:tcPr>
            <w:tcW w:w="2644" w:type="dxa"/>
          </w:tcPr>
          <w:p w14:paraId="688046D9" w14:textId="2A0BE18C" w:rsidR="005C256B" w:rsidRDefault="005C256B" w:rsidP="005C256B">
            <w:r>
              <w:t>In the Database Edit Window Click File&gt;Open.</w:t>
            </w:r>
          </w:p>
        </w:tc>
        <w:tc>
          <w:tcPr>
            <w:tcW w:w="1676" w:type="dxa"/>
            <w:gridSpan w:val="3"/>
          </w:tcPr>
          <w:p w14:paraId="1C2AE4F3" w14:textId="626D7B6D" w:rsidR="005C256B" w:rsidRDefault="005C256B" w:rsidP="005C256B">
            <w:r>
              <w:t>This step is to open the file system in your computer to select a file.</w:t>
            </w:r>
          </w:p>
        </w:tc>
        <w:tc>
          <w:tcPr>
            <w:tcW w:w="1996" w:type="dxa"/>
          </w:tcPr>
          <w:p w14:paraId="0DE1325E" w14:textId="77777777" w:rsidR="005C256B" w:rsidRDefault="005C256B" w:rsidP="005C256B">
            <w:r>
              <w:t>This step will open the file system in your computer to select a file.</w:t>
            </w:r>
          </w:p>
          <w:p w14:paraId="13560576" w14:textId="77777777" w:rsidR="005C256B" w:rsidRDefault="005C256B" w:rsidP="005C256B"/>
          <w:p w14:paraId="349E0A41" w14:textId="661C3404" w:rsidR="005C256B" w:rsidRDefault="005C256B" w:rsidP="005C256B">
            <w:r>
              <w:t>Reference Appendix 8.1.2to view expected results.</w:t>
            </w:r>
          </w:p>
        </w:tc>
        <w:tc>
          <w:tcPr>
            <w:tcW w:w="1717" w:type="dxa"/>
          </w:tcPr>
          <w:p w14:paraId="2DFC407F" w14:textId="754B28A2" w:rsidR="005C256B" w:rsidRDefault="005C256B" w:rsidP="005C256B">
            <w:r>
              <w:t>None.</w:t>
            </w:r>
          </w:p>
        </w:tc>
      </w:tr>
      <w:tr w:rsidR="005C256B" w14:paraId="64D0D986" w14:textId="77777777" w:rsidTr="000B7EFE">
        <w:trPr>
          <w:cantSplit/>
          <w:trHeight w:val="422"/>
        </w:trPr>
        <w:tc>
          <w:tcPr>
            <w:tcW w:w="957" w:type="dxa"/>
          </w:tcPr>
          <w:p w14:paraId="21922ECB" w14:textId="30E6474E" w:rsidR="005C256B" w:rsidRDefault="005C256B" w:rsidP="005C256B">
            <w:pPr>
              <w:pStyle w:val="ListParagraph"/>
              <w:numPr>
                <w:ilvl w:val="0"/>
                <w:numId w:val="27"/>
              </w:numPr>
            </w:pPr>
          </w:p>
        </w:tc>
        <w:tc>
          <w:tcPr>
            <w:tcW w:w="2644" w:type="dxa"/>
          </w:tcPr>
          <w:p w14:paraId="0019F2AC" w14:textId="44D10B61" w:rsidR="005C256B" w:rsidRDefault="005C256B" w:rsidP="005C256B">
            <w:r>
              <w:t xml:space="preserve">Select an .xml file to open: For this </w:t>
            </w:r>
            <w:proofErr w:type="gramStart"/>
            <w:r>
              <w:t>example</w:t>
            </w:r>
            <w:proofErr w:type="gramEnd"/>
            <w:r>
              <w:t xml:space="preserve"> open “TEST_DB.xml.”</w:t>
            </w:r>
          </w:p>
        </w:tc>
        <w:tc>
          <w:tcPr>
            <w:tcW w:w="1676" w:type="dxa"/>
            <w:gridSpan w:val="3"/>
          </w:tcPr>
          <w:p w14:paraId="7E7F6A8D" w14:textId="59C4D2F7" w:rsidR="005C256B" w:rsidRDefault="005C256B" w:rsidP="005C256B">
            <w:r>
              <w:t>This step is to select and open a file.</w:t>
            </w:r>
          </w:p>
        </w:tc>
        <w:tc>
          <w:tcPr>
            <w:tcW w:w="1996" w:type="dxa"/>
          </w:tcPr>
          <w:p w14:paraId="3B028DFC" w14:textId="77777777" w:rsidR="005C256B" w:rsidRDefault="005C256B" w:rsidP="005C256B">
            <w:r>
              <w:t>This step will display the Database Edit Window with Table Names.</w:t>
            </w:r>
          </w:p>
          <w:p w14:paraId="6C0DCE24" w14:textId="77777777" w:rsidR="005C256B" w:rsidRDefault="005C256B" w:rsidP="005C256B"/>
          <w:p w14:paraId="79279AA8" w14:textId="68AA33DC" w:rsidR="005C256B" w:rsidRDefault="005C256B" w:rsidP="005C256B">
            <w:r>
              <w:t>Reference Appendix 8.2.1 to view expected results.</w:t>
            </w:r>
          </w:p>
        </w:tc>
        <w:tc>
          <w:tcPr>
            <w:tcW w:w="1717" w:type="dxa"/>
          </w:tcPr>
          <w:p w14:paraId="7F651B2F" w14:textId="3E112289" w:rsidR="005C256B" w:rsidRDefault="005C256B" w:rsidP="005C256B">
            <w:r>
              <w:t>None.</w:t>
            </w:r>
          </w:p>
        </w:tc>
      </w:tr>
      <w:tr w:rsidR="003A68C7" w14:paraId="57A19B4D" w14:textId="77777777" w:rsidTr="000B7EFE">
        <w:trPr>
          <w:cantSplit/>
          <w:trHeight w:val="422"/>
        </w:trPr>
        <w:tc>
          <w:tcPr>
            <w:tcW w:w="957" w:type="dxa"/>
          </w:tcPr>
          <w:p w14:paraId="6C3E8CDE" w14:textId="11A3FB53" w:rsidR="003A68C7" w:rsidRDefault="003A68C7" w:rsidP="003A68C7">
            <w:pPr>
              <w:pStyle w:val="ListParagraph"/>
              <w:numPr>
                <w:ilvl w:val="0"/>
                <w:numId w:val="27"/>
              </w:numPr>
            </w:pPr>
          </w:p>
        </w:tc>
        <w:tc>
          <w:tcPr>
            <w:tcW w:w="2644" w:type="dxa"/>
          </w:tcPr>
          <w:p w14:paraId="36AF05BA" w14:textId="440A94D3" w:rsidR="003A68C7" w:rsidRDefault="003A68C7" w:rsidP="003A68C7">
            <w:r>
              <w:t xml:space="preserve">Double click TYPE_TABLE. </w:t>
            </w:r>
          </w:p>
        </w:tc>
        <w:tc>
          <w:tcPr>
            <w:tcW w:w="1676" w:type="dxa"/>
            <w:gridSpan w:val="3"/>
          </w:tcPr>
          <w:p w14:paraId="737B8BC1" w14:textId="7C7FF8A4" w:rsidR="003A68C7" w:rsidRDefault="003A68C7" w:rsidP="003A68C7">
            <w:r>
              <w:t xml:space="preserve">This </w:t>
            </w:r>
            <w:r w:rsidR="001C5603">
              <w:t>is to</w:t>
            </w:r>
            <w:r>
              <w:t xml:space="preserve"> select a table.</w:t>
            </w:r>
          </w:p>
        </w:tc>
        <w:tc>
          <w:tcPr>
            <w:tcW w:w="1996" w:type="dxa"/>
          </w:tcPr>
          <w:p w14:paraId="39BDF590" w14:textId="77777777" w:rsidR="003A68C7" w:rsidRDefault="003A68C7" w:rsidP="003A68C7">
            <w:r>
              <w:t xml:space="preserve">This step will open the Data Table Display Window. </w:t>
            </w:r>
          </w:p>
          <w:p w14:paraId="47825680" w14:textId="77777777" w:rsidR="003A68C7" w:rsidRDefault="003A68C7" w:rsidP="003A68C7"/>
          <w:p w14:paraId="65AD6D7D" w14:textId="6E3D4763" w:rsidR="003A68C7" w:rsidRDefault="003A68C7" w:rsidP="003A68C7">
            <w:r>
              <w:t>Reference Appendix 8.2.2 to views expected results.</w:t>
            </w:r>
          </w:p>
        </w:tc>
        <w:tc>
          <w:tcPr>
            <w:tcW w:w="1717" w:type="dxa"/>
          </w:tcPr>
          <w:p w14:paraId="494E3059" w14:textId="3FE88778" w:rsidR="003A68C7" w:rsidRDefault="003A68C7" w:rsidP="003A68C7">
            <w:r>
              <w:t>None.</w:t>
            </w:r>
          </w:p>
        </w:tc>
      </w:tr>
      <w:tr w:rsidR="003A68C7" w14:paraId="4155911F" w14:textId="77777777" w:rsidTr="000B7EFE">
        <w:trPr>
          <w:cantSplit/>
          <w:trHeight w:val="422"/>
        </w:trPr>
        <w:tc>
          <w:tcPr>
            <w:tcW w:w="957" w:type="dxa"/>
          </w:tcPr>
          <w:p w14:paraId="428E9A05" w14:textId="77777777" w:rsidR="003A68C7" w:rsidRDefault="003A68C7" w:rsidP="003A68C7">
            <w:pPr>
              <w:pStyle w:val="ListParagraph"/>
              <w:numPr>
                <w:ilvl w:val="0"/>
                <w:numId w:val="27"/>
              </w:numPr>
            </w:pPr>
          </w:p>
        </w:tc>
        <w:tc>
          <w:tcPr>
            <w:tcW w:w="2644" w:type="dxa"/>
          </w:tcPr>
          <w:p w14:paraId="73B78535" w14:textId="535F9F6A" w:rsidR="003A68C7" w:rsidRDefault="003A68C7" w:rsidP="003A68C7">
            <w:commentRangeStart w:id="54"/>
            <w:r>
              <w:t xml:space="preserve">Under the column </w:t>
            </w:r>
            <w:r w:rsidRPr="00157B54">
              <w:t>FIELD_SMALLINT</w:t>
            </w:r>
            <w:r>
              <w:t xml:space="preserve"> </w:t>
            </w:r>
            <w:commentRangeStart w:id="55"/>
            <w:r>
              <w:t>search</w:t>
            </w:r>
            <w:commentRangeEnd w:id="55"/>
            <w:r w:rsidR="004E2860">
              <w:rPr>
                <w:rStyle w:val="CommentReference"/>
              </w:rPr>
              <w:commentReference w:id="55"/>
            </w:r>
            <w:r>
              <w:t xml:space="preserve"> for the item ‘0.’ Double click it and </w:t>
            </w:r>
            <w:commentRangeStart w:id="56"/>
            <w:r>
              <w:t>replace it with the integer ’20</w:t>
            </w:r>
            <w:r w:rsidR="001C5603">
              <w:t>.</w:t>
            </w:r>
            <w:r>
              <w:t>’</w:t>
            </w:r>
            <w:commentRangeEnd w:id="56"/>
            <w:r w:rsidR="004E2860">
              <w:rPr>
                <w:rStyle w:val="CommentReference"/>
              </w:rPr>
              <w:commentReference w:id="56"/>
            </w:r>
            <w:commentRangeEnd w:id="54"/>
            <w:r w:rsidR="00584CA9">
              <w:rPr>
                <w:rStyle w:val="CommentReference"/>
              </w:rPr>
              <w:commentReference w:id="54"/>
            </w:r>
          </w:p>
        </w:tc>
        <w:tc>
          <w:tcPr>
            <w:tcW w:w="1676" w:type="dxa"/>
            <w:gridSpan w:val="3"/>
          </w:tcPr>
          <w:p w14:paraId="627E48D3" w14:textId="1834F624" w:rsidR="003A68C7" w:rsidRDefault="003A68C7" w:rsidP="003A68C7">
            <w:r>
              <w:t>This step created a change in the table TYPE_TABLE</w:t>
            </w:r>
          </w:p>
        </w:tc>
        <w:tc>
          <w:tcPr>
            <w:tcW w:w="1996" w:type="dxa"/>
          </w:tcPr>
          <w:p w14:paraId="42D383E4" w14:textId="77777777" w:rsidR="003A68C7" w:rsidRDefault="003A68C7" w:rsidP="003A68C7">
            <w:r>
              <w:t>Item ‘0’ will now display ’20.’</w:t>
            </w:r>
          </w:p>
          <w:p w14:paraId="4777A03D" w14:textId="77777777" w:rsidR="003A68C7" w:rsidRDefault="003A68C7" w:rsidP="003A68C7"/>
          <w:p w14:paraId="21BCA92F" w14:textId="534B18E7" w:rsidR="003A68C7" w:rsidRDefault="003A68C7" w:rsidP="003A68C7">
            <w:r>
              <w:t>Reference Appendix 8.2.2 and 8.2.3 to view expected results.</w:t>
            </w:r>
          </w:p>
        </w:tc>
        <w:tc>
          <w:tcPr>
            <w:tcW w:w="1717" w:type="dxa"/>
          </w:tcPr>
          <w:p w14:paraId="5DB34471" w14:textId="03074078" w:rsidR="003A68C7" w:rsidRDefault="003A68C7" w:rsidP="003A68C7">
            <w:r>
              <w:t>None.</w:t>
            </w:r>
          </w:p>
        </w:tc>
      </w:tr>
      <w:tr w:rsidR="001C5603" w14:paraId="6499A40A" w14:textId="77777777" w:rsidTr="000B7EFE">
        <w:trPr>
          <w:cantSplit/>
          <w:trHeight w:val="422"/>
        </w:trPr>
        <w:tc>
          <w:tcPr>
            <w:tcW w:w="957" w:type="dxa"/>
          </w:tcPr>
          <w:p w14:paraId="5CD601BB" w14:textId="77777777" w:rsidR="001C5603" w:rsidRDefault="001C5603" w:rsidP="003A68C7">
            <w:pPr>
              <w:pStyle w:val="ListParagraph"/>
              <w:numPr>
                <w:ilvl w:val="0"/>
                <w:numId w:val="27"/>
              </w:numPr>
            </w:pPr>
          </w:p>
        </w:tc>
        <w:tc>
          <w:tcPr>
            <w:tcW w:w="2644" w:type="dxa"/>
          </w:tcPr>
          <w:p w14:paraId="190D598C" w14:textId="6297CE48" w:rsidR="001C5603" w:rsidRDefault="00D73E71" w:rsidP="003A68C7">
            <w:r>
              <w:t xml:space="preserve">In Data Table Edit Window </w:t>
            </w:r>
            <w:r w:rsidR="001C5603">
              <w:t>Click File&gt;Save</w:t>
            </w:r>
          </w:p>
        </w:tc>
        <w:tc>
          <w:tcPr>
            <w:tcW w:w="1676" w:type="dxa"/>
            <w:gridSpan w:val="3"/>
          </w:tcPr>
          <w:p w14:paraId="303117F1" w14:textId="2990E642" w:rsidR="001C5603" w:rsidRDefault="001C5603" w:rsidP="003A68C7">
            <w:r>
              <w:t>This step is to save the file.</w:t>
            </w:r>
          </w:p>
        </w:tc>
        <w:tc>
          <w:tcPr>
            <w:tcW w:w="1996" w:type="dxa"/>
          </w:tcPr>
          <w:p w14:paraId="4EF53E7D" w14:textId="77777777" w:rsidR="001C5603" w:rsidRDefault="001C5603" w:rsidP="003A68C7">
            <w:r>
              <w:t>‘XML History Input’ pop up window will be displayed.</w:t>
            </w:r>
          </w:p>
          <w:p w14:paraId="74887D5A" w14:textId="77777777" w:rsidR="001C5603" w:rsidRDefault="001C5603" w:rsidP="003A68C7"/>
          <w:p w14:paraId="66704859" w14:textId="1AD4934A" w:rsidR="001C5603" w:rsidRDefault="001C5603" w:rsidP="003A68C7">
            <w:r>
              <w:t>Reference Appendix 8.4.1 to view expected results.</w:t>
            </w:r>
          </w:p>
        </w:tc>
        <w:tc>
          <w:tcPr>
            <w:tcW w:w="1717" w:type="dxa"/>
          </w:tcPr>
          <w:p w14:paraId="7C946954" w14:textId="5337673B" w:rsidR="001C5603" w:rsidRDefault="001C5603" w:rsidP="003A68C7">
            <w:r>
              <w:t>None</w:t>
            </w:r>
          </w:p>
        </w:tc>
      </w:tr>
      <w:tr w:rsidR="001C5603" w14:paraId="741276E2" w14:textId="77777777" w:rsidTr="000B7EFE">
        <w:trPr>
          <w:cantSplit/>
          <w:trHeight w:val="422"/>
        </w:trPr>
        <w:tc>
          <w:tcPr>
            <w:tcW w:w="957" w:type="dxa"/>
          </w:tcPr>
          <w:p w14:paraId="1DAB639C" w14:textId="77777777" w:rsidR="001C5603" w:rsidRDefault="001C5603" w:rsidP="003A68C7">
            <w:pPr>
              <w:pStyle w:val="ListParagraph"/>
              <w:numPr>
                <w:ilvl w:val="0"/>
                <w:numId w:val="27"/>
              </w:numPr>
            </w:pPr>
          </w:p>
        </w:tc>
        <w:tc>
          <w:tcPr>
            <w:tcW w:w="2644" w:type="dxa"/>
          </w:tcPr>
          <w:p w14:paraId="2F3CFF71" w14:textId="77777777" w:rsidR="001C5603" w:rsidRDefault="001C5603" w:rsidP="003A68C7">
            <w:r>
              <w:t>Enter a Name and Description then click Save.</w:t>
            </w:r>
          </w:p>
          <w:p w14:paraId="3C4BAFE1" w14:textId="77777777" w:rsidR="001C5603" w:rsidRDefault="001C5603" w:rsidP="003A68C7"/>
          <w:p w14:paraId="53192080" w14:textId="396AFB2E" w:rsidR="001C5603" w:rsidRDefault="001C5603" w:rsidP="003A68C7">
            <w:r>
              <w:t>Reference Appendix 8.4.2 to view action</w:t>
            </w:r>
            <w:r w:rsidR="00FC7F8B">
              <w:t>.</w:t>
            </w:r>
          </w:p>
        </w:tc>
        <w:tc>
          <w:tcPr>
            <w:tcW w:w="1676" w:type="dxa"/>
            <w:gridSpan w:val="3"/>
          </w:tcPr>
          <w:p w14:paraId="0600BD9F" w14:textId="1F34E3A1" w:rsidR="001C5603" w:rsidRDefault="001C5603" w:rsidP="003A68C7">
            <w:r>
              <w:t>This step is to input required information.</w:t>
            </w:r>
          </w:p>
        </w:tc>
        <w:tc>
          <w:tcPr>
            <w:tcW w:w="1996" w:type="dxa"/>
          </w:tcPr>
          <w:p w14:paraId="659AC81C" w14:textId="77777777" w:rsidR="001C5603" w:rsidRDefault="001C5603" w:rsidP="003A68C7">
            <w:r>
              <w:t xml:space="preserve">This will </w:t>
            </w:r>
            <w:r w:rsidR="005945AE">
              <w:t xml:space="preserve">prompt a </w:t>
            </w:r>
            <w:proofErr w:type="gramStart"/>
            <w:r w:rsidR="005945AE">
              <w:t>pop up</w:t>
            </w:r>
            <w:proofErr w:type="gramEnd"/>
            <w:r w:rsidR="005945AE">
              <w:t xml:space="preserve"> box that will display that the file was saved. </w:t>
            </w:r>
          </w:p>
          <w:p w14:paraId="3E2F9200" w14:textId="77777777" w:rsidR="005945AE" w:rsidRDefault="005945AE" w:rsidP="003A68C7"/>
          <w:p w14:paraId="65773E8C" w14:textId="75405EDE" w:rsidR="005945AE" w:rsidRDefault="005945AE" w:rsidP="003A68C7">
            <w:r>
              <w:t>Reference Appendix 8.4.3 to view expected results.</w:t>
            </w:r>
          </w:p>
        </w:tc>
        <w:tc>
          <w:tcPr>
            <w:tcW w:w="1717" w:type="dxa"/>
          </w:tcPr>
          <w:p w14:paraId="2AA76D22" w14:textId="6933CA84" w:rsidR="001C5603" w:rsidRDefault="00F72FA8" w:rsidP="003A68C7">
            <w:r>
              <w:t>None.</w:t>
            </w:r>
          </w:p>
        </w:tc>
      </w:tr>
      <w:tr w:rsidR="003A68C7" w14:paraId="1C12C1D6" w14:textId="77777777" w:rsidTr="000B7EFE">
        <w:trPr>
          <w:trHeight w:val="1250"/>
        </w:trPr>
        <w:tc>
          <w:tcPr>
            <w:tcW w:w="8990" w:type="dxa"/>
            <w:gridSpan w:val="7"/>
            <w:tcBorders>
              <w:bottom w:val="single" w:sz="4" w:space="0" w:color="auto"/>
            </w:tcBorders>
          </w:tcPr>
          <w:p w14:paraId="021FBCC0" w14:textId="77777777" w:rsidR="003A68C7" w:rsidRDefault="003A68C7" w:rsidP="003A68C7">
            <w:r>
              <w:t>Concluding Remarks:</w:t>
            </w:r>
          </w:p>
          <w:p w14:paraId="24138645" w14:textId="0E2D9435" w:rsidR="00370772" w:rsidRDefault="00370772" w:rsidP="003A68C7">
            <w:r>
              <w:t>None.</w:t>
            </w:r>
          </w:p>
        </w:tc>
      </w:tr>
      <w:tr w:rsidR="003A68C7" w14:paraId="28A536EF" w14:textId="77777777" w:rsidTr="000B7EFE">
        <w:trPr>
          <w:trHeight w:val="890"/>
        </w:trPr>
        <w:tc>
          <w:tcPr>
            <w:tcW w:w="4809" w:type="dxa"/>
            <w:gridSpan w:val="3"/>
          </w:tcPr>
          <w:p w14:paraId="16A2EE22" w14:textId="77777777" w:rsidR="003A68C7" w:rsidRDefault="003A68C7" w:rsidP="003A68C7">
            <w:r>
              <w:t xml:space="preserve">Testing Team: </w:t>
            </w:r>
          </w:p>
          <w:p w14:paraId="03965B75" w14:textId="243BA9A4" w:rsidR="003A68C7" w:rsidRDefault="00370772" w:rsidP="003A68C7">
            <w:r>
              <w:t>TBD.</w:t>
            </w:r>
          </w:p>
        </w:tc>
        <w:tc>
          <w:tcPr>
            <w:tcW w:w="4181" w:type="dxa"/>
            <w:gridSpan w:val="4"/>
          </w:tcPr>
          <w:p w14:paraId="363E7D68" w14:textId="77777777" w:rsidR="003A68C7" w:rsidRDefault="003A68C7" w:rsidP="003A68C7">
            <w:r>
              <w:t>Date Completed:</w:t>
            </w:r>
          </w:p>
          <w:p w14:paraId="3A3F4775" w14:textId="2809AF89" w:rsidR="00370772" w:rsidRDefault="00370772" w:rsidP="003A68C7">
            <w:r>
              <w:t>TBD.</w:t>
            </w:r>
          </w:p>
        </w:tc>
      </w:tr>
    </w:tbl>
    <w:p w14:paraId="65394A16" w14:textId="77777777" w:rsidR="00AE197E" w:rsidRDefault="00AE197E" w:rsidP="00B34944">
      <w:pPr>
        <w:pStyle w:val="Paragraph"/>
      </w:pPr>
    </w:p>
    <w:p w14:paraId="61DC10F9" w14:textId="561DB3CB" w:rsidR="00941D93" w:rsidRDefault="00B34944" w:rsidP="00B34944">
      <w:pPr>
        <w:pStyle w:val="Heading2"/>
      </w:pPr>
      <w:bookmarkStart w:id="57" w:name="_Toc37896843"/>
      <w:r>
        <w:t xml:space="preserve">Test </w:t>
      </w:r>
      <w:r w:rsidR="00AE197E">
        <w:t>5</w:t>
      </w:r>
      <w:r w:rsidR="002077EA">
        <w:t>: File&gt;</w:t>
      </w:r>
      <w:r w:rsidR="00E500D9">
        <w:t xml:space="preserve">Print </w:t>
      </w:r>
      <w:proofErr w:type="gramStart"/>
      <w:r w:rsidR="00E500D9">
        <w:t>To</w:t>
      </w:r>
      <w:proofErr w:type="gramEnd"/>
      <w:r w:rsidR="00E500D9">
        <w:t xml:space="preserve"> Fit</w:t>
      </w:r>
      <w:bookmarkEnd w:id="57"/>
    </w:p>
    <w:p w14:paraId="5283F846" w14:textId="77777777" w:rsidR="00B34944" w:rsidRDefault="00B34944"/>
    <w:p w14:paraId="10577C1F" w14:textId="36A0BCF9" w:rsidR="008648DB" w:rsidRPr="00B34944" w:rsidRDefault="008648DB" w:rsidP="008648DB">
      <w:pPr>
        <w:pStyle w:val="Paragraph"/>
      </w:pPr>
      <w:r w:rsidRPr="00B34944">
        <w:rPr>
          <w:b/>
          <w:bCs/>
        </w:rPr>
        <w:t xml:space="preserve">Objective: </w:t>
      </w:r>
      <w:r>
        <w:t xml:space="preserve">The objective of Test 5 is to ensure that when the user clicks File&gt;Print To Fit from the Data </w:t>
      </w:r>
      <w:proofErr w:type="gramStart"/>
      <w:r w:rsidR="00866D1F">
        <w:t>Table</w:t>
      </w:r>
      <w:r>
        <w:t xml:space="preserve">  Edit</w:t>
      </w:r>
      <w:proofErr w:type="gramEnd"/>
      <w:r>
        <w:t xml:space="preserve"> Window, </w:t>
      </w:r>
      <w:r w:rsidR="000C0DF7">
        <w:t>the table prints.</w:t>
      </w:r>
    </w:p>
    <w:p w14:paraId="07415ADA" w14:textId="77777777" w:rsidR="008648DB" w:rsidRPr="00B34944" w:rsidRDefault="008648DB" w:rsidP="008648DB"/>
    <w:p w14:paraId="71470966" w14:textId="77777777" w:rsidR="008648DB" w:rsidRDefault="008648DB" w:rsidP="008648DB">
      <w:pPr>
        <w:sectPr w:rsidR="008648DB">
          <w:headerReference w:type="default" r:id="rId38"/>
          <w:footerReference w:type="default" r:id="rId39"/>
          <w:pgSz w:w="12240" w:h="15840" w:code="1"/>
          <w:pgMar w:top="1440" w:right="1440" w:bottom="1440" w:left="1800" w:header="720" w:footer="720" w:gutter="0"/>
          <w:pgNumType w:start="1"/>
          <w:cols w:space="720"/>
        </w:sectPr>
      </w:pPr>
      <w:r w:rsidRPr="00B34944">
        <w:rPr>
          <w:b/>
          <w:bCs/>
        </w:rPr>
        <w:t>Notes</w:t>
      </w:r>
      <w:r>
        <w:rPr>
          <w:b/>
          <w:bCs/>
        </w:rPr>
        <w:t>:</w:t>
      </w:r>
    </w:p>
    <w:p w14:paraId="2C2DE063" w14:textId="1E61EC67" w:rsidR="003D5928" w:rsidRDefault="003D5928" w:rsidP="003D5928">
      <w:pPr>
        <w:sectPr w:rsidR="003D5928" w:rsidSect="00CC2BDB">
          <w:headerReference w:type="default" r:id="rId40"/>
          <w:footerReference w:type="default" r:id="rId41"/>
          <w:type w:val="continuous"/>
          <w:pgSz w:w="12240" w:h="15840" w:code="1"/>
          <w:pgMar w:top="1440" w:right="1440" w:bottom="1440" w:left="1800" w:header="720" w:footer="720" w:gutter="0"/>
          <w:pgNumType w:start="1"/>
          <w:cols w:space="720"/>
        </w:sectPr>
      </w:pPr>
      <w:r>
        <w:t xml:space="preserve">The user will be required to have the provided .xml files. Then, the user shall </w:t>
      </w:r>
      <w:proofErr w:type="gramStart"/>
      <w:r>
        <w:t>execute  dbEdit.jar</w:t>
      </w:r>
      <w:proofErr w:type="gramEnd"/>
      <w:r>
        <w:t xml:space="preserve"> and click File&gt;Open to browse for an .xml file, select it  and open</w:t>
      </w:r>
      <w:r w:rsidR="00F8485D">
        <w:t xml:space="preserve"> it</w:t>
      </w:r>
      <w:r>
        <w:t>.</w:t>
      </w:r>
      <w:r w:rsidR="00255F9A">
        <w:t xml:space="preserve"> The user will double click on the TYPE_TABLE.</w:t>
      </w:r>
      <w:r>
        <w:t xml:space="preserve"> Finally, the user shall click File&gt; Print </w:t>
      </w:r>
      <w:proofErr w:type="gramStart"/>
      <w:r>
        <w:t>To</w:t>
      </w:r>
      <w:proofErr w:type="gramEnd"/>
      <w:r>
        <w:t xml:space="preserve"> Fit and print the </w:t>
      </w:r>
      <w:r w:rsidR="00E04EB6">
        <w:t>table.</w:t>
      </w:r>
    </w:p>
    <w:p w14:paraId="11E4099D" w14:textId="77777777" w:rsidR="00941D93" w:rsidRDefault="00941D93">
      <w:pPr>
        <w:sectPr w:rsidR="00941D93">
          <w:headerReference w:type="default" r:id="rId42"/>
          <w:footerReference w:type="default" r:id="rId43"/>
          <w:pgSz w:w="12240" w:h="15840" w:code="1"/>
          <w:pgMar w:top="1440" w:right="1440" w:bottom="1440" w:left="1800" w:header="720" w:footer="720" w:gutter="0"/>
          <w:pgNumType w:start="1"/>
          <w:cols w:space="720"/>
        </w:sectPr>
      </w:pPr>
    </w:p>
    <w:p w14:paraId="745183C7"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76396EE3" w14:textId="77777777" w:rsidR="00941D93" w:rsidRDefault="00941D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1D93" w14:paraId="43245B71" w14:textId="77777777" w:rsidTr="00C7269F">
        <w:trPr>
          <w:cantSplit/>
          <w:trHeight w:val="300"/>
        </w:trPr>
        <w:tc>
          <w:tcPr>
            <w:tcW w:w="4821" w:type="dxa"/>
            <w:gridSpan w:val="4"/>
          </w:tcPr>
          <w:p w14:paraId="145FF593" w14:textId="77777777" w:rsidR="00941D93" w:rsidRDefault="00941D93">
            <w:commentRangeStart w:id="58"/>
            <w:r>
              <w:t xml:space="preserve">Test No.: </w:t>
            </w:r>
            <w:r w:rsidR="00666DA2">
              <w:t>5</w:t>
            </w:r>
            <w:commentRangeEnd w:id="58"/>
            <w:r w:rsidR="00EA635A">
              <w:rPr>
                <w:rStyle w:val="CommentReference"/>
              </w:rPr>
              <w:commentReference w:id="58"/>
            </w:r>
          </w:p>
        </w:tc>
        <w:tc>
          <w:tcPr>
            <w:tcW w:w="4169" w:type="dxa"/>
            <w:gridSpan w:val="3"/>
          </w:tcPr>
          <w:p w14:paraId="405CCCAA" w14:textId="77777777" w:rsidR="00941D93" w:rsidRDefault="00941D93">
            <w:r>
              <w:t xml:space="preserve">Current Status: </w:t>
            </w:r>
            <w:r w:rsidR="00666DA2">
              <w:t>Pending</w:t>
            </w:r>
          </w:p>
        </w:tc>
      </w:tr>
      <w:tr w:rsidR="00941D93" w14:paraId="4CFDAB0B" w14:textId="77777777" w:rsidTr="00C7269F">
        <w:trPr>
          <w:cantSplit/>
          <w:trHeight w:val="300"/>
        </w:trPr>
        <w:tc>
          <w:tcPr>
            <w:tcW w:w="8990" w:type="dxa"/>
            <w:gridSpan w:val="7"/>
          </w:tcPr>
          <w:p w14:paraId="64D4D50A" w14:textId="68CE0F57" w:rsidR="00941D93" w:rsidRPr="00E47986" w:rsidRDefault="00941D93">
            <w:r w:rsidRPr="00E47986">
              <w:t xml:space="preserve">Test title:  </w:t>
            </w:r>
            <w:r w:rsidR="00666DA2">
              <w:t>File&gt;</w:t>
            </w:r>
            <w:r w:rsidR="00E500D9">
              <w:t xml:space="preserve">Print </w:t>
            </w:r>
            <w:proofErr w:type="gramStart"/>
            <w:r w:rsidR="00E500D9">
              <w:t>To</w:t>
            </w:r>
            <w:proofErr w:type="gramEnd"/>
            <w:r w:rsidR="00E500D9">
              <w:t xml:space="preserve"> Fit</w:t>
            </w:r>
          </w:p>
          <w:p w14:paraId="53FDDC6A" w14:textId="77777777" w:rsidR="00941D93" w:rsidRPr="00E47986" w:rsidRDefault="00941D93"/>
        </w:tc>
      </w:tr>
      <w:tr w:rsidR="00941D93" w14:paraId="7A88CE7F" w14:textId="77777777" w:rsidTr="00C7269F">
        <w:trPr>
          <w:cantSplit/>
          <w:trHeight w:val="1070"/>
        </w:trPr>
        <w:tc>
          <w:tcPr>
            <w:tcW w:w="8990" w:type="dxa"/>
            <w:gridSpan w:val="7"/>
          </w:tcPr>
          <w:p w14:paraId="7EDBC6CA" w14:textId="00941F54" w:rsidR="001F187D" w:rsidRDefault="00941D93" w:rsidP="001F187D">
            <w:r w:rsidRPr="00E47986">
              <w:t>Testing approach:</w:t>
            </w:r>
          </w:p>
          <w:p w14:paraId="4D827889" w14:textId="77777777" w:rsidR="00C36EB4" w:rsidRDefault="00C36EB4" w:rsidP="001F187D"/>
          <w:p w14:paraId="506637A1" w14:textId="77777777" w:rsidR="001F187D" w:rsidRDefault="001F187D" w:rsidP="001F187D">
            <w:r>
              <w:t xml:space="preserve">First the user will need to clone the following data base to access the relevant files; </w:t>
            </w:r>
            <w:hyperlink r:id="rId44" w:history="1">
              <w:r w:rsidRPr="003534BE">
                <w:rPr>
                  <w:rStyle w:val="Hyperlink"/>
                </w:rPr>
                <w:t>https://github.com/CS5387/testplangroup1-team-9.git</w:t>
              </w:r>
            </w:hyperlink>
          </w:p>
          <w:p w14:paraId="7C710C41" w14:textId="77777777" w:rsidR="001F187D" w:rsidRDefault="001F187D" w:rsidP="001F187D"/>
          <w:p w14:paraId="17F0019E"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D7AC25E" w14:textId="77777777" w:rsidR="001F187D" w:rsidRDefault="001F187D" w:rsidP="001F187D"/>
          <w:p w14:paraId="496DF05B" w14:textId="77777777" w:rsidR="001F187D" w:rsidRDefault="001F187D" w:rsidP="001F187D">
            <w:r>
              <w:t>In the folder you will find the files listed in section 2.1 under Test Items. They will be references in the steps below.</w:t>
            </w:r>
          </w:p>
          <w:p w14:paraId="43AC45BE" w14:textId="77777777" w:rsidR="005C256B" w:rsidRDefault="005C256B" w:rsidP="001F187D"/>
          <w:p w14:paraId="1B9C3922" w14:textId="77777777" w:rsidR="005C256B" w:rsidRDefault="005C256B" w:rsidP="001F187D">
            <w:r>
              <w:t xml:space="preserve">For this test you will also need to have access to a printer and connect it to your computer. </w:t>
            </w:r>
          </w:p>
          <w:p w14:paraId="1FB19409" w14:textId="27163FD9" w:rsidR="005C256B" w:rsidRPr="00E47986" w:rsidRDefault="005C256B" w:rsidP="001F187D"/>
        </w:tc>
      </w:tr>
      <w:tr w:rsidR="00C36EB4" w14:paraId="71A83391" w14:textId="77777777" w:rsidTr="00C36EB4">
        <w:trPr>
          <w:cantSplit/>
          <w:trHeight w:val="278"/>
        </w:trPr>
        <w:tc>
          <w:tcPr>
            <w:tcW w:w="957" w:type="dxa"/>
          </w:tcPr>
          <w:p w14:paraId="48C0FA32" w14:textId="77777777" w:rsidR="00C36EB4" w:rsidRDefault="00C36EB4" w:rsidP="00C36EB4">
            <w:r>
              <w:t>STEP</w:t>
            </w:r>
          </w:p>
          <w:p w14:paraId="2E4B3A0A" w14:textId="77777777" w:rsidR="00C36EB4" w:rsidRDefault="00C36EB4" w:rsidP="00C36EB4"/>
          <w:p w14:paraId="3C6A2153" w14:textId="0C37839E" w:rsidR="00C36EB4" w:rsidRDefault="00C36EB4" w:rsidP="00C36EB4"/>
        </w:tc>
        <w:tc>
          <w:tcPr>
            <w:tcW w:w="2644" w:type="dxa"/>
          </w:tcPr>
          <w:p w14:paraId="3776C943" w14:textId="77777777" w:rsidR="00C36EB4" w:rsidRDefault="00C36EB4" w:rsidP="00C36EB4">
            <w:r>
              <w:t>OPERATOR ACTION</w:t>
            </w:r>
          </w:p>
          <w:p w14:paraId="6313E103" w14:textId="77777777" w:rsidR="00C36EB4" w:rsidRDefault="00C36EB4" w:rsidP="00C36EB4"/>
          <w:p w14:paraId="0AE36678" w14:textId="16FE5E5D" w:rsidR="00C36EB4" w:rsidRDefault="00C36EB4" w:rsidP="00C36EB4"/>
        </w:tc>
        <w:tc>
          <w:tcPr>
            <w:tcW w:w="1676" w:type="dxa"/>
            <w:gridSpan w:val="3"/>
          </w:tcPr>
          <w:p w14:paraId="3EF481E9" w14:textId="77777777" w:rsidR="00C36EB4" w:rsidRDefault="00C36EB4" w:rsidP="00C36EB4">
            <w:r>
              <w:t>PURPOSE</w:t>
            </w:r>
          </w:p>
          <w:p w14:paraId="45289366" w14:textId="77777777" w:rsidR="00C36EB4" w:rsidRDefault="00C36EB4" w:rsidP="00C36EB4"/>
          <w:p w14:paraId="14A573D5" w14:textId="0CAC097C" w:rsidR="00C36EB4" w:rsidRDefault="00C36EB4" w:rsidP="00C36EB4"/>
        </w:tc>
        <w:tc>
          <w:tcPr>
            <w:tcW w:w="1996" w:type="dxa"/>
          </w:tcPr>
          <w:p w14:paraId="0DC21FCB" w14:textId="77777777" w:rsidR="00C36EB4" w:rsidRDefault="00C36EB4" w:rsidP="00C36EB4">
            <w:r>
              <w:t>EXEPCTED RESULTS</w:t>
            </w:r>
          </w:p>
          <w:p w14:paraId="6B4A5CE6" w14:textId="77777777" w:rsidR="00C36EB4" w:rsidRDefault="00C36EB4" w:rsidP="00C36EB4"/>
          <w:p w14:paraId="70E658D8" w14:textId="40AB7C08" w:rsidR="00C36EB4" w:rsidRDefault="00C36EB4" w:rsidP="00C36EB4"/>
        </w:tc>
        <w:tc>
          <w:tcPr>
            <w:tcW w:w="1717" w:type="dxa"/>
          </w:tcPr>
          <w:p w14:paraId="1EDADF90" w14:textId="77777777" w:rsidR="00C36EB4" w:rsidRDefault="00C36EB4" w:rsidP="00C36EB4">
            <w:r>
              <w:t>COMMENTS</w:t>
            </w:r>
          </w:p>
          <w:p w14:paraId="4DBF6277" w14:textId="77777777" w:rsidR="00C36EB4" w:rsidRDefault="00C36EB4" w:rsidP="00C36EB4"/>
          <w:p w14:paraId="67137CD0" w14:textId="77777777" w:rsidR="00C36EB4" w:rsidRDefault="00C36EB4" w:rsidP="00C36EB4"/>
        </w:tc>
      </w:tr>
      <w:tr w:rsidR="005C256B" w14:paraId="3C1B607A" w14:textId="77777777" w:rsidTr="00C7269F">
        <w:trPr>
          <w:cantSplit/>
          <w:trHeight w:val="512"/>
        </w:trPr>
        <w:tc>
          <w:tcPr>
            <w:tcW w:w="957" w:type="dxa"/>
          </w:tcPr>
          <w:p w14:paraId="5CCF331E" w14:textId="4E5DF254" w:rsidR="005C256B" w:rsidRDefault="005C256B" w:rsidP="005C256B">
            <w:pPr>
              <w:pStyle w:val="ListParagraph"/>
              <w:numPr>
                <w:ilvl w:val="0"/>
                <w:numId w:val="28"/>
              </w:numPr>
            </w:pPr>
          </w:p>
        </w:tc>
        <w:tc>
          <w:tcPr>
            <w:tcW w:w="2644" w:type="dxa"/>
          </w:tcPr>
          <w:p w14:paraId="13E8E00A" w14:textId="10FF749F" w:rsidR="005C256B" w:rsidRDefault="005C256B" w:rsidP="005C256B">
            <w:r>
              <w:t>In the Database Edit Window Click File&gt;Open.</w:t>
            </w:r>
          </w:p>
        </w:tc>
        <w:tc>
          <w:tcPr>
            <w:tcW w:w="1676" w:type="dxa"/>
            <w:gridSpan w:val="3"/>
          </w:tcPr>
          <w:p w14:paraId="67E7A6D0" w14:textId="3329C23E" w:rsidR="005C256B" w:rsidRDefault="005C256B" w:rsidP="005C256B">
            <w:r>
              <w:t>This step will open the file system in your computer to select a file.</w:t>
            </w:r>
          </w:p>
        </w:tc>
        <w:tc>
          <w:tcPr>
            <w:tcW w:w="1996" w:type="dxa"/>
          </w:tcPr>
          <w:p w14:paraId="47FF02FC" w14:textId="77777777" w:rsidR="005C256B" w:rsidRDefault="005C256B" w:rsidP="005C256B">
            <w:r>
              <w:t>This step will open the file system in your computer to select a file.</w:t>
            </w:r>
          </w:p>
          <w:p w14:paraId="1D2262ED" w14:textId="77777777" w:rsidR="005C256B" w:rsidRDefault="005C256B" w:rsidP="005C256B"/>
          <w:p w14:paraId="3CF768D5" w14:textId="4B39EEB8" w:rsidR="005C256B" w:rsidRDefault="005C256B" w:rsidP="005C256B">
            <w:r>
              <w:t>Reference Appendix 8.1.2to view expected results.</w:t>
            </w:r>
          </w:p>
        </w:tc>
        <w:tc>
          <w:tcPr>
            <w:tcW w:w="1717" w:type="dxa"/>
          </w:tcPr>
          <w:p w14:paraId="7A7D8319" w14:textId="1601667A" w:rsidR="005C256B" w:rsidRDefault="005C256B" w:rsidP="005C256B">
            <w:r>
              <w:t>None.</w:t>
            </w:r>
          </w:p>
        </w:tc>
      </w:tr>
      <w:tr w:rsidR="005C256B" w14:paraId="0B2B9B82" w14:textId="77777777" w:rsidTr="00C7269F">
        <w:trPr>
          <w:cantSplit/>
          <w:trHeight w:val="512"/>
        </w:trPr>
        <w:tc>
          <w:tcPr>
            <w:tcW w:w="957" w:type="dxa"/>
          </w:tcPr>
          <w:p w14:paraId="0150EEAF" w14:textId="30E57582" w:rsidR="005C256B" w:rsidRDefault="005C256B" w:rsidP="005C256B">
            <w:pPr>
              <w:pStyle w:val="ListParagraph"/>
              <w:numPr>
                <w:ilvl w:val="0"/>
                <w:numId w:val="28"/>
              </w:numPr>
            </w:pPr>
          </w:p>
        </w:tc>
        <w:tc>
          <w:tcPr>
            <w:tcW w:w="2644" w:type="dxa"/>
          </w:tcPr>
          <w:p w14:paraId="18E15232" w14:textId="7AB08AC6" w:rsidR="005C256B" w:rsidRDefault="005C256B" w:rsidP="005C256B">
            <w:r>
              <w:t xml:space="preserve">Select an .xml file to open: For this </w:t>
            </w:r>
            <w:proofErr w:type="gramStart"/>
            <w:r>
              <w:t>example</w:t>
            </w:r>
            <w:proofErr w:type="gramEnd"/>
            <w:r>
              <w:t xml:space="preserve"> open TEST_DB.xml.</w:t>
            </w:r>
          </w:p>
        </w:tc>
        <w:tc>
          <w:tcPr>
            <w:tcW w:w="1676" w:type="dxa"/>
            <w:gridSpan w:val="3"/>
          </w:tcPr>
          <w:p w14:paraId="171AF87F" w14:textId="61C8D0AE" w:rsidR="005C256B" w:rsidRDefault="005C256B" w:rsidP="005C256B">
            <w:r>
              <w:t>This step will select open a file.</w:t>
            </w:r>
          </w:p>
        </w:tc>
        <w:tc>
          <w:tcPr>
            <w:tcW w:w="1996" w:type="dxa"/>
          </w:tcPr>
          <w:p w14:paraId="629F87C2" w14:textId="77777777" w:rsidR="005C256B" w:rsidRDefault="005C256B" w:rsidP="005C256B">
            <w:r>
              <w:t>This step will display the Database Edit Window with Table Names.</w:t>
            </w:r>
          </w:p>
          <w:p w14:paraId="1D280A5A" w14:textId="77777777" w:rsidR="005C256B" w:rsidRDefault="005C256B" w:rsidP="005C256B"/>
          <w:p w14:paraId="00BBE530" w14:textId="2421CF40" w:rsidR="005C256B" w:rsidRDefault="005C256B" w:rsidP="005C256B">
            <w:r>
              <w:t>Reference Appendix 8.2.1 to view expected results.</w:t>
            </w:r>
          </w:p>
        </w:tc>
        <w:tc>
          <w:tcPr>
            <w:tcW w:w="1717" w:type="dxa"/>
          </w:tcPr>
          <w:p w14:paraId="43541161" w14:textId="77686FB8" w:rsidR="005C256B" w:rsidRDefault="005C256B" w:rsidP="005C256B">
            <w:r>
              <w:t>None.</w:t>
            </w:r>
          </w:p>
        </w:tc>
      </w:tr>
      <w:tr w:rsidR="005C256B" w14:paraId="28C29F0B" w14:textId="77777777" w:rsidTr="00C7269F">
        <w:trPr>
          <w:cantSplit/>
          <w:trHeight w:val="512"/>
        </w:trPr>
        <w:tc>
          <w:tcPr>
            <w:tcW w:w="957" w:type="dxa"/>
          </w:tcPr>
          <w:p w14:paraId="328FA06F" w14:textId="6D305C82" w:rsidR="005C256B" w:rsidRDefault="005C256B" w:rsidP="005C256B">
            <w:pPr>
              <w:pStyle w:val="ListParagraph"/>
              <w:numPr>
                <w:ilvl w:val="0"/>
                <w:numId w:val="28"/>
              </w:numPr>
            </w:pPr>
          </w:p>
        </w:tc>
        <w:tc>
          <w:tcPr>
            <w:tcW w:w="2644" w:type="dxa"/>
          </w:tcPr>
          <w:p w14:paraId="4B0AA348" w14:textId="7FBBD6A5" w:rsidR="005C256B" w:rsidRDefault="005C256B" w:rsidP="005C256B">
            <w:r>
              <w:t xml:space="preserve">Double click TYPE_TABLE. </w:t>
            </w:r>
          </w:p>
        </w:tc>
        <w:tc>
          <w:tcPr>
            <w:tcW w:w="1676" w:type="dxa"/>
            <w:gridSpan w:val="3"/>
          </w:tcPr>
          <w:p w14:paraId="7226DCA4" w14:textId="6426816F" w:rsidR="005C256B" w:rsidRDefault="005C256B" w:rsidP="005C256B">
            <w:r>
              <w:t>This is to select a table.</w:t>
            </w:r>
          </w:p>
        </w:tc>
        <w:tc>
          <w:tcPr>
            <w:tcW w:w="1996" w:type="dxa"/>
          </w:tcPr>
          <w:p w14:paraId="34406527" w14:textId="77777777" w:rsidR="005C256B" w:rsidRDefault="005C256B" w:rsidP="005C256B">
            <w:r>
              <w:t xml:space="preserve">This step will open the Data Table Display Window. </w:t>
            </w:r>
          </w:p>
          <w:p w14:paraId="25755D3D" w14:textId="77777777" w:rsidR="005C256B" w:rsidRDefault="005C256B" w:rsidP="005C256B"/>
          <w:p w14:paraId="57EB7776" w14:textId="1676609D" w:rsidR="005C256B" w:rsidRDefault="005C256B" w:rsidP="005C256B">
            <w:r>
              <w:t>Reference Appendix 8.2.2 to view</w:t>
            </w:r>
            <w:r w:rsidR="004425EA">
              <w:t xml:space="preserve"> </w:t>
            </w:r>
            <w:r>
              <w:t>expected results.</w:t>
            </w:r>
          </w:p>
        </w:tc>
        <w:tc>
          <w:tcPr>
            <w:tcW w:w="1717" w:type="dxa"/>
          </w:tcPr>
          <w:p w14:paraId="7F52DBAE" w14:textId="398C4E86" w:rsidR="005C256B" w:rsidRDefault="004425EA" w:rsidP="005C256B">
            <w:r>
              <w:t>None.</w:t>
            </w:r>
          </w:p>
        </w:tc>
      </w:tr>
      <w:tr w:rsidR="005C256B" w14:paraId="57C4461D" w14:textId="77777777" w:rsidTr="00C7269F">
        <w:trPr>
          <w:cantSplit/>
          <w:trHeight w:val="512"/>
        </w:trPr>
        <w:tc>
          <w:tcPr>
            <w:tcW w:w="957" w:type="dxa"/>
          </w:tcPr>
          <w:p w14:paraId="41F4D247" w14:textId="77777777" w:rsidR="005C256B" w:rsidRDefault="005C256B" w:rsidP="005C256B">
            <w:pPr>
              <w:pStyle w:val="ListParagraph"/>
              <w:numPr>
                <w:ilvl w:val="0"/>
                <w:numId w:val="28"/>
              </w:numPr>
            </w:pPr>
          </w:p>
        </w:tc>
        <w:tc>
          <w:tcPr>
            <w:tcW w:w="2644" w:type="dxa"/>
          </w:tcPr>
          <w:p w14:paraId="33BA35A0" w14:textId="77777777" w:rsidR="005C256B" w:rsidRDefault="00B94490" w:rsidP="005C256B">
            <w:r>
              <w:t>In the Data Table Edit Window c</w:t>
            </w:r>
            <w:r w:rsidR="005C256B">
              <w:t xml:space="preserve">lick File &gt; Print </w:t>
            </w:r>
            <w:proofErr w:type="gramStart"/>
            <w:r w:rsidR="005C256B">
              <w:t>To</w:t>
            </w:r>
            <w:proofErr w:type="gramEnd"/>
            <w:r w:rsidR="005C256B">
              <w:t xml:space="preserve"> Fit</w:t>
            </w:r>
          </w:p>
          <w:p w14:paraId="0DC95578" w14:textId="77777777" w:rsidR="00B94490" w:rsidRDefault="00B94490" w:rsidP="005C256B"/>
          <w:p w14:paraId="6833B2F3" w14:textId="7FE09B88" w:rsidR="00B94490" w:rsidRDefault="00B94490" w:rsidP="005C256B">
            <w:r>
              <w:t>Reference Appendix 8.5.1 to view expected results.</w:t>
            </w:r>
          </w:p>
        </w:tc>
        <w:tc>
          <w:tcPr>
            <w:tcW w:w="1676" w:type="dxa"/>
            <w:gridSpan w:val="3"/>
          </w:tcPr>
          <w:p w14:paraId="22650738" w14:textId="7CFD7033" w:rsidR="005C256B" w:rsidRDefault="005C256B" w:rsidP="005C256B">
            <w:r>
              <w:t xml:space="preserve">This is to </w:t>
            </w:r>
            <w:r w:rsidR="005E2E11">
              <w:t xml:space="preserve">open the </w:t>
            </w:r>
            <w:r>
              <w:t xml:space="preserve">print </w:t>
            </w:r>
            <w:r w:rsidR="005E2E11">
              <w:t>window.</w:t>
            </w:r>
          </w:p>
        </w:tc>
        <w:tc>
          <w:tcPr>
            <w:tcW w:w="1996" w:type="dxa"/>
          </w:tcPr>
          <w:p w14:paraId="412998F4" w14:textId="7C993CCF" w:rsidR="005C256B" w:rsidRDefault="005C256B" w:rsidP="005C256B">
            <w:r>
              <w:t xml:space="preserve">This step will open the ‘Print’ Display Window. </w:t>
            </w:r>
          </w:p>
          <w:p w14:paraId="73DDA7F2" w14:textId="77777777" w:rsidR="005C256B" w:rsidRDefault="005C256B" w:rsidP="005C256B"/>
          <w:p w14:paraId="18D2BB40" w14:textId="47063E5A" w:rsidR="005C256B" w:rsidRDefault="005C256B" w:rsidP="005C256B">
            <w:commentRangeStart w:id="59"/>
            <w:r>
              <w:t>Reference Appendix 8.5</w:t>
            </w:r>
            <w:r w:rsidR="000674E8">
              <w:t>.</w:t>
            </w:r>
            <w:r w:rsidR="00B94490">
              <w:t>4</w:t>
            </w:r>
            <w:r>
              <w:t xml:space="preserve"> to view expected results.</w:t>
            </w:r>
            <w:commentRangeEnd w:id="59"/>
            <w:r w:rsidR="00D26F8E">
              <w:rPr>
                <w:rStyle w:val="CommentReference"/>
              </w:rPr>
              <w:commentReference w:id="59"/>
            </w:r>
          </w:p>
        </w:tc>
        <w:tc>
          <w:tcPr>
            <w:tcW w:w="1717" w:type="dxa"/>
          </w:tcPr>
          <w:p w14:paraId="676639CC" w14:textId="56AD2E90" w:rsidR="005C256B" w:rsidRDefault="004425EA" w:rsidP="005C256B">
            <w:r>
              <w:t>None.</w:t>
            </w:r>
          </w:p>
        </w:tc>
      </w:tr>
      <w:tr w:rsidR="005E2E11" w14:paraId="7DD142D9" w14:textId="77777777" w:rsidTr="00C7269F">
        <w:trPr>
          <w:cantSplit/>
          <w:trHeight w:val="512"/>
        </w:trPr>
        <w:tc>
          <w:tcPr>
            <w:tcW w:w="957" w:type="dxa"/>
          </w:tcPr>
          <w:p w14:paraId="04545CF5" w14:textId="77777777" w:rsidR="005E2E11" w:rsidRDefault="005E2E11" w:rsidP="005C256B">
            <w:pPr>
              <w:pStyle w:val="ListParagraph"/>
              <w:numPr>
                <w:ilvl w:val="0"/>
                <w:numId w:val="28"/>
              </w:numPr>
            </w:pPr>
          </w:p>
        </w:tc>
        <w:tc>
          <w:tcPr>
            <w:tcW w:w="2644" w:type="dxa"/>
          </w:tcPr>
          <w:p w14:paraId="337EC89E" w14:textId="4B3A9CC3" w:rsidR="005E2E11" w:rsidRDefault="005E2E11" w:rsidP="005C256B">
            <w:r>
              <w:t xml:space="preserve">Click Print </w:t>
            </w:r>
          </w:p>
        </w:tc>
        <w:tc>
          <w:tcPr>
            <w:tcW w:w="1676" w:type="dxa"/>
            <w:gridSpan w:val="3"/>
          </w:tcPr>
          <w:p w14:paraId="21E33648" w14:textId="58C0636A" w:rsidR="005E2E11" w:rsidRDefault="005E2E11" w:rsidP="005C256B">
            <w:r>
              <w:t>This is to print.</w:t>
            </w:r>
          </w:p>
        </w:tc>
        <w:tc>
          <w:tcPr>
            <w:tcW w:w="1996" w:type="dxa"/>
          </w:tcPr>
          <w:p w14:paraId="2C7FBB36" w14:textId="00DEAB2A" w:rsidR="005E2E11" w:rsidRDefault="005E2E11" w:rsidP="005C256B">
            <w:r>
              <w:t xml:space="preserve">This step will prompt your printer to start printing. The </w:t>
            </w:r>
            <w:proofErr w:type="gramStart"/>
            <w:r>
              <w:t>print out</w:t>
            </w:r>
            <w:proofErr w:type="gramEnd"/>
            <w:r>
              <w:t xml:space="preserve"> will </w:t>
            </w:r>
            <w:r w:rsidR="008371A4">
              <w:t>print the second half of the table first and then the first half without the header columns.</w:t>
            </w:r>
          </w:p>
          <w:p w14:paraId="4D82D513" w14:textId="77777777" w:rsidR="005E2E11" w:rsidRDefault="005E2E11" w:rsidP="005C256B"/>
          <w:p w14:paraId="24A63CAD" w14:textId="5F923C98" w:rsidR="005E2E11" w:rsidRDefault="005E2E11" w:rsidP="005C256B">
            <w:r>
              <w:t>Reference Appendix 8.5.</w:t>
            </w:r>
            <w:r w:rsidR="008371A4">
              <w:t xml:space="preserve">2 and </w:t>
            </w:r>
            <w:commentRangeStart w:id="60"/>
            <w:r w:rsidR="008371A4">
              <w:t>8.5.3</w:t>
            </w:r>
            <w:r>
              <w:t xml:space="preserve"> </w:t>
            </w:r>
            <w:commentRangeEnd w:id="60"/>
            <w:r w:rsidR="00A83DFE">
              <w:rPr>
                <w:rStyle w:val="CommentReference"/>
              </w:rPr>
              <w:commentReference w:id="60"/>
            </w:r>
            <w:r>
              <w:t>to view expected results.</w:t>
            </w:r>
          </w:p>
        </w:tc>
        <w:tc>
          <w:tcPr>
            <w:tcW w:w="1717" w:type="dxa"/>
          </w:tcPr>
          <w:p w14:paraId="18728E7E" w14:textId="48F20183" w:rsidR="005E2E11" w:rsidRDefault="005E2E11" w:rsidP="005C256B">
            <w:r>
              <w:t>None</w:t>
            </w:r>
          </w:p>
        </w:tc>
      </w:tr>
      <w:tr w:rsidR="005C256B" w14:paraId="76B19925" w14:textId="77777777" w:rsidTr="00C7269F">
        <w:trPr>
          <w:trHeight w:val="1250"/>
        </w:trPr>
        <w:tc>
          <w:tcPr>
            <w:tcW w:w="8990" w:type="dxa"/>
            <w:gridSpan w:val="7"/>
            <w:tcBorders>
              <w:bottom w:val="single" w:sz="4" w:space="0" w:color="auto"/>
            </w:tcBorders>
          </w:tcPr>
          <w:p w14:paraId="0E8A9D6D" w14:textId="77777777" w:rsidR="005C256B" w:rsidRDefault="005C256B" w:rsidP="005C256B">
            <w:r>
              <w:t>Concluding Remarks:</w:t>
            </w:r>
          </w:p>
          <w:p w14:paraId="0397EED2" w14:textId="33C5B5D3" w:rsidR="000674E8" w:rsidRDefault="000674E8" w:rsidP="005C256B">
            <w:r>
              <w:t>None</w:t>
            </w:r>
          </w:p>
        </w:tc>
      </w:tr>
      <w:tr w:rsidR="005C256B" w14:paraId="6DF4E62B" w14:textId="77777777" w:rsidTr="00C7269F">
        <w:trPr>
          <w:trHeight w:val="890"/>
        </w:trPr>
        <w:tc>
          <w:tcPr>
            <w:tcW w:w="4809" w:type="dxa"/>
            <w:gridSpan w:val="3"/>
          </w:tcPr>
          <w:p w14:paraId="164D1CC0" w14:textId="77777777" w:rsidR="005C256B" w:rsidRDefault="005C256B" w:rsidP="005C256B">
            <w:r>
              <w:t xml:space="preserve">Testing Team: </w:t>
            </w:r>
          </w:p>
          <w:p w14:paraId="2754B26A" w14:textId="38107179" w:rsidR="005C256B" w:rsidRDefault="000674E8" w:rsidP="005C256B">
            <w:r>
              <w:t>TBD.</w:t>
            </w:r>
          </w:p>
        </w:tc>
        <w:tc>
          <w:tcPr>
            <w:tcW w:w="4181" w:type="dxa"/>
            <w:gridSpan w:val="4"/>
          </w:tcPr>
          <w:p w14:paraId="034F8AF4" w14:textId="77777777" w:rsidR="005C256B" w:rsidRDefault="005C256B" w:rsidP="005C256B">
            <w:r>
              <w:t>Date Completed:</w:t>
            </w:r>
          </w:p>
          <w:p w14:paraId="774D5CFA" w14:textId="103565B6" w:rsidR="000674E8" w:rsidRDefault="000674E8" w:rsidP="005C256B">
            <w:r>
              <w:t>TBD.</w:t>
            </w:r>
          </w:p>
        </w:tc>
      </w:tr>
    </w:tbl>
    <w:p w14:paraId="672EE97E" w14:textId="77777777" w:rsidR="00E47986" w:rsidRPr="00C8753A" w:rsidRDefault="00E47986" w:rsidP="00E47986">
      <w:pPr>
        <w:pStyle w:val="Heading1"/>
        <w:pageBreakBefore w:val="0"/>
      </w:pPr>
      <w:bookmarkStart w:id="61" w:name="_Toc21505006"/>
      <w:bookmarkStart w:id="62" w:name="_Toc227033594"/>
      <w:bookmarkStart w:id="63" w:name="_Toc37896844"/>
      <w:r w:rsidRPr="00C8753A">
        <w:t>User Interface Testing</w:t>
      </w:r>
      <w:bookmarkEnd w:id="61"/>
      <w:bookmarkEnd w:id="62"/>
      <w:bookmarkEnd w:id="63"/>
    </w:p>
    <w:p w14:paraId="0DC079F1" w14:textId="77777777" w:rsidR="00E47986" w:rsidRDefault="00E47986" w:rsidP="00E47986"/>
    <w:p w14:paraId="1DADCD66" w14:textId="6FD5E4DE" w:rsidR="0096219D" w:rsidRDefault="002D13F7" w:rsidP="0096219D">
      <w:r>
        <w:t>This section is not applicable for this test plan.</w:t>
      </w:r>
    </w:p>
    <w:p w14:paraId="2FAD7528" w14:textId="77777777" w:rsidR="0096219D" w:rsidRDefault="0096219D" w:rsidP="0096219D"/>
    <w:p w14:paraId="2F58AD66" w14:textId="77777777" w:rsidR="0096219D" w:rsidRDefault="0096219D" w:rsidP="00E47986"/>
    <w:p w14:paraId="76641BEA" w14:textId="77777777" w:rsidR="00013402" w:rsidRDefault="00013402" w:rsidP="00013402">
      <w:pPr>
        <w:pStyle w:val="Heading1"/>
      </w:pPr>
      <w:bookmarkStart w:id="64" w:name="_Toc37896845"/>
      <w:r>
        <w:lastRenderedPageBreak/>
        <w:t>Test Schedule</w:t>
      </w:r>
      <w:bookmarkEnd w:id="64"/>
    </w:p>
    <w:p w14:paraId="798FC682" w14:textId="5606FCEF" w:rsidR="00013402" w:rsidRDefault="00820BA4" w:rsidP="00013402">
      <w:r>
        <w:t>This section is to be determined</w:t>
      </w:r>
      <w:r w:rsidR="00461C2B">
        <w:t xml:space="preserve"> and </w:t>
      </w:r>
      <w:proofErr w:type="gramStart"/>
      <w:r w:rsidR="00461C2B">
        <w:t>at the moment</w:t>
      </w:r>
      <w:proofErr w:type="gramEnd"/>
      <w:r w:rsidR="00461C2B">
        <w:t xml:space="preserve"> it’s not applicable because the outcomes will not be recorded by the reviewers.</w:t>
      </w:r>
      <w:r w:rsidR="00BE5173">
        <w:t xml:space="preserve"> In the future, </w:t>
      </w:r>
      <w:proofErr w:type="gramStart"/>
      <w:r w:rsidR="00BE5173">
        <w:t xml:space="preserve">however, </w:t>
      </w:r>
      <w:r w:rsidR="00461C2B">
        <w:t xml:space="preserve"> </w:t>
      </w:r>
      <w:r w:rsidR="00BE5173">
        <w:t>this</w:t>
      </w:r>
      <w:proofErr w:type="gramEnd"/>
      <w:r w:rsidR="00BE5173">
        <w:t xml:space="preserve"> section</w:t>
      </w:r>
      <w:r>
        <w:t xml:space="preserve"> will s</w:t>
      </w:r>
      <w:r w:rsidR="00013402">
        <w:t>pecify the schedule for testing activities.</w:t>
      </w:r>
      <w:r w:rsidR="004706B7">
        <w:t xml:space="preserve"> A table with the order and completion dates of the tests is useful.</w:t>
      </w:r>
      <w:r w:rsidR="006C1533">
        <w:t xml:space="preserve"> The table below might be useful.</w:t>
      </w:r>
      <w:r>
        <w:t xml:space="preserve"> </w:t>
      </w:r>
    </w:p>
    <w:p w14:paraId="1BBF55A6" w14:textId="77777777" w:rsidR="004706B7" w:rsidRDefault="004706B7" w:rsidP="00013402"/>
    <w:p w14:paraId="164594DA" w14:textId="77777777" w:rsidR="00E47986" w:rsidRDefault="00E47986" w:rsidP="00E479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E47986" w:rsidRPr="004F31AD" w14:paraId="12ED2FEA" w14:textId="77777777" w:rsidTr="003D58CD">
        <w:tc>
          <w:tcPr>
            <w:tcW w:w="1548" w:type="dxa"/>
          </w:tcPr>
          <w:p w14:paraId="066C36FB" w14:textId="77777777" w:rsidR="00E47986" w:rsidRPr="004F31AD" w:rsidRDefault="00E47986" w:rsidP="003D58CD">
            <w:pPr>
              <w:spacing w:line="360" w:lineRule="auto"/>
              <w:rPr>
                <w:b/>
              </w:rPr>
            </w:pPr>
            <w:r w:rsidRPr="004F31AD">
              <w:rPr>
                <w:b/>
              </w:rPr>
              <w:t>Task</w:t>
            </w:r>
            <w:r>
              <w:rPr>
                <w:b/>
              </w:rPr>
              <w:t xml:space="preserve"> and date</w:t>
            </w:r>
          </w:p>
        </w:tc>
        <w:tc>
          <w:tcPr>
            <w:tcW w:w="2700" w:type="dxa"/>
          </w:tcPr>
          <w:p w14:paraId="0085EF1D" w14:textId="77777777" w:rsidR="00E47986" w:rsidRPr="004F31AD" w:rsidRDefault="00E47986" w:rsidP="003D58CD">
            <w:pPr>
              <w:spacing w:line="360" w:lineRule="auto"/>
              <w:rPr>
                <w:b/>
              </w:rPr>
            </w:pPr>
            <w:r w:rsidRPr="004F31AD">
              <w:rPr>
                <w:b/>
              </w:rPr>
              <w:t>People</w:t>
            </w:r>
          </w:p>
        </w:tc>
        <w:tc>
          <w:tcPr>
            <w:tcW w:w="4608" w:type="dxa"/>
          </w:tcPr>
          <w:p w14:paraId="2D32DA4B" w14:textId="77777777" w:rsidR="00E47986" w:rsidRPr="004F31AD" w:rsidRDefault="00E47986" w:rsidP="003D58CD">
            <w:pPr>
              <w:spacing w:line="360" w:lineRule="auto"/>
              <w:rPr>
                <w:b/>
              </w:rPr>
            </w:pPr>
            <w:r w:rsidRPr="004F31AD">
              <w:rPr>
                <w:b/>
              </w:rPr>
              <w:t>Description</w:t>
            </w:r>
          </w:p>
        </w:tc>
      </w:tr>
      <w:tr w:rsidR="00E47986" w:rsidRPr="004F31AD" w14:paraId="515C3ECD" w14:textId="77777777" w:rsidTr="003D58CD">
        <w:tc>
          <w:tcPr>
            <w:tcW w:w="1548" w:type="dxa"/>
          </w:tcPr>
          <w:p w14:paraId="3053D99F" w14:textId="77777777" w:rsidR="00E47986" w:rsidRDefault="0005713D" w:rsidP="003D58CD">
            <w:pPr>
              <w:spacing w:line="360" w:lineRule="auto"/>
            </w:pPr>
            <w:r>
              <w:t>TBD</w:t>
            </w:r>
          </w:p>
        </w:tc>
        <w:tc>
          <w:tcPr>
            <w:tcW w:w="2700" w:type="dxa"/>
          </w:tcPr>
          <w:p w14:paraId="1BD06E09" w14:textId="77777777" w:rsidR="00E47986" w:rsidRDefault="0005713D" w:rsidP="003D58CD">
            <w:pPr>
              <w:spacing w:line="360" w:lineRule="auto"/>
            </w:pPr>
            <w:r>
              <w:t>TBD</w:t>
            </w:r>
          </w:p>
        </w:tc>
        <w:tc>
          <w:tcPr>
            <w:tcW w:w="4608" w:type="dxa"/>
          </w:tcPr>
          <w:p w14:paraId="261A131E" w14:textId="77777777" w:rsidR="00E47986" w:rsidRDefault="0005713D" w:rsidP="003D58CD">
            <w:pPr>
              <w:spacing w:line="360" w:lineRule="auto"/>
            </w:pPr>
            <w:r>
              <w:t>TBD</w:t>
            </w:r>
          </w:p>
        </w:tc>
      </w:tr>
    </w:tbl>
    <w:p w14:paraId="72D3CB27" w14:textId="77777777" w:rsidR="00E47986" w:rsidRDefault="00E47986" w:rsidP="00E47986"/>
    <w:p w14:paraId="42259D24" w14:textId="77777777" w:rsidR="00E47986" w:rsidRDefault="00E47986" w:rsidP="00E47986"/>
    <w:p w14:paraId="380A3F3A" w14:textId="77777777" w:rsidR="004706B7" w:rsidRDefault="004706B7" w:rsidP="00013402"/>
    <w:p w14:paraId="7C28630B" w14:textId="77777777" w:rsidR="004706B7" w:rsidRDefault="004706B7" w:rsidP="004706B7">
      <w:pPr>
        <w:pStyle w:val="Heading1"/>
      </w:pPr>
      <w:bookmarkStart w:id="65" w:name="_Toc37896846"/>
      <w:r>
        <w:lastRenderedPageBreak/>
        <w:t>Other Sections</w:t>
      </w:r>
      <w:bookmarkEnd w:id="65"/>
    </w:p>
    <w:p w14:paraId="346C8812" w14:textId="77777777" w:rsidR="004706B7" w:rsidRDefault="004706B7" w:rsidP="004706B7">
      <w:commentRangeStart w:id="66"/>
      <w:r>
        <w:t>&lt;&lt;</w:t>
      </w:r>
      <w:r w:rsidRPr="00013402">
        <w:t xml:space="preserve"> </w:t>
      </w:r>
      <w:r>
        <w:t>Other sections that may appear in a test plan (but not required for this course) are:</w:t>
      </w:r>
    </w:p>
    <w:p w14:paraId="42ACE3BF" w14:textId="77777777" w:rsidR="004706B7" w:rsidRDefault="004706B7" w:rsidP="004706B7"/>
    <w:p w14:paraId="7DA9DB9E" w14:textId="77777777" w:rsidR="004706B7" w:rsidRDefault="004706B7" w:rsidP="004706B7">
      <w:pPr>
        <w:pStyle w:val="ListBullet"/>
      </w:pPr>
      <w:r>
        <w:t>Test Management Requirements: how testing is to be managed; a delineation of responsibilities of each project organization involved with testing</w:t>
      </w:r>
    </w:p>
    <w:p w14:paraId="785B364E"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5E3F3C8E"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3B02F4EB" w14:textId="77777777"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14:paraId="7B7AB355" w14:textId="77777777" w:rsidR="004706B7" w:rsidRDefault="004706B7" w:rsidP="004706B7">
      <w:pPr>
        <w:pStyle w:val="ListBullet"/>
      </w:pPr>
      <w:r>
        <w:t>Risk and contingencies</w:t>
      </w:r>
    </w:p>
    <w:p w14:paraId="2D3ECD86" w14:textId="77777777" w:rsidR="004706B7" w:rsidRDefault="004706B7" w:rsidP="004706B7">
      <w:pPr>
        <w:pStyle w:val="ListBullet"/>
      </w:pPr>
      <w:r>
        <w:t>Cost: include an estimate of costs.</w:t>
      </w:r>
    </w:p>
    <w:p w14:paraId="5D5F5B14" w14:textId="77777777" w:rsidR="004706B7" w:rsidRDefault="004706B7" w:rsidP="004706B7">
      <w:pPr>
        <w:pStyle w:val="ListBullet"/>
      </w:pPr>
      <w:r>
        <w:t>Approvals</w:t>
      </w:r>
    </w:p>
    <w:p w14:paraId="2E360075" w14:textId="77777777" w:rsidR="004706B7" w:rsidRDefault="004706B7" w:rsidP="004706B7">
      <w:pPr>
        <w:pStyle w:val="ListBullet"/>
      </w:pPr>
      <w:r>
        <w:t>Test Deliverables</w:t>
      </w:r>
    </w:p>
    <w:p w14:paraId="68BC5B73" w14:textId="77777777" w:rsidR="004706B7" w:rsidRDefault="004706B7" w:rsidP="004706B7">
      <w:r>
        <w:t>&gt;&gt;</w:t>
      </w:r>
      <w:commentRangeEnd w:id="66"/>
      <w:r w:rsidR="00EA635A">
        <w:rPr>
          <w:rStyle w:val="CommentReference"/>
        </w:rPr>
        <w:commentReference w:id="66"/>
      </w:r>
    </w:p>
    <w:p w14:paraId="1D0D278B" w14:textId="77777777" w:rsidR="004706B7" w:rsidRPr="004706B7" w:rsidRDefault="004706B7" w:rsidP="004706B7"/>
    <w:p w14:paraId="1CB2AE07" w14:textId="77777777" w:rsidR="007A4335" w:rsidRDefault="007A4335" w:rsidP="007A4335">
      <w:pPr>
        <w:pStyle w:val="Heading1"/>
      </w:pPr>
      <w:bookmarkStart w:id="68" w:name="_Toc227033596"/>
      <w:bookmarkStart w:id="69" w:name="_Toc37896847"/>
      <w:r>
        <w:lastRenderedPageBreak/>
        <w:t>Appendix</w:t>
      </w:r>
      <w:bookmarkEnd w:id="68"/>
      <w:bookmarkEnd w:id="69"/>
    </w:p>
    <w:p w14:paraId="0DCB14AB" w14:textId="77777777" w:rsidR="007A4335" w:rsidRDefault="00E96968" w:rsidP="007A4335">
      <w:r>
        <w:t>This section will include images, tables or other supporting material for this test plan.</w:t>
      </w:r>
    </w:p>
    <w:p w14:paraId="42E49A98" w14:textId="77777777" w:rsidR="00E96968" w:rsidRDefault="00E96968" w:rsidP="007A4335"/>
    <w:p w14:paraId="570B9514" w14:textId="24E1AC79" w:rsidR="00E96968" w:rsidRDefault="00246189" w:rsidP="00E96968">
      <w:pPr>
        <w:pStyle w:val="Heading2"/>
      </w:pPr>
      <w:bookmarkStart w:id="70" w:name="_Toc37896848"/>
      <w:r>
        <w:t xml:space="preserve">Database Edit Window: </w:t>
      </w:r>
      <w:r w:rsidR="00C653E7">
        <w:t>File&gt;Open</w:t>
      </w:r>
      <w:bookmarkEnd w:id="70"/>
    </w:p>
    <w:p w14:paraId="726314A0" w14:textId="1474AABA" w:rsidR="00883927" w:rsidRDefault="00C653E7" w:rsidP="00C653E7">
      <w:pPr>
        <w:pStyle w:val="Heading3"/>
      </w:pPr>
      <w:bookmarkStart w:id="71" w:name="_Toc37896849"/>
      <w:r>
        <w:t>File&gt;Open Action</w:t>
      </w:r>
      <w:bookmarkEnd w:id="71"/>
    </w:p>
    <w:p w14:paraId="551244B4" w14:textId="5AC66D19" w:rsidR="00C653E7" w:rsidRDefault="00C653E7" w:rsidP="00C653E7">
      <w:r>
        <w:rPr>
          <w:noProof/>
        </w:rPr>
        <w:drawing>
          <wp:inline distT="0" distB="0" distL="0" distR="0" wp14:anchorId="66E0634B" wp14:editId="494E0EFC">
            <wp:extent cx="2244437" cy="229665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5 at 11.07.5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0071" cy="2302418"/>
                    </a:xfrm>
                    <a:prstGeom prst="rect">
                      <a:avLst/>
                    </a:prstGeom>
                  </pic:spPr>
                </pic:pic>
              </a:graphicData>
            </a:graphic>
          </wp:inline>
        </w:drawing>
      </w:r>
    </w:p>
    <w:p w14:paraId="09543585" w14:textId="76E98818" w:rsidR="00C653E7" w:rsidRDefault="00C653E7" w:rsidP="00C653E7">
      <w:pPr>
        <w:pStyle w:val="Heading3"/>
      </w:pPr>
      <w:bookmarkStart w:id="72" w:name="_Toc37896850"/>
      <w:r>
        <w:t>Select .xml file to open</w:t>
      </w:r>
      <w:bookmarkEnd w:id="72"/>
    </w:p>
    <w:p w14:paraId="24631CBB" w14:textId="45D8E17E" w:rsidR="00C653E7" w:rsidRDefault="00C653E7" w:rsidP="001E1FD3">
      <w:r>
        <w:rPr>
          <w:noProof/>
        </w:rPr>
        <w:drawing>
          <wp:inline distT="0" distB="0" distL="0" distR="0" wp14:anchorId="389809A1" wp14:editId="3BB64998">
            <wp:extent cx="3793490" cy="21253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1.09.1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93490" cy="2125345"/>
                    </a:xfrm>
                    <a:prstGeom prst="rect">
                      <a:avLst/>
                    </a:prstGeom>
                  </pic:spPr>
                </pic:pic>
              </a:graphicData>
            </a:graphic>
          </wp:inline>
        </w:drawing>
      </w:r>
    </w:p>
    <w:p w14:paraId="2C4F72B2" w14:textId="77777777" w:rsidR="00A7158F" w:rsidRPr="00C653E7" w:rsidRDefault="00A7158F" w:rsidP="001E1FD3"/>
    <w:p w14:paraId="5D491DE8" w14:textId="32206ED7" w:rsidR="00F92E82" w:rsidRPr="00F92E82" w:rsidRDefault="004C35F6" w:rsidP="00F92E82">
      <w:pPr>
        <w:pStyle w:val="Heading2"/>
      </w:pPr>
      <w:bookmarkStart w:id="73" w:name="_Toc37896851"/>
      <w:r>
        <w:lastRenderedPageBreak/>
        <w:t xml:space="preserve">Data Table Display Window: </w:t>
      </w:r>
      <w:r w:rsidR="00F92E82">
        <w:t>File&gt;</w:t>
      </w:r>
      <w:r w:rsidR="0095793A">
        <w:t>Exit</w:t>
      </w:r>
      <w:bookmarkEnd w:id="73"/>
      <w:r w:rsidR="0095793A">
        <w:t xml:space="preserve"> </w:t>
      </w:r>
    </w:p>
    <w:p w14:paraId="590D2C5D" w14:textId="26CE5EBC" w:rsidR="00F92E82" w:rsidRDefault="0087350B" w:rsidP="00F92E82">
      <w:pPr>
        <w:pStyle w:val="Heading3"/>
      </w:pPr>
      <w:bookmarkStart w:id="74" w:name="_Toc37896852"/>
      <w:r>
        <w:t>Table Name</w:t>
      </w:r>
      <w:bookmarkEnd w:id="74"/>
    </w:p>
    <w:p w14:paraId="2C91D057" w14:textId="1C8C38E5" w:rsidR="0064104B" w:rsidRPr="0064104B" w:rsidRDefault="0064104B" w:rsidP="0064104B">
      <w:r>
        <w:rPr>
          <w:noProof/>
        </w:rPr>
        <w:drawing>
          <wp:inline distT="0" distB="0" distL="0" distR="0" wp14:anchorId="4A6F71A6" wp14:editId="346509DA">
            <wp:extent cx="3336966" cy="10541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5 at 11.10.55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9502" cy="1061229"/>
                    </a:xfrm>
                    <a:prstGeom prst="rect">
                      <a:avLst/>
                    </a:prstGeom>
                  </pic:spPr>
                </pic:pic>
              </a:graphicData>
            </a:graphic>
          </wp:inline>
        </w:drawing>
      </w:r>
    </w:p>
    <w:p w14:paraId="696BD8E1" w14:textId="4CF0C1E5" w:rsidR="00F92E82" w:rsidRDefault="00FF1BD0" w:rsidP="00F92E82">
      <w:pPr>
        <w:pStyle w:val="Heading3"/>
      </w:pPr>
      <w:bookmarkStart w:id="75" w:name="_Toc37896853"/>
      <w:r>
        <w:t>Column FIELD_SMALL_INT item ‘0’</w:t>
      </w:r>
      <w:bookmarkEnd w:id="75"/>
    </w:p>
    <w:p w14:paraId="0444EA3A" w14:textId="6F469E69" w:rsidR="00FF1BD0" w:rsidRPr="00FF1BD0" w:rsidRDefault="00FF1BD0" w:rsidP="00FF1BD0">
      <w:r>
        <w:rPr>
          <w:noProof/>
        </w:rPr>
        <w:drawing>
          <wp:inline distT="0" distB="0" distL="0" distR="0" wp14:anchorId="03380414" wp14:editId="00F78A42">
            <wp:extent cx="3309712"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11.12.05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2835" cy="1836051"/>
                    </a:xfrm>
                    <a:prstGeom prst="rect">
                      <a:avLst/>
                    </a:prstGeom>
                  </pic:spPr>
                </pic:pic>
              </a:graphicData>
            </a:graphic>
          </wp:inline>
        </w:drawing>
      </w:r>
    </w:p>
    <w:p w14:paraId="2572A5E9" w14:textId="66955428" w:rsidR="00FF1BD0" w:rsidRDefault="00FF1BD0" w:rsidP="00FF1BD0">
      <w:pPr>
        <w:pStyle w:val="Heading3"/>
      </w:pPr>
      <w:bookmarkStart w:id="76" w:name="_Toc37896854"/>
      <w:r>
        <w:t>Column FIELD_SMALL_INT replace ‘0’ item with ‘20’</w:t>
      </w:r>
      <w:bookmarkEnd w:id="76"/>
    </w:p>
    <w:p w14:paraId="09CA7BEB" w14:textId="0B965A70" w:rsidR="00FF1BD0" w:rsidRPr="00FF1BD0" w:rsidRDefault="00FF1BD0" w:rsidP="00FF1BD0">
      <w:r>
        <w:rPr>
          <w:noProof/>
        </w:rPr>
        <w:drawing>
          <wp:inline distT="0" distB="0" distL="0" distR="0" wp14:anchorId="221826D3" wp14:editId="7DC214F4">
            <wp:extent cx="3305253" cy="17896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5 at 11.12.28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6417" cy="1795656"/>
                    </a:xfrm>
                    <a:prstGeom prst="rect">
                      <a:avLst/>
                    </a:prstGeom>
                  </pic:spPr>
                </pic:pic>
              </a:graphicData>
            </a:graphic>
          </wp:inline>
        </w:drawing>
      </w:r>
    </w:p>
    <w:p w14:paraId="696C1B8F" w14:textId="5C00368F" w:rsidR="00F92E82" w:rsidRDefault="00FF1BD0" w:rsidP="00F92E82">
      <w:pPr>
        <w:pStyle w:val="Heading3"/>
      </w:pPr>
      <w:bookmarkStart w:id="77" w:name="_Toc37896855"/>
      <w:r>
        <w:lastRenderedPageBreak/>
        <w:t>File&gt;Exit</w:t>
      </w:r>
      <w:bookmarkEnd w:id="77"/>
    </w:p>
    <w:p w14:paraId="4BC51C6B" w14:textId="27F43305" w:rsidR="00FF1BD0" w:rsidRPr="00FF1BD0" w:rsidRDefault="00FF1BD0" w:rsidP="00FF1BD0">
      <w:r>
        <w:rPr>
          <w:noProof/>
        </w:rPr>
        <w:drawing>
          <wp:inline distT="0" distB="0" distL="0" distR="0" wp14:anchorId="5E561723" wp14:editId="48C15F6E">
            <wp:extent cx="3161212" cy="2259916"/>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5 at 11.12.50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5040" cy="2269802"/>
                    </a:xfrm>
                    <a:prstGeom prst="rect">
                      <a:avLst/>
                    </a:prstGeom>
                  </pic:spPr>
                </pic:pic>
              </a:graphicData>
            </a:graphic>
          </wp:inline>
        </w:drawing>
      </w:r>
    </w:p>
    <w:p w14:paraId="736A2565" w14:textId="4CA9FF8F" w:rsidR="00F92E82" w:rsidRDefault="00B9120A" w:rsidP="00F92E82">
      <w:pPr>
        <w:pStyle w:val="Heading3"/>
      </w:pPr>
      <w:bookmarkStart w:id="78" w:name="_Toc37896856"/>
      <w:r>
        <w:t>‘Save?’ Window</w:t>
      </w:r>
      <w:bookmarkEnd w:id="78"/>
    </w:p>
    <w:p w14:paraId="7D97B424" w14:textId="31F0EAC4" w:rsidR="00EA0C55" w:rsidRPr="00EA0C55" w:rsidRDefault="001D228A" w:rsidP="00EA0C55">
      <w:r>
        <w:rPr>
          <w:noProof/>
        </w:rPr>
        <w:drawing>
          <wp:inline distT="0" distB="0" distL="0" distR="0" wp14:anchorId="026B3221" wp14:editId="6581D8DD">
            <wp:extent cx="4389120" cy="12528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5 at 11.12.56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14889" cy="1260206"/>
                    </a:xfrm>
                    <a:prstGeom prst="rect">
                      <a:avLst/>
                    </a:prstGeom>
                  </pic:spPr>
                </pic:pic>
              </a:graphicData>
            </a:graphic>
          </wp:inline>
        </w:drawing>
      </w:r>
    </w:p>
    <w:p w14:paraId="4A299BD6" w14:textId="19423A5E" w:rsidR="00E96968" w:rsidRDefault="00E37633" w:rsidP="00E96968">
      <w:pPr>
        <w:pStyle w:val="Heading2"/>
      </w:pPr>
      <w:bookmarkStart w:id="79" w:name="_Toc37896857"/>
      <w:r>
        <w:t xml:space="preserve">Database Edit Window: </w:t>
      </w:r>
      <w:r w:rsidR="00A03FB1">
        <w:t>Search&gt;Find Files</w:t>
      </w:r>
      <w:bookmarkEnd w:id="79"/>
    </w:p>
    <w:p w14:paraId="2AD61270" w14:textId="68649A5C" w:rsidR="00A03FB1" w:rsidRDefault="00A03FB1" w:rsidP="00A03FB1">
      <w:pPr>
        <w:pStyle w:val="Heading3"/>
      </w:pPr>
      <w:bookmarkStart w:id="80" w:name="_Toc37896858"/>
      <w:r>
        <w:t>Search&gt;Find Files Selection</w:t>
      </w:r>
      <w:bookmarkEnd w:id="80"/>
    </w:p>
    <w:p w14:paraId="02C908DC" w14:textId="544D67CE" w:rsidR="00A03FB1" w:rsidRPr="00A03FB1" w:rsidRDefault="00A03FB1" w:rsidP="00A03FB1">
      <w:r>
        <w:rPr>
          <w:noProof/>
        </w:rPr>
        <w:drawing>
          <wp:inline distT="0" distB="0" distL="0" distR="0" wp14:anchorId="38943C1A" wp14:editId="19CB983E">
            <wp:extent cx="3710609" cy="134365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6 at 12.30.55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36536" cy="1353041"/>
                    </a:xfrm>
                    <a:prstGeom prst="rect">
                      <a:avLst/>
                    </a:prstGeom>
                  </pic:spPr>
                </pic:pic>
              </a:graphicData>
            </a:graphic>
          </wp:inline>
        </w:drawing>
      </w:r>
    </w:p>
    <w:p w14:paraId="73F08400" w14:textId="6551720B" w:rsidR="00A03FB1" w:rsidRDefault="00A03FB1" w:rsidP="00A03FB1">
      <w:pPr>
        <w:pStyle w:val="Heading3"/>
      </w:pPr>
      <w:bookmarkStart w:id="81" w:name="_Toc37896859"/>
      <w:r>
        <w:t xml:space="preserve">TTC Search </w:t>
      </w:r>
      <w:proofErr w:type="gramStart"/>
      <w:r>
        <w:t>For</w:t>
      </w:r>
      <w:proofErr w:type="gramEnd"/>
      <w:r>
        <w:t xml:space="preserve"> XML Files Window</w:t>
      </w:r>
      <w:bookmarkEnd w:id="81"/>
    </w:p>
    <w:p w14:paraId="2EAAE5D8" w14:textId="0F03692B" w:rsidR="00A03FB1" w:rsidRDefault="00A03FB1" w:rsidP="00A03FB1">
      <w:r>
        <w:rPr>
          <w:noProof/>
        </w:rPr>
        <w:drawing>
          <wp:inline distT="0" distB="0" distL="0" distR="0" wp14:anchorId="035654BF" wp14:editId="2681814E">
            <wp:extent cx="5262394"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6 at 12.31.05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66717" cy="1485214"/>
                    </a:xfrm>
                    <a:prstGeom prst="rect">
                      <a:avLst/>
                    </a:prstGeom>
                  </pic:spPr>
                </pic:pic>
              </a:graphicData>
            </a:graphic>
          </wp:inline>
        </w:drawing>
      </w:r>
    </w:p>
    <w:p w14:paraId="10E64E39" w14:textId="1C830BAD" w:rsidR="00AF6D30" w:rsidRDefault="00AF6D30" w:rsidP="00AF6D30">
      <w:pPr>
        <w:pStyle w:val="Heading3"/>
      </w:pPr>
      <w:bookmarkStart w:id="82" w:name="_Toc37896860"/>
      <w:r>
        <w:lastRenderedPageBreak/>
        <w:t>Search For “TEST_DB” &amp; Results</w:t>
      </w:r>
      <w:bookmarkEnd w:id="82"/>
    </w:p>
    <w:p w14:paraId="1620EF7E" w14:textId="28552168" w:rsidR="00AF6D30" w:rsidRPr="00AF6D30" w:rsidRDefault="00AF6D30" w:rsidP="00AF6D30">
      <w:r>
        <w:rPr>
          <w:noProof/>
        </w:rPr>
        <w:drawing>
          <wp:inline distT="0" distB="0" distL="0" distR="0" wp14:anchorId="64EF4A00" wp14:editId="319B492E">
            <wp:extent cx="5715000"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6 at 12.31.23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14:paraId="394C3C3B" w14:textId="76853146" w:rsidR="00E96968" w:rsidRDefault="00F869E3" w:rsidP="00E96968">
      <w:pPr>
        <w:pStyle w:val="Heading2"/>
      </w:pPr>
      <w:bookmarkStart w:id="83" w:name="_Toc37896861"/>
      <w:r>
        <w:t xml:space="preserve">Data Table Display Window: </w:t>
      </w:r>
      <w:r w:rsidR="001C5603">
        <w:t>File&gt;Save</w:t>
      </w:r>
      <w:bookmarkEnd w:id="83"/>
    </w:p>
    <w:p w14:paraId="72E50FEC" w14:textId="264CA80A" w:rsidR="001C5603" w:rsidRDefault="001C5603" w:rsidP="001C5603">
      <w:pPr>
        <w:pStyle w:val="Heading3"/>
      </w:pPr>
      <w:bookmarkStart w:id="84" w:name="_Toc37896862"/>
      <w:r>
        <w:t>‘XML History Input” Window</w:t>
      </w:r>
      <w:bookmarkEnd w:id="84"/>
    </w:p>
    <w:p w14:paraId="65D746DF" w14:textId="466E124E" w:rsidR="001C5603" w:rsidRDefault="001C5603" w:rsidP="001C5603">
      <w:r>
        <w:rPr>
          <w:noProof/>
        </w:rPr>
        <w:drawing>
          <wp:inline distT="0" distB="0" distL="0" distR="0" wp14:anchorId="077072FC" wp14:editId="7918C5ED">
            <wp:extent cx="3207026" cy="1194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6 at 12.50.14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19235" cy="1199165"/>
                    </a:xfrm>
                    <a:prstGeom prst="rect">
                      <a:avLst/>
                    </a:prstGeom>
                  </pic:spPr>
                </pic:pic>
              </a:graphicData>
            </a:graphic>
          </wp:inline>
        </w:drawing>
      </w:r>
    </w:p>
    <w:p w14:paraId="07C101E5" w14:textId="37C26F3D" w:rsidR="001C5603" w:rsidRDefault="00F47C93" w:rsidP="00F47C93">
      <w:pPr>
        <w:pStyle w:val="Heading3"/>
      </w:pPr>
      <w:bookmarkStart w:id="85" w:name="_Toc37896863"/>
      <w:r>
        <w:t>‘XML History Input” set information Window</w:t>
      </w:r>
      <w:bookmarkEnd w:id="85"/>
    </w:p>
    <w:p w14:paraId="40D650E7" w14:textId="55BDADCC" w:rsidR="001C5603" w:rsidRPr="001C5603" w:rsidRDefault="001C5603" w:rsidP="001C5603">
      <w:r>
        <w:rPr>
          <w:noProof/>
        </w:rPr>
        <w:drawing>
          <wp:inline distT="0" distB="0" distL="0" distR="0" wp14:anchorId="68C1562E" wp14:editId="58046CFB">
            <wp:extent cx="3206750" cy="11894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6 at 12.51.36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1709" cy="1198729"/>
                    </a:xfrm>
                    <a:prstGeom prst="rect">
                      <a:avLst/>
                    </a:prstGeom>
                  </pic:spPr>
                </pic:pic>
              </a:graphicData>
            </a:graphic>
          </wp:inline>
        </w:drawing>
      </w:r>
    </w:p>
    <w:p w14:paraId="780AE991" w14:textId="2B276CE2" w:rsidR="001C5603" w:rsidRDefault="009A6A67" w:rsidP="009A6A67">
      <w:pPr>
        <w:pStyle w:val="Heading3"/>
      </w:pPr>
      <w:bookmarkStart w:id="86" w:name="_Toc37896864"/>
      <w:r>
        <w:t>‘File Write” Window</w:t>
      </w:r>
      <w:bookmarkEnd w:id="86"/>
    </w:p>
    <w:p w14:paraId="6F66C626" w14:textId="54CC8BB3" w:rsidR="001C5603" w:rsidRDefault="001C5603" w:rsidP="001C5603"/>
    <w:p w14:paraId="46184172" w14:textId="570B04B0" w:rsidR="001C5603" w:rsidRPr="001C5603" w:rsidRDefault="001C5603" w:rsidP="001C5603">
      <w:r>
        <w:rPr>
          <w:noProof/>
        </w:rPr>
        <w:drawing>
          <wp:inline distT="0" distB="0" distL="0" distR="0" wp14:anchorId="5CBFC155" wp14:editId="52E0DB30">
            <wp:extent cx="5715000" cy="528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6 at 12.52.47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40930" cy="531355"/>
                    </a:xfrm>
                    <a:prstGeom prst="rect">
                      <a:avLst/>
                    </a:prstGeom>
                  </pic:spPr>
                </pic:pic>
              </a:graphicData>
            </a:graphic>
          </wp:inline>
        </w:drawing>
      </w:r>
    </w:p>
    <w:p w14:paraId="2D4578C3" w14:textId="77777777" w:rsidR="001C5603" w:rsidRPr="001C5603" w:rsidRDefault="001C5603" w:rsidP="001C5603"/>
    <w:p w14:paraId="3CAF74F5" w14:textId="72B97C85" w:rsidR="00E96968" w:rsidRDefault="00641C13" w:rsidP="00E96968">
      <w:pPr>
        <w:pStyle w:val="Heading2"/>
      </w:pPr>
      <w:bookmarkStart w:id="87" w:name="_Toc37896865"/>
      <w:r>
        <w:lastRenderedPageBreak/>
        <w:t xml:space="preserve">Data Table Display Window: File&gt; Print </w:t>
      </w:r>
      <w:proofErr w:type="gramStart"/>
      <w:r>
        <w:t>To</w:t>
      </w:r>
      <w:proofErr w:type="gramEnd"/>
      <w:r>
        <w:t xml:space="preserve"> Fit</w:t>
      </w:r>
      <w:bookmarkEnd w:id="87"/>
      <w:r>
        <w:t xml:space="preserve"> </w:t>
      </w:r>
    </w:p>
    <w:p w14:paraId="50EAE89C" w14:textId="60611BB8" w:rsidR="00534E2A" w:rsidRDefault="007360AE" w:rsidP="00534E2A">
      <w:pPr>
        <w:pStyle w:val="Heading3"/>
      </w:pPr>
      <w:bookmarkStart w:id="88" w:name="_Toc37896866"/>
      <w:r>
        <w:t xml:space="preserve">File&gt;Print </w:t>
      </w:r>
      <w:proofErr w:type="gramStart"/>
      <w:r>
        <w:t>To</w:t>
      </w:r>
      <w:proofErr w:type="gramEnd"/>
      <w:r>
        <w:t xml:space="preserve"> Fit Action</w:t>
      </w:r>
      <w:bookmarkEnd w:id="88"/>
    </w:p>
    <w:p w14:paraId="390B2A52" w14:textId="09B50064" w:rsidR="00534E2A" w:rsidRPr="00534E2A" w:rsidRDefault="00534E2A" w:rsidP="00534E2A">
      <w:r>
        <w:rPr>
          <w:noProof/>
        </w:rPr>
        <w:drawing>
          <wp:inline distT="0" distB="0" distL="0" distR="0" wp14:anchorId="7FDCB9FE" wp14:editId="4472A174">
            <wp:extent cx="4033272" cy="1855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6 at 1.08.00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51364" cy="1863627"/>
                    </a:xfrm>
                    <a:prstGeom prst="rect">
                      <a:avLst/>
                    </a:prstGeom>
                  </pic:spPr>
                </pic:pic>
              </a:graphicData>
            </a:graphic>
          </wp:inline>
        </w:drawing>
      </w:r>
    </w:p>
    <w:p w14:paraId="15ED4718" w14:textId="03EF1036" w:rsidR="00534E2A" w:rsidRDefault="00534E2A" w:rsidP="00534E2A">
      <w:pPr>
        <w:pStyle w:val="Heading3"/>
      </w:pPr>
      <w:bookmarkStart w:id="89" w:name="_Toc37896867"/>
      <w:r>
        <w:t>1</w:t>
      </w:r>
      <w:r w:rsidRPr="00534E2A">
        <w:rPr>
          <w:vertAlign w:val="superscript"/>
        </w:rPr>
        <w:t>st</w:t>
      </w:r>
      <w:r>
        <w:t xml:space="preserve"> print: Second half of the table</w:t>
      </w:r>
      <w:bookmarkEnd w:id="89"/>
    </w:p>
    <w:p w14:paraId="054D94A7" w14:textId="0C4C8484" w:rsidR="008371A4" w:rsidRPr="008371A4" w:rsidRDefault="008371A4" w:rsidP="008371A4">
      <w:r>
        <w:rPr>
          <w:noProof/>
        </w:rPr>
        <w:drawing>
          <wp:inline distT="0" distB="0" distL="0" distR="0" wp14:anchorId="6E84781E" wp14:editId="030C6010">
            <wp:extent cx="3949148" cy="4886851"/>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692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1716" cy="4890028"/>
                    </a:xfrm>
                    <a:prstGeom prst="rect">
                      <a:avLst/>
                    </a:prstGeom>
                  </pic:spPr>
                </pic:pic>
              </a:graphicData>
            </a:graphic>
          </wp:inline>
        </w:drawing>
      </w:r>
    </w:p>
    <w:p w14:paraId="091A72F1" w14:textId="6F832A3E" w:rsidR="00534E2A" w:rsidRPr="00534E2A" w:rsidRDefault="00534E2A" w:rsidP="00534E2A">
      <w:pPr>
        <w:pStyle w:val="Heading3"/>
      </w:pPr>
      <w:bookmarkStart w:id="90" w:name="_Toc37896868"/>
      <w:r>
        <w:lastRenderedPageBreak/>
        <w:t>2</w:t>
      </w:r>
      <w:r w:rsidRPr="00534E2A">
        <w:rPr>
          <w:vertAlign w:val="superscript"/>
        </w:rPr>
        <w:t>nd</w:t>
      </w:r>
      <w:r>
        <w:t xml:space="preserve"> print: first half of the table</w:t>
      </w:r>
      <w:bookmarkEnd w:id="90"/>
    </w:p>
    <w:p w14:paraId="3267BECD" w14:textId="2FB3512F" w:rsidR="00534E2A" w:rsidRPr="00534E2A" w:rsidRDefault="00534E2A" w:rsidP="00534E2A"/>
    <w:p w14:paraId="75A1A77B" w14:textId="55A30DE5" w:rsidR="00534E2A" w:rsidRDefault="00534E2A" w:rsidP="00534E2A"/>
    <w:p w14:paraId="6B58FFE7" w14:textId="4FF46848" w:rsidR="00534E2A" w:rsidRDefault="00534E2A" w:rsidP="00534E2A">
      <w:r>
        <w:rPr>
          <w:noProof/>
        </w:rPr>
        <w:drawing>
          <wp:inline distT="0" distB="0" distL="0" distR="0" wp14:anchorId="7E923AEC" wp14:editId="78E87609">
            <wp:extent cx="4015409" cy="5278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93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22987" cy="5287993"/>
                    </a:xfrm>
                    <a:prstGeom prst="rect">
                      <a:avLst/>
                    </a:prstGeom>
                  </pic:spPr>
                </pic:pic>
              </a:graphicData>
            </a:graphic>
          </wp:inline>
        </w:drawing>
      </w:r>
    </w:p>
    <w:p w14:paraId="6E517AE7" w14:textId="421F9253" w:rsidR="003F2A59" w:rsidRDefault="0007792C" w:rsidP="003F2A59">
      <w:pPr>
        <w:pStyle w:val="Heading3"/>
      </w:pPr>
      <w:bookmarkStart w:id="91" w:name="_Toc37896869"/>
      <w:r>
        <w:lastRenderedPageBreak/>
        <w:t>‘</w:t>
      </w:r>
      <w:r w:rsidR="003F2A59">
        <w:t>Print</w:t>
      </w:r>
      <w:r>
        <w:t>’ Window</w:t>
      </w:r>
      <w:bookmarkEnd w:id="91"/>
    </w:p>
    <w:p w14:paraId="6C7F480D" w14:textId="082BC1A4" w:rsidR="003F2A59" w:rsidRPr="003F2A59" w:rsidRDefault="003F2A59" w:rsidP="003F2A59">
      <w:r>
        <w:rPr>
          <w:noProof/>
        </w:rPr>
        <w:drawing>
          <wp:inline distT="0" distB="0" distL="0" distR="0" wp14:anchorId="11B06495" wp14:editId="79C03FE3">
            <wp:extent cx="3780361" cy="306125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6 at 2.20.29 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83634" cy="3063902"/>
                    </a:xfrm>
                    <a:prstGeom prst="rect">
                      <a:avLst/>
                    </a:prstGeom>
                  </pic:spPr>
                </pic:pic>
              </a:graphicData>
            </a:graphic>
          </wp:inline>
        </w:drawing>
      </w:r>
    </w:p>
    <w:p w14:paraId="1A5FA06D" w14:textId="77777777" w:rsidR="00534E2A" w:rsidRPr="00534E2A" w:rsidRDefault="00534E2A" w:rsidP="00534E2A"/>
    <w:p w14:paraId="3226A675" w14:textId="77777777" w:rsidR="00E96968" w:rsidRPr="00E96968" w:rsidRDefault="00E96968" w:rsidP="00E96968"/>
    <w:p w14:paraId="0FCCACF9" w14:textId="77777777" w:rsidR="00E96968" w:rsidRDefault="00E96968" w:rsidP="007A4335"/>
    <w:sectPr w:rsidR="00E96968">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aron ." w:date="2020-04-19T00:00:00Z" w:initials="A.">
    <w:p w14:paraId="01F7FF4F" w14:textId="42528F21" w:rsidR="00CB3889" w:rsidRDefault="00CB3889">
      <w:pPr>
        <w:pStyle w:val="CommentText"/>
      </w:pPr>
      <w:r>
        <w:rPr>
          <w:rStyle w:val="CommentReference"/>
        </w:rPr>
        <w:annotationRef/>
      </w:r>
      <w:r>
        <w:t>You may have forgotten the footers</w:t>
      </w:r>
    </w:p>
  </w:comment>
  <w:comment w:id="23" w:author="Aaron ." w:date="2020-04-19T00:29:00Z" w:initials="A.">
    <w:p w14:paraId="0C634658" w14:textId="18C03775" w:rsidR="005B6028" w:rsidRDefault="005B6028">
      <w:pPr>
        <w:pStyle w:val="CommentText"/>
      </w:pPr>
      <w:r>
        <w:rPr>
          <w:rStyle w:val="CommentReference"/>
        </w:rPr>
        <w:annotationRef/>
      </w:r>
      <w:r>
        <w:t>The document contains many double spaces</w:t>
      </w:r>
    </w:p>
  </w:comment>
  <w:comment w:id="39" w:author="Aaron ." w:date="2020-04-19T00:50:00Z" w:initials="A.">
    <w:p w14:paraId="77A80977" w14:textId="3A2BFA38" w:rsidR="007D38F6" w:rsidRDefault="007D38F6">
      <w:pPr>
        <w:pStyle w:val="CommentText"/>
      </w:pPr>
      <w:r>
        <w:rPr>
          <w:rStyle w:val="CommentReference"/>
        </w:rPr>
        <w:annotationRef/>
      </w:r>
      <w:r>
        <w:t xml:space="preserve">It would be helpful and look cleaner to have the test case tables right after the </w:t>
      </w:r>
      <w:proofErr w:type="gramStart"/>
      <w:r>
        <w:t>notes</w:t>
      </w:r>
      <w:proofErr w:type="gramEnd"/>
      <w:r>
        <w:t xml:space="preserve"> so you do not have to scroll so much wasted space between them, and start each </w:t>
      </w:r>
      <w:r w:rsidR="00EA635A">
        <w:t>test</w:t>
      </w:r>
      <w:r>
        <w:t xml:space="preserve"> on a new page</w:t>
      </w:r>
    </w:p>
  </w:comment>
  <w:comment w:id="40" w:author="Aaron ." w:date="2020-04-19T00:10:00Z" w:initials="A.">
    <w:p w14:paraId="0D0F3AE6" w14:textId="4348E7BC" w:rsidR="008C7B64" w:rsidRDefault="008C7B64">
      <w:pPr>
        <w:pStyle w:val="CommentText"/>
      </w:pPr>
      <w:r>
        <w:rPr>
          <w:rStyle w:val="CommentReference"/>
        </w:rPr>
        <w:annotationRef/>
      </w:r>
      <w:r>
        <w:t>Left over template</w:t>
      </w:r>
    </w:p>
  </w:comment>
  <w:comment w:id="42" w:author="Aaron ." w:date="2020-04-19T01:36:00Z" w:initials="A.">
    <w:p w14:paraId="4FD5CE5B" w14:textId="1EC0357C" w:rsidR="00EA635A" w:rsidRDefault="00EA635A">
      <w:pPr>
        <w:pStyle w:val="CommentText"/>
      </w:pPr>
      <w:r>
        <w:rPr>
          <w:rStyle w:val="CommentReference"/>
        </w:rPr>
        <w:annotationRef/>
      </w:r>
      <w:r>
        <w:t>I believe the Comments and Concluding Remarks sections are to be filled out by the tester when running the tests.</w:t>
      </w:r>
    </w:p>
  </w:comment>
  <w:comment w:id="44" w:author="Aaron ." w:date="2020-04-19T00:20:00Z" w:initials="A.">
    <w:p w14:paraId="763AB1FC" w14:textId="12882818" w:rsidR="008C7B64" w:rsidRDefault="008C7B64">
      <w:pPr>
        <w:pStyle w:val="CommentText"/>
      </w:pPr>
      <w:r>
        <w:rPr>
          <w:rStyle w:val="CommentReference"/>
        </w:rPr>
        <w:annotationRef/>
      </w:r>
      <w:r>
        <w:t>Unnecessary page</w:t>
      </w:r>
    </w:p>
  </w:comment>
  <w:comment w:id="45" w:author="Aaron ." w:date="2020-04-19T01:37:00Z" w:initials="A.">
    <w:p w14:paraId="4ED09450" w14:textId="6DAE0556" w:rsidR="00EA635A" w:rsidRDefault="00EA635A">
      <w:pPr>
        <w:pStyle w:val="CommentText"/>
      </w:pPr>
      <w:r>
        <w:rPr>
          <w:rStyle w:val="CommentReference"/>
        </w:rPr>
        <w:annotationRef/>
      </w:r>
      <w:r>
        <w:t>I believe the Comments and Concluding Remarks sections are to be filled out by the tester when running the tests.</w:t>
      </w:r>
    </w:p>
  </w:comment>
  <w:comment w:id="46" w:author="Aaron ." w:date="2020-04-19T00:21:00Z" w:initials="A.">
    <w:p w14:paraId="0C76CAD5" w14:textId="6399AB07" w:rsidR="008C7B64" w:rsidRDefault="008C7B64">
      <w:pPr>
        <w:pStyle w:val="CommentText"/>
      </w:pPr>
      <w:r>
        <w:rPr>
          <w:rStyle w:val="CommentReference"/>
        </w:rPr>
        <w:annotationRef/>
      </w:r>
      <w:r w:rsidR="005B6028">
        <w:t>It would be helpful to mention the name of which one</w:t>
      </w:r>
    </w:p>
  </w:comment>
  <w:comment w:id="47" w:author="Aaron ." w:date="2020-04-19T01:00:00Z" w:initials="A.">
    <w:p w14:paraId="283D0ABA" w14:textId="1978A0EF" w:rsidR="004E2860" w:rsidRDefault="004E2860">
      <w:pPr>
        <w:pStyle w:val="CommentText"/>
      </w:pPr>
      <w:r>
        <w:rPr>
          <w:rStyle w:val="CommentReference"/>
        </w:rPr>
        <w:annotationRef/>
      </w:r>
      <w:r>
        <w:t xml:space="preserve">If you mean with the edit-&gt;search </w:t>
      </w:r>
      <w:proofErr w:type="gramStart"/>
      <w:r>
        <w:t>option</w:t>
      </w:r>
      <w:proofErr w:type="gramEnd"/>
      <w:r>
        <w:t xml:space="preserve"> then it may be useful to explain how</w:t>
      </w:r>
    </w:p>
  </w:comment>
  <w:comment w:id="48" w:author="Aaron ." w:date="2020-04-19T00:58:00Z" w:initials="A.">
    <w:p w14:paraId="5559A67F" w14:textId="77777777" w:rsidR="004E2860" w:rsidRDefault="004E2860" w:rsidP="004E2860">
      <w:pPr>
        <w:pStyle w:val="CommentText"/>
      </w:pPr>
      <w:r>
        <w:rPr>
          <w:rStyle w:val="CommentReference"/>
        </w:rPr>
        <w:annotationRef/>
      </w:r>
      <w:r>
        <w:rPr>
          <w:rStyle w:val="CommentReference"/>
        </w:rPr>
        <w:annotationRef/>
      </w:r>
      <w:r>
        <w:t>What if the user does not press enter after changing it?</w:t>
      </w:r>
    </w:p>
    <w:p w14:paraId="2F81F609" w14:textId="27C8971B" w:rsidR="004E2860" w:rsidRDefault="004E2860">
      <w:pPr>
        <w:pStyle w:val="CommentText"/>
      </w:pPr>
    </w:p>
  </w:comment>
  <w:comment w:id="50" w:author="Aaron ." w:date="2020-04-19T01:37:00Z" w:initials="A.">
    <w:p w14:paraId="480FB86A" w14:textId="32035097" w:rsidR="00EA635A" w:rsidRDefault="00EA635A">
      <w:pPr>
        <w:pStyle w:val="CommentText"/>
      </w:pPr>
      <w:r>
        <w:rPr>
          <w:rStyle w:val="CommentReference"/>
        </w:rPr>
        <w:annotationRef/>
      </w:r>
      <w:r>
        <w:t>I believe the Comments and Concluding Remarks sections are to be filled out by the tester when running the tests.</w:t>
      </w:r>
    </w:p>
  </w:comment>
  <w:comment w:id="51" w:author="Aaron ." w:date="2020-04-19T00:43:00Z" w:initials="A.">
    <w:p w14:paraId="67B0D534" w14:textId="3E278FB0" w:rsidR="004E2860" w:rsidRDefault="007D38F6">
      <w:pPr>
        <w:pStyle w:val="CommentText"/>
      </w:pPr>
      <w:r>
        <w:rPr>
          <w:rStyle w:val="CommentReference"/>
        </w:rPr>
        <w:annotationRef/>
      </w:r>
      <w:r>
        <w:t>Do you think it would be more useful to test for a string inside the actual file? Ex: searching for “DISABLE” would bring up CONTRAINT_TABLE file. The way the specification is worded makes me think that was more of the intended functionality</w:t>
      </w:r>
      <w:r w:rsidR="00EA635A">
        <w:t>, but this seems correct too</w:t>
      </w:r>
    </w:p>
  </w:comment>
  <w:comment w:id="53" w:author="Aaron ." w:date="2020-04-19T01:37:00Z" w:initials="A.">
    <w:p w14:paraId="44376C93" w14:textId="31119496" w:rsidR="00EA635A" w:rsidRDefault="00EA635A">
      <w:pPr>
        <w:pStyle w:val="CommentText"/>
      </w:pPr>
      <w:r>
        <w:rPr>
          <w:rStyle w:val="CommentReference"/>
        </w:rPr>
        <w:annotationRef/>
      </w:r>
      <w:r>
        <w:t>I believe the Comments and Concluding Remarks sections are to be filled out by the tester when running the tests.</w:t>
      </w:r>
    </w:p>
  </w:comment>
  <w:comment w:id="55" w:author="Aaron ." w:date="2020-04-19T01:02:00Z" w:initials="A.">
    <w:p w14:paraId="1F2B585E" w14:textId="23CF901C" w:rsidR="004E2860" w:rsidRDefault="004E2860">
      <w:pPr>
        <w:pStyle w:val="CommentText"/>
      </w:pPr>
      <w:r>
        <w:rPr>
          <w:rStyle w:val="CommentReference"/>
        </w:rPr>
        <w:annotationRef/>
      </w:r>
      <w:r>
        <w:t xml:space="preserve">If you mean with the edit-&gt;search </w:t>
      </w:r>
      <w:proofErr w:type="gramStart"/>
      <w:r>
        <w:t>option</w:t>
      </w:r>
      <w:proofErr w:type="gramEnd"/>
      <w:r>
        <w:t xml:space="preserve"> then it may be useful to explain how</w:t>
      </w:r>
      <w:r>
        <w:t>.</w:t>
      </w:r>
    </w:p>
  </w:comment>
  <w:comment w:id="56" w:author="Aaron ." w:date="2020-04-19T00:57:00Z" w:initials="A.">
    <w:p w14:paraId="2F21E74C" w14:textId="79D62B03" w:rsidR="004E2860" w:rsidRDefault="004E2860">
      <w:pPr>
        <w:pStyle w:val="CommentText"/>
      </w:pPr>
      <w:r>
        <w:rPr>
          <w:rStyle w:val="CommentReference"/>
        </w:rPr>
        <w:annotationRef/>
      </w:r>
      <w:r>
        <w:t>What if the user does not press enter after changing it?</w:t>
      </w:r>
    </w:p>
  </w:comment>
  <w:comment w:id="54" w:author="Aaron ." w:date="2020-04-19T01:05:00Z" w:initials="A.">
    <w:p w14:paraId="3CE52C27" w14:textId="4BEE1CCE" w:rsidR="00584CA9" w:rsidRDefault="00584CA9">
      <w:pPr>
        <w:pStyle w:val="CommentText"/>
      </w:pPr>
      <w:r>
        <w:rPr>
          <w:rStyle w:val="CommentReference"/>
        </w:rPr>
        <w:annotationRef/>
      </w:r>
      <w:r>
        <w:t>This step seems unnecessary since we are not checking if the value was saved in later steps anyway.</w:t>
      </w:r>
    </w:p>
  </w:comment>
  <w:comment w:id="58" w:author="Aaron ." w:date="2020-04-19T01:37:00Z" w:initials="A.">
    <w:p w14:paraId="0A7E0F91" w14:textId="15090368" w:rsidR="00EA635A" w:rsidRDefault="00EA635A">
      <w:pPr>
        <w:pStyle w:val="CommentText"/>
      </w:pPr>
      <w:r>
        <w:rPr>
          <w:rStyle w:val="CommentReference"/>
        </w:rPr>
        <w:annotationRef/>
      </w:r>
      <w:r>
        <w:t>I believe the Comments and Concluding Remarks sections are to be filled out by the tester when running the tests.</w:t>
      </w:r>
    </w:p>
  </w:comment>
  <w:comment w:id="59" w:author="Aaron ." w:date="2020-04-19T01:23:00Z" w:initials="A.">
    <w:p w14:paraId="6BA46B20" w14:textId="3E25676C" w:rsidR="00D26F8E" w:rsidRDefault="00D26F8E">
      <w:pPr>
        <w:pStyle w:val="CommentText"/>
      </w:pPr>
      <w:r>
        <w:rPr>
          <w:rStyle w:val="CommentReference"/>
        </w:rPr>
        <w:annotationRef/>
      </w:r>
      <w:r>
        <w:t>It would be helpful to mention the step of switching to the tester’s printer name</w:t>
      </w:r>
      <w:r w:rsidR="00A83DFE">
        <w:t>, or just</w:t>
      </w:r>
      <w:r w:rsidR="00EA635A">
        <w:t xml:space="preserve"> change to</w:t>
      </w:r>
      <w:r w:rsidR="00A83DFE">
        <w:t xml:space="preserve"> printing to pdf to make it easier.</w:t>
      </w:r>
    </w:p>
  </w:comment>
  <w:comment w:id="60" w:author="Aaron ." w:date="2020-04-19T01:26:00Z" w:initials="A.">
    <w:p w14:paraId="2CA222EB" w14:textId="194DF7DC" w:rsidR="00A83DFE" w:rsidRDefault="00A83DFE">
      <w:pPr>
        <w:pStyle w:val="CommentText"/>
      </w:pPr>
      <w:r>
        <w:rPr>
          <w:rStyle w:val="CommentReference"/>
        </w:rPr>
        <w:annotationRef/>
      </w:r>
      <w:r>
        <w:t xml:space="preserve">The value 20 </w:t>
      </w:r>
      <w:r>
        <w:t xml:space="preserve">in the results </w:t>
      </w:r>
      <w:r>
        <w:t>is left from test 4, but the test does not state to run test 4 first.</w:t>
      </w:r>
    </w:p>
  </w:comment>
  <w:comment w:id="66" w:author="Aaron ." w:date="2020-04-19T01:38:00Z" w:initials="A.">
    <w:p w14:paraId="3BFD65C3" w14:textId="00A39B02" w:rsidR="00EA635A" w:rsidRDefault="00EA635A">
      <w:pPr>
        <w:pStyle w:val="CommentText"/>
      </w:pPr>
      <w:r>
        <w:rPr>
          <w:rStyle w:val="CommentReference"/>
        </w:rPr>
        <w:annotationRef/>
      </w:r>
      <w:r w:rsidR="00EC5E2D">
        <w:t>It maybe useful to</w:t>
      </w:r>
      <w:r>
        <w:t xml:space="preserve"> do a software requirements section, or just delete this section since you already explain the software needed anyway</w:t>
      </w:r>
      <w:bookmarkStart w:id="67" w:name="_GoBack"/>
      <w:bookmarkEnd w:id="6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7FF4F" w15:done="0"/>
  <w15:commentEx w15:paraId="0C634658" w15:done="0"/>
  <w15:commentEx w15:paraId="77A80977" w15:done="0"/>
  <w15:commentEx w15:paraId="0D0F3AE6" w15:done="0"/>
  <w15:commentEx w15:paraId="4FD5CE5B" w15:done="0"/>
  <w15:commentEx w15:paraId="763AB1FC" w15:done="0"/>
  <w15:commentEx w15:paraId="4ED09450" w15:done="0"/>
  <w15:commentEx w15:paraId="0C76CAD5" w15:done="0"/>
  <w15:commentEx w15:paraId="283D0ABA" w15:done="0"/>
  <w15:commentEx w15:paraId="2F81F609" w15:done="0"/>
  <w15:commentEx w15:paraId="480FB86A" w15:done="0"/>
  <w15:commentEx w15:paraId="67B0D534" w15:done="0"/>
  <w15:commentEx w15:paraId="44376C93" w15:done="0"/>
  <w15:commentEx w15:paraId="1F2B585E" w15:done="0"/>
  <w15:commentEx w15:paraId="2F21E74C" w15:done="0"/>
  <w15:commentEx w15:paraId="3CE52C27" w15:done="0"/>
  <w15:commentEx w15:paraId="0A7E0F91" w15:done="0"/>
  <w15:commentEx w15:paraId="6BA46B20" w15:done="0"/>
  <w15:commentEx w15:paraId="2CA222EB" w15:done="0"/>
  <w15:commentEx w15:paraId="3BFD65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7FF4F" w16cid:durableId="22461336"/>
  <w16cid:commentId w16cid:paraId="0C634658" w16cid:durableId="22461A06"/>
  <w16cid:commentId w16cid:paraId="77A80977" w16cid:durableId="22461EBF"/>
  <w16cid:commentId w16cid:paraId="0D0F3AE6" w16cid:durableId="22461574"/>
  <w16cid:commentId w16cid:paraId="4FD5CE5B" w16cid:durableId="224629B6"/>
  <w16cid:commentId w16cid:paraId="763AB1FC" w16cid:durableId="224617C5"/>
  <w16cid:commentId w16cid:paraId="4ED09450" w16cid:durableId="224629C3"/>
  <w16cid:commentId w16cid:paraId="0C76CAD5" w16cid:durableId="22461815"/>
  <w16cid:commentId w16cid:paraId="283D0ABA" w16cid:durableId="2246211A"/>
  <w16cid:commentId w16cid:paraId="2F81F609" w16cid:durableId="224620AB"/>
  <w16cid:commentId w16cid:paraId="480FB86A" w16cid:durableId="224629CE"/>
  <w16cid:commentId w16cid:paraId="67B0D534" w16cid:durableId="22461D48"/>
  <w16cid:commentId w16cid:paraId="44376C93" w16cid:durableId="224629DC"/>
  <w16cid:commentId w16cid:paraId="1F2B585E" w16cid:durableId="22462189"/>
  <w16cid:commentId w16cid:paraId="2F21E74C" w16cid:durableId="22462083"/>
  <w16cid:commentId w16cid:paraId="3CE52C27" w16cid:durableId="2246225D"/>
  <w16cid:commentId w16cid:paraId="0A7E0F91" w16cid:durableId="224629E6"/>
  <w16cid:commentId w16cid:paraId="6BA46B20" w16cid:durableId="22462694"/>
  <w16cid:commentId w16cid:paraId="2CA222EB" w16cid:durableId="22462749"/>
  <w16cid:commentId w16cid:paraId="3BFD65C3" w16cid:durableId="22462A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838A6" w14:textId="77777777" w:rsidR="004834AE" w:rsidRDefault="004834AE">
      <w:r>
        <w:separator/>
      </w:r>
    </w:p>
  </w:endnote>
  <w:endnote w:type="continuationSeparator" w:id="0">
    <w:p w14:paraId="05821E02" w14:textId="77777777" w:rsidR="004834AE" w:rsidRDefault="00483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CB3889" w14:paraId="343CD52A" w14:textId="77777777">
      <w:tc>
        <w:tcPr>
          <w:tcW w:w="4428" w:type="dxa"/>
        </w:tcPr>
        <w:p w14:paraId="6FD6C343" w14:textId="77777777" w:rsidR="00CB3889" w:rsidRDefault="00CB3889">
          <w:pPr>
            <w:pStyle w:val="Footer"/>
          </w:pPr>
          <w:r>
            <w:rPr>
              <w:color w:val="000000"/>
            </w:rPr>
            <w:sym w:font="Symbol" w:char="F0D3"/>
          </w:r>
          <w:r>
            <w:rPr>
              <w:color w:val="000000"/>
            </w:rPr>
            <w:t xml:space="preserve"> 2019 </w:t>
          </w:r>
          <w:fldSimple w:instr=" DOCPROPERTY &quot;Company&quot;  \* MERGEFORMAT ">
            <w:r>
              <w:t>&lt;Enter team name here&gt;</w:t>
            </w:r>
          </w:fldSimple>
        </w:p>
      </w:tc>
      <w:tc>
        <w:tcPr>
          <w:tcW w:w="4428" w:type="dxa"/>
        </w:tcPr>
        <w:p w14:paraId="1D0DC49F" w14:textId="77777777" w:rsidR="00CB3889" w:rsidRDefault="00CB3889">
          <w:pPr>
            <w:pStyle w:val="Footer"/>
            <w:jc w:val="right"/>
          </w:pPr>
          <w:r>
            <w:t>&lt;Drive:\Directory\Filename.ext&gt;</w:t>
          </w:r>
        </w:p>
      </w:tc>
    </w:tr>
  </w:tbl>
  <w:p w14:paraId="1CCA7816" w14:textId="77777777" w:rsidR="00CB3889" w:rsidRDefault="00CB388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0C5A75F3" w14:textId="77777777">
      <w:tc>
        <w:tcPr>
          <w:tcW w:w="3240" w:type="dxa"/>
        </w:tcPr>
        <w:p w14:paraId="09D03F60" w14:textId="77777777" w:rsidR="00CB3889" w:rsidRDefault="00CB3889">
          <w:pPr>
            <w:pStyle w:val="Footer"/>
            <w:rPr>
              <w:b w:val="0"/>
              <w:bCs/>
            </w:rPr>
          </w:pPr>
          <w:r>
            <w:rPr>
              <w:b w:val="0"/>
              <w:bCs/>
            </w:rPr>
            <w:t>Test Plan</w:t>
          </w:r>
        </w:p>
      </w:tc>
      <w:tc>
        <w:tcPr>
          <w:tcW w:w="2880" w:type="dxa"/>
        </w:tcPr>
        <w:p w14:paraId="151C03EB" w14:textId="77777777" w:rsidR="00CB3889" w:rsidRDefault="00CB3889">
          <w:pPr>
            <w:pStyle w:val="Footer"/>
            <w:rPr>
              <w:b w:val="0"/>
              <w:bCs/>
            </w:rPr>
          </w:pPr>
          <w:fldSimple w:instr=" DOCPROPERTY &quot;Company&quot;  \* MERGEFORMAT ">
            <w:r>
              <w:t>&lt;Enter team name here&gt;</w:t>
            </w:r>
          </w:fldSimple>
        </w:p>
      </w:tc>
      <w:tc>
        <w:tcPr>
          <w:tcW w:w="1980" w:type="dxa"/>
        </w:tcPr>
        <w:p w14:paraId="6ECF1121" w14:textId="77777777" w:rsidR="00CB3889" w:rsidRDefault="00CB3889">
          <w:pPr>
            <w:pStyle w:val="Footer"/>
          </w:pPr>
          <w:r>
            <w:t>&lt;date&gt;</w:t>
          </w:r>
        </w:p>
      </w:tc>
      <w:tc>
        <w:tcPr>
          <w:tcW w:w="900" w:type="dxa"/>
        </w:tcPr>
        <w:p w14:paraId="18D11920" w14:textId="77777777" w:rsidR="00CB3889" w:rsidRDefault="00CB3889">
          <w:pPr>
            <w:pStyle w:val="Footer"/>
            <w:rPr>
              <w:b w:val="0"/>
              <w:bCs/>
            </w:rPr>
          </w:pPr>
          <w:r>
            <w:rPr>
              <w:b w:val="0"/>
              <w:bCs/>
            </w:rPr>
            <w:t>Page</w:t>
          </w:r>
        </w:p>
        <w:p w14:paraId="28BD971A"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056B92EB" w14:textId="77777777" w:rsidR="00CB3889" w:rsidRDefault="00CB388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21EF5FAE" w14:textId="77777777">
      <w:tc>
        <w:tcPr>
          <w:tcW w:w="3240" w:type="dxa"/>
        </w:tcPr>
        <w:p w14:paraId="23A45E77" w14:textId="77777777" w:rsidR="00CB3889" w:rsidRDefault="00CB3889">
          <w:pPr>
            <w:pStyle w:val="Footer"/>
            <w:rPr>
              <w:b w:val="0"/>
              <w:bCs/>
            </w:rPr>
          </w:pPr>
          <w:r>
            <w:rPr>
              <w:b w:val="0"/>
              <w:bCs/>
            </w:rPr>
            <w:t>Test Plan</w:t>
          </w:r>
        </w:p>
      </w:tc>
      <w:tc>
        <w:tcPr>
          <w:tcW w:w="2880" w:type="dxa"/>
        </w:tcPr>
        <w:p w14:paraId="73C8C0B0" w14:textId="77777777" w:rsidR="00CB3889" w:rsidRDefault="00CB3889">
          <w:pPr>
            <w:pStyle w:val="Footer"/>
            <w:rPr>
              <w:b w:val="0"/>
              <w:bCs/>
            </w:rPr>
          </w:pPr>
          <w:fldSimple w:instr=" DOCPROPERTY &quot;Company&quot;  \* MERGEFORMAT ">
            <w:r>
              <w:t>&lt;Enter team name here&gt;</w:t>
            </w:r>
          </w:fldSimple>
        </w:p>
      </w:tc>
      <w:tc>
        <w:tcPr>
          <w:tcW w:w="1980" w:type="dxa"/>
        </w:tcPr>
        <w:p w14:paraId="77950862" w14:textId="77777777" w:rsidR="00CB3889" w:rsidRDefault="00CB3889">
          <w:pPr>
            <w:pStyle w:val="Footer"/>
          </w:pPr>
          <w:r>
            <w:t>&lt;date&gt;</w:t>
          </w:r>
        </w:p>
      </w:tc>
      <w:tc>
        <w:tcPr>
          <w:tcW w:w="900" w:type="dxa"/>
        </w:tcPr>
        <w:p w14:paraId="2B6F9FE6" w14:textId="77777777" w:rsidR="00CB3889" w:rsidRDefault="00CB3889">
          <w:pPr>
            <w:pStyle w:val="Footer"/>
            <w:rPr>
              <w:b w:val="0"/>
              <w:bCs/>
            </w:rPr>
          </w:pPr>
          <w:r>
            <w:rPr>
              <w:b w:val="0"/>
              <w:bCs/>
            </w:rPr>
            <w:t>Page</w:t>
          </w:r>
        </w:p>
        <w:p w14:paraId="7455FD9D"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736628F" w14:textId="77777777" w:rsidR="00CB3889" w:rsidRDefault="00CB388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27CF3ABD" w14:textId="77777777">
      <w:tc>
        <w:tcPr>
          <w:tcW w:w="3240" w:type="dxa"/>
        </w:tcPr>
        <w:p w14:paraId="37DC1C0C" w14:textId="77777777" w:rsidR="00CB3889" w:rsidRDefault="00CB3889">
          <w:pPr>
            <w:pStyle w:val="Footer"/>
            <w:rPr>
              <w:b w:val="0"/>
              <w:bCs/>
            </w:rPr>
          </w:pPr>
          <w:r>
            <w:rPr>
              <w:b w:val="0"/>
              <w:bCs/>
            </w:rPr>
            <w:t>Test Plan</w:t>
          </w:r>
        </w:p>
      </w:tc>
      <w:tc>
        <w:tcPr>
          <w:tcW w:w="2880" w:type="dxa"/>
        </w:tcPr>
        <w:p w14:paraId="122CD68C" w14:textId="77777777" w:rsidR="00CB3889" w:rsidRDefault="00CB3889">
          <w:pPr>
            <w:pStyle w:val="Footer"/>
            <w:rPr>
              <w:b w:val="0"/>
              <w:bCs/>
            </w:rPr>
          </w:pPr>
          <w:fldSimple w:instr=" DOCPROPERTY &quot;Company&quot;  \* MERGEFORMAT ">
            <w:r>
              <w:t>&lt;Enter team name here&gt;</w:t>
            </w:r>
          </w:fldSimple>
        </w:p>
      </w:tc>
      <w:tc>
        <w:tcPr>
          <w:tcW w:w="1980" w:type="dxa"/>
        </w:tcPr>
        <w:p w14:paraId="5D2F78B2" w14:textId="77777777" w:rsidR="00CB3889" w:rsidRDefault="00CB3889">
          <w:pPr>
            <w:pStyle w:val="Footer"/>
          </w:pPr>
          <w:r>
            <w:t>&lt;date&gt;</w:t>
          </w:r>
        </w:p>
      </w:tc>
      <w:tc>
        <w:tcPr>
          <w:tcW w:w="900" w:type="dxa"/>
        </w:tcPr>
        <w:p w14:paraId="01363B94" w14:textId="77777777" w:rsidR="00CB3889" w:rsidRDefault="00CB3889">
          <w:pPr>
            <w:pStyle w:val="Footer"/>
            <w:rPr>
              <w:b w:val="0"/>
              <w:bCs/>
            </w:rPr>
          </w:pPr>
          <w:r>
            <w:rPr>
              <w:b w:val="0"/>
              <w:bCs/>
            </w:rPr>
            <w:t>Page</w:t>
          </w:r>
        </w:p>
        <w:p w14:paraId="18985A5C"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0D364B" w14:textId="77777777" w:rsidR="00CB3889" w:rsidRDefault="00CB388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3A63B7F4" w14:textId="77777777">
      <w:tc>
        <w:tcPr>
          <w:tcW w:w="3240" w:type="dxa"/>
        </w:tcPr>
        <w:p w14:paraId="2C6D5B5A" w14:textId="77777777" w:rsidR="00CB3889" w:rsidRDefault="00CB3889">
          <w:pPr>
            <w:pStyle w:val="Footer"/>
            <w:rPr>
              <w:b w:val="0"/>
              <w:bCs/>
            </w:rPr>
          </w:pPr>
          <w:r>
            <w:rPr>
              <w:b w:val="0"/>
              <w:bCs/>
            </w:rPr>
            <w:t>Test Plan</w:t>
          </w:r>
        </w:p>
      </w:tc>
      <w:tc>
        <w:tcPr>
          <w:tcW w:w="2880" w:type="dxa"/>
        </w:tcPr>
        <w:p w14:paraId="7A565D84" w14:textId="77777777" w:rsidR="00CB3889" w:rsidRDefault="00CB3889">
          <w:pPr>
            <w:pStyle w:val="Footer"/>
            <w:rPr>
              <w:b w:val="0"/>
              <w:bCs/>
            </w:rPr>
          </w:pPr>
          <w:fldSimple w:instr=" DOCPROPERTY &quot;Company&quot;  \* MERGEFORMAT ">
            <w:r>
              <w:t>&lt;Enter team name here&gt;</w:t>
            </w:r>
          </w:fldSimple>
        </w:p>
      </w:tc>
      <w:tc>
        <w:tcPr>
          <w:tcW w:w="1980" w:type="dxa"/>
        </w:tcPr>
        <w:p w14:paraId="5E4E7847" w14:textId="77777777" w:rsidR="00CB3889" w:rsidRDefault="00CB3889">
          <w:pPr>
            <w:pStyle w:val="Footer"/>
          </w:pPr>
          <w:r>
            <w:t>&lt;date&gt;</w:t>
          </w:r>
        </w:p>
      </w:tc>
      <w:tc>
        <w:tcPr>
          <w:tcW w:w="900" w:type="dxa"/>
        </w:tcPr>
        <w:p w14:paraId="03692838" w14:textId="77777777" w:rsidR="00CB3889" w:rsidRDefault="00CB3889">
          <w:pPr>
            <w:pStyle w:val="Footer"/>
            <w:rPr>
              <w:b w:val="0"/>
              <w:bCs/>
            </w:rPr>
          </w:pPr>
          <w:r>
            <w:rPr>
              <w:b w:val="0"/>
              <w:bCs/>
            </w:rPr>
            <w:t>Page</w:t>
          </w:r>
        </w:p>
        <w:p w14:paraId="74389973"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1E94EA21" w14:textId="77777777" w:rsidR="00CB3889" w:rsidRDefault="00CB388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3266FC93" w14:textId="77777777">
      <w:tc>
        <w:tcPr>
          <w:tcW w:w="3240" w:type="dxa"/>
        </w:tcPr>
        <w:p w14:paraId="4318F026" w14:textId="77777777" w:rsidR="00CB3889" w:rsidRDefault="00CB3889">
          <w:pPr>
            <w:pStyle w:val="Footer"/>
            <w:rPr>
              <w:b w:val="0"/>
              <w:bCs/>
            </w:rPr>
          </w:pPr>
          <w:r>
            <w:rPr>
              <w:b w:val="0"/>
              <w:bCs/>
            </w:rPr>
            <w:t>Test Plan</w:t>
          </w:r>
        </w:p>
      </w:tc>
      <w:tc>
        <w:tcPr>
          <w:tcW w:w="2880" w:type="dxa"/>
        </w:tcPr>
        <w:p w14:paraId="2EC1CAB5" w14:textId="77777777" w:rsidR="00CB3889" w:rsidRDefault="00CB3889">
          <w:pPr>
            <w:pStyle w:val="Footer"/>
            <w:rPr>
              <w:b w:val="0"/>
              <w:bCs/>
            </w:rPr>
          </w:pPr>
          <w:fldSimple w:instr=" DOCPROPERTY &quot;Company&quot;  \* MERGEFORMAT ">
            <w:r>
              <w:t>&lt;Enter team name here&gt;</w:t>
            </w:r>
          </w:fldSimple>
        </w:p>
      </w:tc>
      <w:tc>
        <w:tcPr>
          <w:tcW w:w="1980" w:type="dxa"/>
        </w:tcPr>
        <w:p w14:paraId="5B8A409E" w14:textId="77777777" w:rsidR="00CB3889" w:rsidRDefault="00CB3889">
          <w:pPr>
            <w:pStyle w:val="Footer"/>
          </w:pPr>
          <w:r>
            <w:t>&lt;date&gt;</w:t>
          </w:r>
        </w:p>
      </w:tc>
      <w:tc>
        <w:tcPr>
          <w:tcW w:w="900" w:type="dxa"/>
        </w:tcPr>
        <w:p w14:paraId="61DDD672" w14:textId="77777777" w:rsidR="00CB3889" w:rsidRDefault="00CB3889">
          <w:pPr>
            <w:pStyle w:val="Footer"/>
            <w:rPr>
              <w:b w:val="0"/>
              <w:bCs/>
            </w:rPr>
          </w:pPr>
          <w:r>
            <w:rPr>
              <w:b w:val="0"/>
              <w:bCs/>
            </w:rPr>
            <w:t>Page</w:t>
          </w:r>
        </w:p>
        <w:p w14:paraId="1678C695"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3F460F4" w14:textId="77777777" w:rsidR="00CB3889" w:rsidRDefault="00CB3889">
    <w:pPr>
      <w:pStyle w:val="Footer"/>
    </w:pPr>
  </w:p>
  <w:p w14:paraId="41384A68" w14:textId="77777777" w:rsidR="00CB3889" w:rsidRDefault="00CB3889"/>
  <w:p w14:paraId="278B427D" w14:textId="77777777" w:rsidR="00CB3889" w:rsidRDefault="00CB38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CB3889" w14:paraId="42478BA9" w14:textId="77777777">
      <w:trPr>
        <w:trHeight w:hRule="exact" w:val="552"/>
      </w:trPr>
      <w:tc>
        <w:tcPr>
          <w:tcW w:w="3060" w:type="dxa"/>
        </w:tcPr>
        <w:p w14:paraId="6DC2862E" w14:textId="77777777" w:rsidR="00CB3889" w:rsidRDefault="00CB3889">
          <w:pPr>
            <w:pStyle w:val="Footer"/>
            <w:spacing w:before="80"/>
            <w:rPr>
              <w:bCs/>
            </w:rPr>
          </w:pPr>
          <w:r>
            <w:t>Test Plan</w:t>
          </w:r>
        </w:p>
        <w:p w14:paraId="5AA27684" w14:textId="77777777" w:rsidR="00CB3889" w:rsidRDefault="00CB3889">
          <w:pPr>
            <w:pStyle w:val="Footer"/>
            <w:spacing w:before="80"/>
          </w:pPr>
        </w:p>
        <w:p w14:paraId="25A97DB2" w14:textId="77777777" w:rsidR="00CB3889" w:rsidRDefault="00CB3889">
          <w:pPr>
            <w:pStyle w:val="Footer"/>
            <w:spacing w:before="80"/>
          </w:pPr>
        </w:p>
      </w:tc>
      <w:tc>
        <w:tcPr>
          <w:tcW w:w="2880" w:type="dxa"/>
        </w:tcPr>
        <w:p w14:paraId="7247E409" w14:textId="77777777" w:rsidR="00CB3889" w:rsidRDefault="00CB3889">
          <w:pPr>
            <w:pStyle w:val="Footer"/>
            <w:spacing w:before="80"/>
            <w:rPr>
              <w:bCs/>
            </w:rPr>
          </w:pPr>
          <w:fldSimple w:instr=" DOCPROPERTY &quot;Company&quot;  \* MERGEFORMAT ">
            <w:r>
              <w:t>&lt;Enter team name here&gt;</w:t>
            </w:r>
          </w:fldSimple>
        </w:p>
      </w:tc>
      <w:tc>
        <w:tcPr>
          <w:tcW w:w="1980" w:type="dxa"/>
        </w:tcPr>
        <w:p w14:paraId="4B042D52" w14:textId="77777777" w:rsidR="00CB3889" w:rsidRDefault="00CB3889">
          <w:pPr>
            <w:pStyle w:val="Footer"/>
            <w:spacing w:before="80"/>
            <w:rPr>
              <w:bCs/>
            </w:rPr>
          </w:pPr>
          <w:r>
            <w:rPr>
              <w:bCs/>
            </w:rPr>
            <w:t>Date</w:t>
          </w:r>
        </w:p>
        <w:p w14:paraId="7A4B8CF6" w14:textId="028D531F" w:rsidR="00CB3889" w:rsidRDefault="00CB3889">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4/19/2020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12:00 AM</w:t>
          </w:r>
          <w:r>
            <w:rPr>
              <w:b w:val="0"/>
              <w:bCs/>
            </w:rPr>
            <w:fldChar w:fldCharType="end"/>
          </w:r>
        </w:p>
      </w:tc>
      <w:tc>
        <w:tcPr>
          <w:tcW w:w="1080" w:type="dxa"/>
        </w:tcPr>
        <w:p w14:paraId="3F6BA1F8" w14:textId="77777777" w:rsidR="00CB3889" w:rsidRDefault="00CB3889">
          <w:pPr>
            <w:pStyle w:val="Footer"/>
            <w:spacing w:before="80"/>
            <w:rPr>
              <w:bCs/>
            </w:rPr>
          </w:pPr>
          <w:r>
            <w:rPr>
              <w:bCs/>
            </w:rPr>
            <w:t>Page</w:t>
          </w:r>
        </w:p>
        <w:p w14:paraId="1F317073" w14:textId="77777777" w:rsidR="00CB3889" w:rsidRDefault="00CB3889">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46B3BEF3" w14:textId="77777777" w:rsidR="00CB3889" w:rsidRDefault="00CB3889">
          <w:pPr>
            <w:pStyle w:val="Footer"/>
            <w:spacing w:before="80"/>
          </w:pPr>
        </w:p>
        <w:p w14:paraId="78B13B94" w14:textId="77777777" w:rsidR="00CB3889" w:rsidRDefault="00CB3889">
          <w:pPr>
            <w:pStyle w:val="Footer"/>
            <w:spacing w:before="80"/>
          </w:pPr>
        </w:p>
      </w:tc>
    </w:tr>
  </w:tbl>
  <w:p w14:paraId="4DC5A5A4" w14:textId="77777777" w:rsidR="00CB3889" w:rsidRDefault="00CB38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622C2E37" w14:textId="77777777">
      <w:tc>
        <w:tcPr>
          <w:tcW w:w="3240" w:type="dxa"/>
        </w:tcPr>
        <w:p w14:paraId="717978DB" w14:textId="77777777" w:rsidR="00CB3889" w:rsidRDefault="00CB3889">
          <w:pPr>
            <w:pStyle w:val="Footer"/>
            <w:rPr>
              <w:b w:val="0"/>
              <w:bCs/>
            </w:rPr>
          </w:pPr>
          <w:r>
            <w:rPr>
              <w:b w:val="0"/>
              <w:bCs/>
            </w:rPr>
            <w:t>Test Plan</w:t>
          </w:r>
        </w:p>
      </w:tc>
      <w:tc>
        <w:tcPr>
          <w:tcW w:w="2880" w:type="dxa"/>
        </w:tcPr>
        <w:p w14:paraId="5C1E6C62" w14:textId="77777777" w:rsidR="00CB3889" w:rsidRDefault="00CB3889">
          <w:pPr>
            <w:pStyle w:val="Footer"/>
            <w:rPr>
              <w:b w:val="0"/>
              <w:bCs/>
            </w:rPr>
          </w:pPr>
          <w:fldSimple w:instr=" DOCPROPERTY &quot;Company&quot;  \* MERGEFORMAT ">
            <w:r>
              <w:t>&lt;Enter team name here&gt;</w:t>
            </w:r>
          </w:fldSimple>
        </w:p>
      </w:tc>
      <w:tc>
        <w:tcPr>
          <w:tcW w:w="1980" w:type="dxa"/>
        </w:tcPr>
        <w:p w14:paraId="1630CB23" w14:textId="77777777" w:rsidR="00CB3889" w:rsidRDefault="00CB3889">
          <w:pPr>
            <w:pStyle w:val="Footer"/>
          </w:pPr>
          <w:r>
            <w:t>&lt;date&gt;</w:t>
          </w:r>
        </w:p>
      </w:tc>
      <w:tc>
        <w:tcPr>
          <w:tcW w:w="900" w:type="dxa"/>
        </w:tcPr>
        <w:p w14:paraId="68EDC7E4" w14:textId="77777777" w:rsidR="00CB3889" w:rsidRDefault="00CB3889">
          <w:pPr>
            <w:pStyle w:val="Footer"/>
            <w:rPr>
              <w:b w:val="0"/>
              <w:bCs/>
            </w:rPr>
          </w:pPr>
          <w:r>
            <w:rPr>
              <w:b w:val="0"/>
              <w:bCs/>
            </w:rPr>
            <w:t>Page</w:t>
          </w:r>
        </w:p>
        <w:p w14:paraId="051A6F4A"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3F5E6FF" w14:textId="77777777" w:rsidR="00CB3889" w:rsidRDefault="00CB38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64E7DE08" w14:textId="77777777">
      <w:tc>
        <w:tcPr>
          <w:tcW w:w="3240" w:type="dxa"/>
        </w:tcPr>
        <w:p w14:paraId="580588FB" w14:textId="77777777" w:rsidR="00CB3889" w:rsidRDefault="00CB3889">
          <w:pPr>
            <w:pStyle w:val="Footer"/>
            <w:rPr>
              <w:b w:val="0"/>
              <w:bCs/>
            </w:rPr>
          </w:pPr>
          <w:r>
            <w:rPr>
              <w:b w:val="0"/>
              <w:bCs/>
            </w:rPr>
            <w:t>Test Plan</w:t>
          </w:r>
        </w:p>
      </w:tc>
      <w:tc>
        <w:tcPr>
          <w:tcW w:w="2880" w:type="dxa"/>
        </w:tcPr>
        <w:p w14:paraId="6764F5A6" w14:textId="77777777" w:rsidR="00CB3889" w:rsidRDefault="00CB3889">
          <w:pPr>
            <w:pStyle w:val="Footer"/>
            <w:rPr>
              <w:b w:val="0"/>
              <w:bCs/>
            </w:rPr>
          </w:pPr>
          <w:fldSimple w:instr=" DOCPROPERTY &quot;Company&quot;  \* MERGEFORMAT ">
            <w:r>
              <w:t>&lt;Enter team name here&gt;</w:t>
            </w:r>
          </w:fldSimple>
        </w:p>
      </w:tc>
      <w:tc>
        <w:tcPr>
          <w:tcW w:w="1980" w:type="dxa"/>
        </w:tcPr>
        <w:p w14:paraId="2730D3CC" w14:textId="77777777" w:rsidR="00CB3889" w:rsidRDefault="00CB3889">
          <w:pPr>
            <w:pStyle w:val="Footer"/>
          </w:pPr>
          <w:r>
            <w:t>&lt;date&gt;</w:t>
          </w:r>
        </w:p>
      </w:tc>
      <w:tc>
        <w:tcPr>
          <w:tcW w:w="900" w:type="dxa"/>
        </w:tcPr>
        <w:p w14:paraId="173A0191" w14:textId="77777777" w:rsidR="00CB3889" w:rsidRDefault="00CB3889">
          <w:pPr>
            <w:pStyle w:val="Footer"/>
            <w:rPr>
              <w:b w:val="0"/>
              <w:bCs/>
            </w:rPr>
          </w:pPr>
          <w:r>
            <w:rPr>
              <w:b w:val="0"/>
              <w:bCs/>
            </w:rPr>
            <w:t>Page</w:t>
          </w:r>
        </w:p>
        <w:p w14:paraId="275AE3F4"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E3DC34E" w14:textId="77777777" w:rsidR="00CB3889" w:rsidRDefault="00CB388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64BF8EA1" w14:textId="77777777">
      <w:tc>
        <w:tcPr>
          <w:tcW w:w="3240" w:type="dxa"/>
        </w:tcPr>
        <w:p w14:paraId="78DB5605" w14:textId="77777777" w:rsidR="00CB3889" w:rsidRDefault="00CB3889">
          <w:pPr>
            <w:pStyle w:val="Footer"/>
            <w:rPr>
              <w:b w:val="0"/>
              <w:bCs/>
            </w:rPr>
          </w:pPr>
          <w:r>
            <w:rPr>
              <w:b w:val="0"/>
              <w:bCs/>
            </w:rPr>
            <w:t>Test Plan</w:t>
          </w:r>
        </w:p>
      </w:tc>
      <w:tc>
        <w:tcPr>
          <w:tcW w:w="2880" w:type="dxa"/>
        </w:tcPr>
        <w:p w14:paraId="117FF8ED" w14:textId="77777777" w:rsidR="00CB3889" w:rsidRDefault="00CB3889">
          <w:pPr>
            <w:pStyle w:val="Footer"/>
            <w:rPr>
              <w:b w:val="0"/>
              <w:bCs/>
            </w:rPr>
          </w:pPr>
          <w:fldSimple w:instr=" DOCPROPERTY &quot;Company&quot;  \* MERGEFORMAT ">
            <w:r>
              <w:t>&lt;Enter team name here&gt;</w:t>
            </w:r>
          </w:fldSimple>
        </w:p>
      </w:tc>
      <w:tc>
        <w:tcPr>
          <w:tcW w:w="1980" w:type="dxa"/>
        </w:tcPr>
        <w:p w14:paraId="757D605B" w14:textId="77777777" w:rsidR="00CB3889" w:rsidRDefault="00CB3889">
          <w:pPr>
            <w:pStyle w:val="Footer"/>
          </w:pPr>
          <w:r>
            <w:t>&lt;date&gt;</w:t>
          </w:r>
        </w:p>
      </w:tc>
      <w:tc>
        <w:tcPr>
          <w:tcW w:w="900" w:type="dxa"/>
        </w:tcPr>
        <w:p w14:paraId="65E66F1A" w14:textId="77777777" w:rsidR="00CB3889" w:rsidRDefault="00CB3889">
          <w:pPr>
            <w:pStyle w:val="Footer"/>
            <w:rPr>
              <w:b w:val="0"/>
              <w:bCs/>
            </w:rPr>
          </w:pPr>
          <w:r>
            <w:rPr>
              <w:b w:val="0"/>
              <w:bCs/>
            </w:rPr>
            <w:t>Page</w:t>
          </w:r>
        </w:p>
        <w:p w14:paraId="544135F3"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CFB126" w14:textId="77777777" w:rsidR="00CB3889" w:rsidRDefault="00CB38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1FD5B4CD" w14:textId="77777777">
      <w:tc>
        <w:tcPr>
          <w:tcW w:w="3240" w:type="dxa"/>
        </w:tcPr>
        <w:p w14:paraId="702EDBEB" w14:textId="77777777" w:rsidR="00CB3889" w:rsidRDefault="00CB3889">
          <w:pPr>
            <w:pStyle w:val="Footer"/>
            <w:rPr>
              <w:b w:val="0"/>
              <w:bCs/>
            </w:rPr>
          </w:pPr>
          <w:r>
            <w:rPr>
              <w:b w:val="0"/>
              <w:bCs/>
            </w:rPr>
            <w:t>Test Plan</w:t>
          </w:r>
        </w:p>
      </w:tc>
      <w:tc>
        <w:tcPr>
          <w:tcW w:w="2880" w:type="dxa"/>
        </w:tcPr>
        <w:p w14:paraId="50B7BEA1" w14:textId="77777777" w:rsidR="00CB3889" w:rsidRDefault="00CB3889">
          <w:pPr>
            <w:pStyle w:val="Footer"/>
            <w:rPr>
              <w:b w:val="0"/>
              <w:bCs/>
            </w:rPr>
          </w:pPr>
          <w:fldSimple w:instr=" DOCPROPERTY &quot;Company&quot;  \* MERGEFORMAT ">
            <w:r>
              <w:t>&lt;Enter team name here&gt;</w:t>
            </w:r>
          </w:fldSimple>
        </w:p>
      </w:tc>
      <w:tc>
        <w:tcPr>
          <w:tcW w:w="1980" w:type="dxa"/>
        </w:tcPr>
        <w:p w14:paraId="341914DC" w14:textId="77777777" w:rsidR="00CB3889" w:rsidRDefault="00CB3889">
          <w:pPr>
            <w:pStyle w:val="Footer"/>
          </w:pPr>
          <w:r>
            <w:t>&lt;date&gt;</w:t>
          </w:r>
        </w:p>
      </w:tc>
      <w:tc>
        <w:tcPr>
          <w:tcW w:w="900" w:type="dxa"/>
        </w:tcPr>
        <w:p w14:paraId="414204C1" w14:textId="77777777" w:rsidR="00CB3889" w:rsidRDefault="00CB3889">
          <w:pPr>
            <w:pStyle w:val="Footer"/>
            <w:rPr>
              <w:b w:val="0"/>
              <w:bCs/>
            </w:rPr>
          </w:pPr>
          <w:r>
            <w:rPr>
              <w:b w:val="0"/>
              <w:bCs/>
            </w:rPr>
            <w:t>Page</w:t>
          </w:r>
        </w:p>
        <w:p w14:paraId="1CBD28DF"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6485E261" w14:textId="77777777" w:rsidR="00CB3889" w:rsidRDefault="00CB388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4A3D11C6" w14:textId="77777777">
      <w:tc>
        <w:tcPr>
          <w:tcW w:w="3240" w:type="dxa"/>
        </w:tcPr>
        <w:p w14:paraId="326F77FE" w14:textId="77777777" w:rsidR="00CB3889" w:rsidRDefault="00CB3889">
          <w:pPr>
            <w:pStyle w:val="Footer"/>
            <w:rPr>
              <w:b w:val="0"/>
              <w:bCs/>
            </w:rPr>
          </w:pPr>
          <w:r>
            <w:rPr>
              <w:b w:val="0"/>
              <w:bCs/>
            </w:rPr>
            <w:t>Test Plan</w:t>
          </w:r>
        </w:p>
      </w:tc>
      <w:tc>
        <w:tcPr>
          <w:tcW w:w="2880" w:type="dxa"/>
        </w:tcPr>
        <w:p w14:paraId="795B2975" w14:textId="77777777" w:rsidR="00CB3889" w:rsidRDefault="00CB3889">
          <w:pPr>
            <w:pStyle w:val="Footer"/>
            <w:rPr>
              <w:b w:val="0"/>
              <w:bCs/>
            </w:rPr>
          </w:pPr>
          <w:fldSimple w:instr=" DOCPROPERTY &quot;Company&quot;  \* MERGEFORMAT ">
            <w:r>
              <w:t>&lt;Enter team name here&gt;</w:t>
            </w:r>
          </w:fldSimple>
        </w:p>
      </w:tc>
      <w:tc>
        <w:tcPr>
          <w:tcW w:w="1980" w:type="dxa"/>
        </w:tcPr>
        <w:p w14:paraId="395253B5" w14:textId="77777777" w:rsidR="00CB3889" w:rsidRDefault="00CB3889">
          <w:pPr>
            <w:pStyle w:val="Footer"/>
          </w:pPr>
          <w:r>
            <w:t>&lt;date&gt;</w:t>
          </w:r>
        </w:p>
      </w:tc>
      <w:tc>
        <w:tcPr>
          <w:tcW w:w="900" w:type="dxa"/>
        </w:tcPr>
        <w:p w14:paraId="2662174E" w14:textId="77777777" w:rsidR="00CB3889" w:rsidRDefault="00CB3889">
          <w:pPr>
            <w:pStyle w:val="Footer"/>
            <w:rPr>
              <w:b w:val="0"/>
              <w:bCs/>
            </w:rPr>
          </w:pPr>
          <w:r>
            <w:rPr>
              <w:b w:val="0"/>
              <w:bCs/>
            </w:rPr>
            <w:t>Page</w:t>
          </w:r>
        </w:p>
        <w:p w14:paraId="1C24C8EE"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DFC56E" w14:textId="77777777" w:rsidR="00CB3889" w:rsidRDefault="00CB38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04B5FB62" w14:textId="77777777">
      <w:tc>
        <w:tcPr>
          <w:tcW w:w="3240" w:type="dxa"/>
        </w:tcPr>
        <w:p w14:paraId="4D1A3516" w14:textId="77777777" w:rsidR="00CB3889" w:rsidRDefault="00CB3889">
          <w:pPr>
            <w:pStyle w:val="Footer"/>
            <w:rPr>
              <w:b w:val="0"/>
              <w:bCs/>
            </w:rPr>
          </w:pPr>
          <w:r>
            <w:rPr>
              <w:b w:val="0"/>
              <w:bCs/>
            </w:rPr>
            <w:t>Test Plan</w:t>
          </w:r>
        </w:p>
      </w:tc>
      <w:tc>
        <w:tcPr>
          <w:tcW w:w="2880" w:type="dxa"/>
        </w:tcPr>
        <w:p w14:paraId="017373F3" w14:textId="77777777" w:rsidR="00CB3889" w:rsidRDefault="00CB3889">
          <w:pPr>
            <w:pStyle w:val="Footer"/>
            <w:rPr>
              <w:b w:val="0"/>
              <w:bCs/>
            </w:rPr>
          </w:pPr>
          <w:fldSimple w:instr=" DOCPROPERTY &quot;Company&quot;  \* MERGEFORMAT ">
            <w:r>
              <w:t>&lt;Enter team name here&gt;</w:t>
            </w:r>
          </w:fldSimple>
        </w:p>
      </w:tc>
      <w:tc>
        <w:tcPr>
          <w:tcW w:w="1980" w:type="dxa"/>
        </w:tcPr>
        <w:p w14:paraId="4533D46B" w14:textId="77777777" w:rsidR="00CB3889" w:rsidRDefault="00CB3889">
          <w:pPr>
            <w:pStyle w:val="Footer"/>
          </w:pPr>
          <w:r>
            <w:t>&lt;date&gt;</w:t>
          </w:r>
        </w:p>
      </w:tc>
      <w:tc>
        <w:tcPr>
          <w:tcW w:w="900" w:type="dxa"/>
        </w:tcPr>
        <w:p w14:paraId="7068EDFA" w14:textId="77777777" w:rsidR="00CB3889" w:rsidRDefault="00CB3889">
          <w:pPr>
            <w:pStyle w:val="Footer"/>
            <w:rPr>
              <w:b w:val="0"/>
              <w:bCs/>
            </w:rPr>
          </w:pPr>
          <w:r>
            <w:rPr>
              <w:b w:val="0"/>
              <w:bCs/>
            </w:rPr>
            <w:t>Page</w:t>
          </w:r>
        </w:p>
        <w:p w14:paraId="047E84B6"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799A18" w14:textId="77777777" w:rsidR="00CB3889" w:rsidRDefault="00CB38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CB3889" w14:paraId="4AB2F629" w14:textId="77777777">
      <w:tc>
        <w:tcPr>
          <w:tcW w:w="3240" w:type="dxa"/>
        </w:tcPr>
        <w:p w14:paraId="7984D882" w14:textId="77777777" w:rsidR="00CB3889" w:rsidRDefault="00CB3889">
          <w:pPr>
            <w:pStyle w:val="Footer"/>
            <w:rPr>
              <w:b w:val="0"/>
              <w:bCs/>
            </w:rPr>
          </w:pPr>
          <w:r>
            <w:rPr>
              <w:b w:val="0"/>
              <w:bCs/>
            </w:rPr>
            <w:t>Test Plan</w:t>
          </w:r>
        </w:p>
      </w:tc>
      <w:tc>
        <w:tcPr>
          <w:tcW w:w="2880" w:type="dxa"/>
        </w:tcPr>
        <w:p w14:paraId="7872DCCC" w14:textId="77777777" w:rsidR="00CB3889" w:rsidRDefault="00CB3889">
          <w:pPr>
            <w:pStyle w:val="Footer"/>
            <w:rPr>
              <w:b w:val="0"/>
              <w:bCs/>
            </w:rPr>
          </w:pPr>
          <w:fldSimple w:instr=" DOCPROPERTY &quot;Company&quot;  \* MERGEFORMAT ">
            <w:r>
              <w:t>&lt;Enter team name here&gt;</w:t>
            </w:r>
          </w:fldSimple>
        </w:p>
      </w:tc>
      <w:tc>
        <w:tcPr>
          <w:tcW w:w="1980" w:type="dxa"/>
        </w:tcPr>
        <w:p w14:paraId="698D7BC3" w14:textId="77777777" w:rsidR="00CB3889" w:rsidRDefault="00CB3889">
          <w:pPr>
            <w:pStyle w:val="Footer"/>
          </w:pPr>
          <w:r>
            <w:t>&lt;date&gt;</w:t>
          </w:r>
        </w:p>
      </w:tc>
      <w:tc>
        <w:tcPr>
          <w:tcW w:w="900" w:type="dxa"/>
        </w:tcPr>
        <w:p w14:paraId="73D1D934" w14:textId="77777777" w:rsidR="00CB3889" w:rsidRDefault="00CB3889">
          <w:pPr>
            <w:pStyle w:val="Footer"/>
            <w:rPr>
              <w:b w:val="0"/>
              <w:bCs/>
            </w:rPr>
          </w:pPr>
          <w:r>
            <w:rPr>
              <w:b w:val="0"/>
              <w:bCs/>
            </w:rPr>
            <w:t>Page</w:t>
          </w:r>
        </w:p>
        <w:p w14:paraId="54869946" w14:textId="77777777" w:rsidR="00CB3889" w:rsidRDefault="00CB3889">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E9A53AB" w14:textId="77777777" w:rsidR="00CB3889" w:rsidRDefault="00CB3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2B7C8" w14:textId="77777777" w:rsidR="004834AE" w:rsidRDefault="004834AE">
      <w:r>
        <w:separator/>
      </w:r>
    </w:p>
  </w:footnote>
  <w:footnote w:type="continuationSeparator" w:id="0">
    <w:p w14:paraId="6DA4906C" w14:textId="77777777" w:rsidR="004834AE" w:rsidRDefault="00483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3F1A3" w14:textId="77777777" w:rsidR="00CB3889" w:rsidRDefault="00CB3889">
    <w:pPr>
      <w:rPr>
        <w:sz w:val="24"/>
      </w:rPr>
    </w:pPr>
  </w:p>
  <w:p w14:paraId="2D79F819" w14:textId="77777777" w:rsidR="00CB3889" w:rsidRDefault="00CB3889">
    <w:pPr>
      <w:pBdr>
        <w:top w:val="single" w:sz="6" w:space="1" w:color="auto"/>
      </w:pBdr>
      <w:rPr>
        <w:sz w:val="24"/>
      </w:rPr>
    </w:pPr>
  </w:p>
  <w:p w14:paraId="3B2F908D" w14:textId="77777777" w:rsidR="00CB3889" w:rsidRDefault="00CB3889" w:rsidP="00F70CE8">
    <w:pPr>
      <w:pStyle w:val="Title"/>
    </w:pPr>
    <w:r>
      <w:t xml:space="preserve">Group 1 Team 9 </w:t>
    </w:r>
  </w:p>
  <w:p w14:paraId="2AC95747" w14:textId="77777777" w:rsidR="00CB3889" w:rsidRDefault="00CB3889">
    <w:pPr>
      <w:pBdr>
        <w:bottom w:val="single" w:sz="6" w:space="1" w:color="auto"/>
      </w:pBdr>
      <w:jc w:val="right"/>
      <w:rPr>
        <w:sz w:val="24"/>
      </w:rPr>
    </w:pPr>
  </w:p>
  <w:p w14:paraId="09260168" w14:textId="77777777" w:rsidR="00CB3889" w:rsidRDefault="00CB3889">
    <w:pPr>
      <w:pStyle w:val="Title"/>
    </w:pPr>
  </w:p>
  <w:p w14:paraId="1210B89E" w14:textId="77777777" w:rsidR="00CB3889" w:rsidRDefault="00CB3889">
    <w:pPr>
      <w:pStyle w:val="Title"/>
    </w:pPr>
  </w:p>
  <w:p w14:paraId="268743F7" w14:textId="77777777" w:rsidR="00CB3889" w:rsidRDefault="00CB3889">
    <w:pPr>
      <w:pStyle w:val="Title"/>
    </w:pPr>
  </w:p>
  <w:p w14:paraId="2E4727E8" w14:textId="77777777" w:rsidR="00CB3889" w:rsidRDefault="00CB3889">
    <w:pPr>
      <w:pStyle w:val="Title"/>
    </w:pPr>
  </w:p>
  <w:p w14:paraId="7AD2CC90" w14:textId="77777777" w:rsidR="00CB3889" w:rsidRDefault="00CB3889">
    <w:pPr>
      <w:pStyle w:val="Title"/>
    </w:pPr>
  </w:p>
  <w:p w14:paraId="03FEB5FD" w14:textId="77777777" w:rsidR="00CB3889" w:rsidRDefault="00CB3889">
    <w:pPr>
      <w:pStyle w:val="Title"/>
    </w:pPr>
  </w:p>
  <w:p w14:paraId="5D98602F" w14:textId="77777777" w:rsidR="00CB3889" w:rsidRDefault="00CB3889">
    <w:pPr>
      <w:pStyle w:val="Title"/>
    </w:pPr>
  </w:p>
  <w:p w14:paraId="39AECA89" w14:textId="77777777" w:rsidR="00CB3889" w:rsidRDefault="00CB3889">
    <w:pPr>
      <w:pStyle w:val="Title"/>
    </w:pPr>
  </w:p>
  <w:p w14:paraId="019CACFC" w14:textId="77777777" w:rsidR="00CB3889" w:rsidRDefault="00CB3889">
    <w:pPr>
      <w:pStyle w:val="Title"/>
    </w:pPr>
  </w:p>
  <w:p w14:paraId="72A4F066" w14:textId="77777777" w:rsidR="00CB3889" w:rsidRDefault="00CB3889">
    <w:pPr>
      <w:pStyle w:val="Title"/>
    </w:pPr>
  </w:p>
  <w:p w14:paraId="3CA76361" w14:textId="77777777" w:rsidR="00CB3889" w:rsidRDefault="00CB3889"/>
  <w:p w14:paraId="7C9C5C06" w14:textId="77777777" w:rsidR="00CB3889" w:rsidRDefault="00CB3889"/>
  <w:p w14:paraId="15833F94" w14:textId="77777777" w:rsidR="00CB3889" w:rsidRDefault="00CB388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1BB7" w14:textId="77777777" w:rsidR="00CB3889" w:rsidRDefault="00CB3889">
    <w:pPr>
      <w:pStyle w:val="Header"/>
    </w:pPr>
    <w:r>
      <w:t>Test Plan</w:t>
    </w:r>
    <w:r>
      <w:tab/>
    </w:r>
    <w:r>
      <w:tab/>
    </w:r>
  </w:p>
  <w:p w14:paraId="278602BD" w14:textId="77777777" w:rsidR="00CB3889" w:rsidRDefault="00CB388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254AF" w14:textId="77777777" w:rsidR="00CB3889" w:rsidRDefault="00CB3889">
    <w:pPr>
      <w:pStyle w:val="Header"/>
    </w:pPr>
    <w:r>
      <w:t>Test Plan</w:t>
    </w:r>
    <w:r>
      <w:tab/>
    </w:r>
    <w:r>
      <w:tab/>
    </w:r>
  </w:p>
  <w:p w14:paraId="61479D55" w14:textId="77777777" w:rsidR="00CB3889" w:rsidRDefault="00CB388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ABE9" w14:textId="77777777" w:rsidR="00CB3889" w:rsidRDefault="00CB3889">
    <w:pPr>
      <w:pStyle w:val="Header"/>
    </w:pPr>
    <w:r>
      <w:t>Test Plan</w:t>
    </w:r>
    <w:r>
      <w:tab/>
    </w:r>
    <w:r>
      <w:tab/>
    </w:r>
  </w:p>
  <w:p w14:paraId="56DBEF2C" w14:textId="77777777" w:rsidR="00CB3889" w:rsidRDefault="00CB388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0D463" w14:textId="77777777" w:rsidR="00CB3889" w:rsidRDefault="00CB3889">
    <w:pPr>
      <w:pStyle w:val="Header"/>
    </w:pPr>
    <w:r>
      <w:t>Test Plan</w:t>
    </w:r>
    <w:r>
      <w:tab/>
    </w:r>
    <w:r>
      <w:tab/>
    </w:r>
  </w:p>
  <w:p w14:paraId="2DA095D6" w14:textId="77777777" w:rsidR="00CB3889" w:rsidRDefault="00CB388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2EAC" w14:textId="77777777" w:rsidR="00CB3889" w:rsidRDefault="00CB3889">
    <w:pPr>
      <w:pStyle w:val="Header"/>
    </w:pPr>
    <w:r>
      <w:t>Test Plan</w:t>
    </w:r>
    <w:r>
      <w:tab/>
    </w:r>
    <w:r>
      <w:tab/>
    </w:r>
  </w:p>
  <w:p w14:paraId="773A3B92" w14:textId="77777777" w:rsidR="00CB3889" w:rsidRDefault="00CB38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FF1F2" w14:textId="77777777" w:rsidR="00CB3889" w:rsidRDefault="00CB3889">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AD9C" w14:textId="77777777" w:rsidR="00CB3889" w:rsidRDefault="00CB3889">
    <w:pPr>
      <w:pStyle w:val="Header"/>
    </w:pPr>
    <w:r>
      <w:t>Test Plan</w:t>
    </w:r>
    <w:r>
      <w:tab/>
    </w:r>
    <w:r>
      <w:tab/>
    </w:r>
  </w:p>
  <w:p w14:paraId="6CD0E6ED" w14:textId="77777777" w:rsidR="00CB3889" w:rsidRDefault="00CB38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02C06" w14:textId="77777777" w:rsidR="00CB3889" w:rsidRDefault="00CB3889">
    <w:pPr>
      <w:pStyle w:val="Header"/>
    </w:pPr>
    <w:r>
      <w:t>Test Plan</w:t>
    </w:r>
    <w:r>
      <w:tab/>
    </w:r>
    <w:r>
      <w:tab/>
    </w:r>
  </w:p>
  <w:p w14:paraId="530594D5" w14:textId="77777777" w:rsidR="00CB3889" w:rsidRDefault="00CB38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51AC" w14:textId="77777777" w:rsidR="00CB3889" w:rsidRDefault="00CB3889">
    <w:pPr>
      <w:pStyle w:val="Header"/>
    </w:pPr>
    <w:r>
      <w:t>Test Plan</w:t>
    </w:r>
    <w:r>
      <w:tab/>
    </w:r>
    <w:r>
      <w:tab/>
    </w:r>
  </w:p>
  <w:p w14:paraId="11552E25" w14:textId="77777777" w:rsidR="00CB3889" w:rsidRDefault="00CB38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4B22F" w14:textId="77777777" w:rsidR="00CB3889" w:rsidRDefault="00CB3889">
    <w:pPr>
      <w:pStyle w:val="Header"/>
    </w:pPr>
    <w:r>
      <w:t>Test Plan</w:t>
    </w:r>
    <w:r>
      <w:tab/>
    </w:r>
    <w:r>
      <w:tab/>
    </w:r>
  </w:p>
  <w:p w14:paraId="3BD4804E" w14:textId="77777777" w:rsidR="00CB3889" w:rsidRDefault="00CB388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E85A2" w14:textId="77777777" w:rsidR="00CB3889" w:rsidRDefault="00CB3889">
    <w:pPr>
      <w:pStyle w:val="Header"/>
    </w:pPr>
    <w:r>
      <w:t>Test Plan</w:t>
    </w:r>
    <w:r>
      <w:tab/>
    </w:r>
    <w:r>
      <w:tab/>
    </w:r>
  </w:p>
  <w:p w14:paraId="13D97C8F" w14:textId="77777777" w:rsidR="00CB3889" w:rsidRDefault="00CB388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B5954" w14:textId="77777777" w:rsidR="00CB3889" w:rsidRDefault="00CB3889">
    <w:pPr>
      <w:pStyle w:val="Header"/>
    </w:pPr>
    <w:r>
      <w:t>Test Plan</w:t>
    </w:r>
    <w:r>
      <w:tab/>
    </w:r>
    <w:r>
      <w:tab/>
    </w:r>
  </w:p>
  <w:p w14:paraId="16CEA3F1" w14:textId="77777777" w:rsidR="00CB3889" w:rsidRDefault="00CB388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B44E0" w14:textId="77777777" w:rsidR="00CB3889" w:rsidRDefault="00CB3889">
    <w:pPr>
      <w:pStyle w:val="Header"/>
    </w:pPr>
    <w:r>
      <w:t>Test Plan</w:t>
    </w:r>
    <w:r>
      <w:tab/>
    </w:r>
    <w:r>
      <w:tab/>
    </w:r>
  </w:p>
  <w:p w14:paraId="2E0E3BB0" w14:textId="77777777" w:rsidR="00CB3889" w:rsidRDefault="00CB3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90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00023"/>
    <w:multiLevelType w:val="multilevel"/>
    <w:tmpl w:val="E60A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72AED"/>
    <w:multiLevelType w:val="hybridMultilevel"/>
    <w:tmpl w:val="17F09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0"/>
  </w:num>
  <w:num w:numId="11">
    <w:abstractNumId w:val="13"/>
  </w:num>
  <w:num w:numId="12">
    <w:abstractNumId w:val="7"/>
  </w:num>
  <w:num w:numId="13">
    <w:abstractNumId w:val="19"/>
  </w:num>
  <w:num w:numId="14">
    <w:abstractNumId w:val="2"/>
  </w:num>
  <w:num w:numId="15">
    <w:abstractNumId w:val="15"/>
  </w:num>
  <w:num w:numId="16">
    <w:abstractNumId w:val="4"/>
  </w:num>
  <w:num w:numId="17">
    <w:abstractNumId w:val="20"/>
  </w:num>
  <w:num w:numId="18">
    <w:abstractNumId w:val="17"/>
  </w:num>
  <w:num w:numId="19">
    <w:abstractNumId w:val="6"/>
  </w:num>
  <w:num w:numId="20">
    <w:abstractNumId w:val="9"/>
  </w:num>
  <w:num w:numId="21">
    <w:abstractNumId w:val="16"/>
  </w:num>
  <w:num w:numId="22">
    <w:abstractNumId w:val="5"/>
  </w:num>
  <w:num w:numId="23">
    <w:abstractNumId w:val="8"/>
  </w:num>
  <w:num w:numId="24">
    <w:abstractNumId w:val="21"/>
  </w:num>
  <w:num w:numId="25">
    <w:abstractNumId w:val="11"/>
  </w:num>
  <w:num w:numId="26">
    <w:abstractNumId w:val="14"/>
  </w:num>
  <w:num w:numId="27">
    <w:abstractNumId w:val="12"/>
  </w:num>
  <w:num w:numId="28">
    <w:abstractNumId w:val="3"/>
  </w:num>
  <w:num w:numId="29">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aron .">
    <w15:presenceInfo w15:providerId="Windows Live" w15:userId="79102a4d7133e3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3E1B"/>
    <w:rsid w:val="000045DA"/>
    <w:rsid w:val="00005567"/>
    <w:rsid w:val="00013402"/>
    <w:rsid w:val="00022372"/>
    <w:rsid w:val="00031B02"/>
    <w:rsid w:val="00056F81"/>
    <w:rsid w:val="0005713D"/>
    <w:rsid w:val="00057804"/>
    <w:rsid w:val="000674E8"/>
    <w:rsid w:val="000768B7"/>
    <w:rsid w:val="0007792C"/>
    <w:rsid w:val="000927B9"/>
    <w:rsid w:val="000A1F51"/>
    <w:rsid w:val="000B5C44"/>
    <w:rsid w:val="000B7EFE"/>
    <w:rsid w:val="000C0DF7"/>
    <w:rsid w:val="000E1698"/>
    <w:rsid w:val="000E3994"/>
    <w:rsid w:val="0014776F"/>
    <w:rsid w:val="00150787"/>
    <w:rsid w:val="00157B54"/>
    <w:rsid w:val="00161D05"/>
    <w:rsid w:val="00164A97"/>
    <w:rsid w:val="00166CA8"/>
    <w:rsid w:val="0019425E"/>
    <w:rsid w:val="001A3FD3"/>
    <w:rsid w:val="001B71A2"/>
    <w:rsid w:val="001C3C59"/>
    <w:rsid w:val="001C3CF7"/>
    <w:rsid w:val="001C5603"/>
    <w:rsid w:val="001C7B81"/>
    <w:rsid w:val="001D228A"/>
    <w:rsid w:val="001E1FD3"/>
    <w:rsid w:val="001F187D"/>
    <w:rsid w:val="001F1A9D"/>
    <w:rsid w:val="00200039"/>
    <w:rsid w:val="002077EA"/>
    <w:rsid w:val="00226200"/>
    <w:rsid w:val="00246189"/>
    <w:rsid w:val="00250538"/>
    <w:rsid w:val="00255F9A"/>
    <w:rsid w:val="0026115D"/>
    <w:rsid w:val="002611B3"/>
    <w:rsid w:val="00270714"/>
    <w:rsid w:val="002829B0"/>
    <w:rsid w:val="002951A4"/>
    <w:rsid w:val="002A78E4"/>
    <w:rsid w:val="002C0780"/>
    <w:rsid w:val="002D13F7"/>
    <w:rsid w:val="002D4EAB"/>
    <w:rsid w:val="002E17FB"/>
    <w:rsid w:val="003054B7"/>
    <w:rsid w:val="0034653E"/>
    <w:rsid w:val="0036304D"/>
    <w:rsid w:val="00366B2E"/>
    <w:rsid w:val="00370772"/>
    <w:rsid w:val="00392D22"/>
    <w:rsid w:val="003A68C7"/>
    <w:rsid w:val="003A6E1C"/>
    <w:rsid w:val="003D58CD"/>
    <w:rsid w:val="003D5928"/>
    <w:rsid w:val="003E4197"/>
    <w:rsid w:val="003F2A59"/>
    <w:rsid w:val="0040774C"/>
    <w:rsid w:val="00436F72"/>
    <w:rsid w:val="004425EA"/>
    <w:rsid w:val="004616E8"/>
    <w:rsid w:val="00461C2B"/>
    <w:rsid w:val="004706B7"/>
    <w:rsid w:val="004834AE"/>
    <w:rsid w:val="00495876"/>
    <w:rsid w:val="004A1415"/>
    <w:rsid w:val="004A2978"/>
    <w:rsid w:val="004A60F3"/>
    <w:rsid w:val="004A6975"/>
    <w:rsid w:val="004C300F"/>
    <w:rsid w:val="004C35F6"/>
    <w:rsid w:val="004E1A60"/>
    <w:rsid w:val="004E2860"/>
    <w:rsid w:val="004E7AD5"/>
    <w:rsid w:val="004F4A8D"/>
    <w:rsid w:val="00510BA6"/>
    <w:rsid w:val="005162F9"/>
    <w:rsid w:val="0051785F"/>
    <w:rsid w:val="00531E11"/>
    <w:rsid w:val="00534E2A"/>
    <w:rsid w:val="005532A6"/>
    <w:rsid w:val="0056437A"/>
    <w:rsid w:val="0057122A"/>
    <w:rsid w:val="005731F3"/>
    <w:rsid w:val="0057368F"/>
    <w:rsid w:val="005828A6"/>
    <w:rsid w:val="00584CA9"/>
    <w:rsid w:val="005945AE"/>
    <w:rsid w:val="0059472C"/>
    <w:rsid w:val="005A4D5D"/>
    <w:rsid w:val="005B4D05"/>
    <w:rsid w:val="005B6028"/>
    <w:rsid w:val="005C256B"/>
    <w:rsid w:val="005C3E8A"/>
    <w:rsid w:val="005E2E11"/>
    <w:rsid w:val="00606994"/>
    <w:rsid w:val="006209F5"/>
    <w:rsid w:val="0064104B"/>
    <w:rsid w:val="00641C13"/>
    <w:rsid w:val="006435F1"/>
    <w:rsid w:val="00656E82"/>
    <w:rsid w:val="00666DA2"/>
    <w:rsid w:val="006A319B"/>
    <w:rsid w:val="006A5127"/>
    <w:rsid w:val="006A60AA"/>
    <w:rsid w:val="006C1533"/>
    <w:rsid w:val="0070746F"/>
    <w:rsid w:val="00707CAA"/>
    <w:rsid w:val="00722427"/>
    <w:rsid w:val="00734AD4"/>
    <w:rsid w:val="007360AE"/>
    <w:rsid w:val="00745EDB"/>
    <w:rsid w:val="0074747F"/>
    <w:rsid w:val="0075731C"/>
    <w:rsid w:val="00790ACB"/>
    <w:rsid w:val="0079596C"/>
    <w:rsid w:val="007A4335"/>
    <w:rsid w:val="007C3F68"/>
    <w:rsid w:val="007D0D31"/>
    <w:rsid w:val="007D1084"/>
    <w:rsid w:val="007D38F6"/>
    <w:rsid w:val="007E0AF8"/>
    <w:rsid w:val="008067DF"/>
    <w:rsid w:val="008166F5"/>
    <w:rsid w:val="00820BA4"/>
    <w:rsid w:val="00824C25"/>
    <w:rsid w:val="008371A4"/>
    <w:rsid w:val="00842DC1"/>
    <w:rsid w:val="008639D7"/>
    <w:rsid w:val="008648DB"/>
    <w:rsid w:val="00866D1F"/>
    <w:rsid w:val="008730BC"/>
    <w:rsid w:val="0087350B"/>
    <w:rsid w:val="00883927"/>
    <w:rsid w:val="008A10BF"/>
    <w:rsid w:val="008B674A"/>
    <w:rsid w:val="008C7B64"/>
    <w:rsid w:val="008C7C8E"/>
    <w:rsid w:val="008E7845"/>
    <w:rsid w:val="008F1521"/>
    <w:rsid w:val="008F759B"/>
    <w:rsid w:val="00902218"/>
    <w:rsid w:val="009069AE"/>
    <w:rsid w:val="00910CE2"/>
    <w:rsid w:val="00911DC2"/>
    <w:rsid w:val="009162F5"/>
    <w:rsid w:val="009279D3"/>
    <w:rsid w:val="0093005F"/>
    <w:rsid w:val="00932ED1"/>
    <w:rsid w:val="00935F51"/>
    <w:rsid w:val="00941D93"/>
    <w:rsid w:val="00945EF2"/>
    <w:rsid w:val="00956FDD"/>
    <w:rsid w:val="0095793A"/>
    <w:rsid w:val="0096219D"/>
    <w:rsid w:val="00973739"/>
    <w:rsid w:val="009A424E"/>
    <w:rsid w:val="009A6A67"/>
    <w:rsid w:val="009C5614"/>
    <w:rsid w:val="009C5D9F"/>
    <w:rsid w:val="009E4CF1"/>
    <w:rsid w:val="00A03FB1"/>
    <w:rsid w:val="00A27117"/>
    <w:rsid w:val="00A6422F"/>
    <w:rsid w:val="00A660FD"/>
    <w:rsid w:val="00A7158F"/>
    <w:rsid w:val="00A83DFE"/>
    <w:rsid w:val="00AA1EF5"/>
    <w:rsid w:val="00AC4BA2"/>
    <w:rsid w:val="00AC74F6"/>
    <w:rsid w:val="00AD5A80"/>
    <w:rsid w:val="00AE197E"/>
    <w:rsid w:val="00AF5834"/>
    <w:rsid w:val="00AF6D30"/>
    <w:rsid w:val="00B0169D"/>
    <w:rsid w:val="00B10D41"/>
    <w:rsid w:val="00B11C20"/>
    <w:rsid w:val="00B216AC"/>
    <w:rsid w:val="00B22D3B"/>
    <w:rsid w:val="00B33393"/>
    <w:rsid w:val="00B34944"/>
    <w:rsid w:val="00B661FF"/>
    <w:rsid w:val="00B9120A"/>
    <w:rsid w:val="00B94490"/>
    <w:rsid w:val="00BA7C7A"/>
    <w:rsid w:val="00BC584D"/>
    <w:rsid w:val="00BD18E4"/>
    <w:rsid w:val="00BE499F"/>
    <w:rsid w:val="00BE5173"/>
    <w:rsid w:val="00C00C9F"/>
    <w:rsid w:val="00C1554B"/>
    <w:rsid w:val="00C20261"/>
    <w:rsid w:val="00C230EB"/>
    <w:rsid w:val="00C36EB4"/>
    <w:rsid w:val="00C653E7"/>
    <w:rsid w:val="00C705E9"/>
    <w:rsid w:val="00C7269F"/>
    <w:rsid w:val="00C753D8"/>
    <w:rsid w:val="00C76734"/>
    <w:rsid w:val="00CA0F1E"/>
    <w:rsid w:val="00CB1945"/>
    <w:rsid w:val="00CB3889"/>
    <w:rsid w:val="00CC2BDB"/>
    <w:rsid w:val="00CF35E4"/>
    <w:rsid w:val="00CF70EA"/>
    <w:rsid w:val="00D055AB"/>
    <w:rsid w:val="00D2271D"/>
    <w:rsid w:val="00D2608B"/>
    <w:rsid w:val="00D26F8E"/>
    <w:rsid w:val="00D334FA"/>
    <w:rsid w:val="00D63C6D"/>
    <w:rsid w:val="00D662C7"/>
    <w:rsid w:val="00D73E71"/>
    <w:rsid w:val="00D87F4E"/>
    <w:rsid w:val="00D909AA"/>
    <w:rsid w:val="00DC4851"/>
    <w:rsid w:val="00DD0340"/>
    <w:rsid w:val="00DD7233"/>
    <w:rsid w:val="00E04EB6"/>
    <w:rsid w:val="00E24264"/>
    <w:rsid w:val="00E30395"/>
    <w:rsid w:val="00E37633"/>
    <w:rsid w:val="00E47986"/>
    <w:rsid w:val="00E500D9"/>
    <w:rsid w:val="00E50DE1"/>
    <w:rsid w:val="00E73AAE"/>
    <w:rsid w:val="00E740B4"/>
    <w:rsid w:val="00E96968"/>
    <w:rsid w:val="00EA0C55"/>
    <w:rsid w:val="00EA1B1A"/>
    <w:rsid w:val="00EA613B"/>
    <w:rsid w:val="00EA635A"/>
    <w:rsid w:val="00EA6BF4"/>
    <w:rsid w:val="00EC5E2D"/>
    <w:rsid w:val="00EC6563"/>
    <w:rsid w:val="00F244BC"/>
    <w:rsid w:val="00F271B2"/>
    <w:rsid w:val="00F3382E"/>
    <w:rsid w:val="00F37E8A"/>
    <w:rsid w:val="00F47C93"/>
    <w:rsid w:val="00F70CE8"/>
    <w:rsid w:val="00F72FA8"/>
    <w:rsid w:val="00F8485D"/>
    <w:rsid w:val="00F869E3"/>
    <w:rsid w:val="00F92E82"/>
    <w:rsid w:val="00F94580"/>
    <w:rsid w:val="00F9680C"/>
    <w:rsid w:val="00FC7F8B"/>
    <w:rsid w:val="00FD6DF4"/>
    <w:rsid w:val="00FF1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76AE"/>
  <w15:chartTrackingRefBased/>
  <w15:docId w15:val="{77DC6E73-196B-2445-ADB7-920F1CEC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ind w:left="72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paragraph" w:styleId="NormalWeb">
    <w:name w:val="Normal (Web)"/>
    <w:basedOn w:val="Normal"/>
    <w:rsid w:val="00B10D41"/>
    <w:rPr>
      <w:sz w:val="24"/>
      <w:szCs w:val="24"/>
    </w:rPr>
  </w:style>
  <w:style w:type="character" w:styleId="UnresolvedMention">
    <w:name w:val="Unresolved Mention"/>
    <w:basedOn w:val="DefaultParagraphFont"/>
    <w:uiPriority w:val="99"/>
    <w:semiHidden/>
    <w:unhideWhenUsed/>
    <w:rsid w:val="000E1698"/>
    <w:rPr>
      <w:color w:val="605E5C"/>
      <w:shd w:val="clear" w:color="auto" w:fill="E1DFDD"/>
    </w:rPr>
  </w:style>
  <w:style w:type="character" w:styleId="FollowedHyperlink">
    <w:name w:val="FollowedHyperlink"/>
    <w:basedOn w:val="DefaultParagraphFont"/>
    <w:rsid w:val="000E1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0480">
      <w:bodyDiv w:val="1"/>
      <w:marLeft w:val="0"/>
      <w:marRight w:val="0"/>
      <w:marTop w:val="0"/>
      <w:marBottom w:val="0"/>
      <w:divBdr>
        <w:top w:val="none" w:sz="0" w:space="0" w:color="auto"/>
        <w:left w:val="none" w:sz="0" w:space="0" w:color="auto"/>
        <w:bottom w:val="none" w:sz="0" w:space="0" w:color="auto"/>
        <w:right w:val="none" w:sz="0" w:space="0" w:color="auto"/>
      </w:divBdr>
      <w:divsChild>
        <w:div w:id="1036856890">
          <w:marLeft w:val="0"/>
          <w:marRight w:val="0"/>
          <w:marTop w:val="0"/>
          <w:marBottom w:val="0"/>
          <w:divBdr>
            <w:top w:val="none" w:sz="0" w:space="0" w:color="auto"/>
            <w:left w:val="none" w:sz="0" w:space="0" w:color="auto"/>
            <w:bottom w:val="none" w:sz="0" w:space="0" w:color="auto"/>
            <w:right w:val="none" w:sz="0" w:space="0" w:color="auto"/>
          </w:divBdr>
          <w:divsChild>
            <w:div w:id="1319264011">
              <w:marLeft w:val="0"/>
              <w:marRight w:val="0"/>
              <w:marTop w:val="0"/>
              <w:marBottom w:val="0"/>
              <w:divBdr>
                <w:top w:val="none" w:sz="0" w:space="0" w:color="auto"/>
                <w:left w:val="none" w:sz="0" w:space="0" w:color="auto"/>
                <w:bottom w:val="none" w:sz="0" w:space="0" w:color="auto"/>
                <w:right w:val="none" w:sz="0" w:space="0" w:color="auto"/>
              </w:divBdr>
              <w:divsChild>
                <w:div w:id="3721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10384">
      <w:bodyDiv w:val="1"/>
      <w:marLeft w:val="0"/>
      <w:marRight w:val="0"/>
      <w:marTop w:val="0"/>
      <w:marBottom w:val="0"/>
      <w:divBdr>
        <w:top w:val="none" w:sz="0" w:space="0" w:color="auto"/>
        <w:left w:val="none" w:sz="0" w:space="0" w:color="auto"/>
        <w:bottom w:val="none" w:sz="0" w:space="0" w:color="auto"/>
        <w:right w:val="none" w:sz="0" w:space="0" w:color="auto"/>
      </w:divBdr>
    </w:div>
    <w:div w:id="1358003758">
      <w:bodyDiv w:val="1"/>
      <w:marLeft w:val="0"/>
      <w:marRight w:val="0"/>
      <w:marTop w:val="0"/>
      <w:marBottom w:val="0"/>
      <w:divBdr>
        <w:top w:val="none" w:sz="0" w:space="0" w:color="auto"/>
        <w:left w:val="none" w:sz="0" w:space="0" w:color="auto"/>
        <w:bottom w:val="none" w:sz="0" w:space="0" w:color="auto"/>
        <w:right w:val="none" w:sz="0" w:space="0" w:color="auto"/>
      </w:divBdr>
    </w:div>
    <w:div w:id="1388531026">
      <w:bodyDiv w:val="1"/>
      <w:marLeft w:val="0"/>
      <w:marRight w:val="0"/>
      <w:marTop w:val="0"/>
      <w:marBottom w:val="0"/>
      <w:divBdr>
        <w:top w:val="none" w:sz="0" w:space="0" w:color="auto"/>
        <w:left w:val="none" w:sz="0" w:space="0" w:color="auto"/>
        <w:bottom w:val="none" w:sz="0" w:space="0" w:color="auto"/>
        <w:right w:val="none" w:sz="0" w:space="0" w:color="auto"/>
      </w:divBdr>
      <w:divsChild>
        <w:div w:id="823009364">
          <w:marLeft w:val="0"/>
          <w:marRight w:val="0"/>
          <w:marTop w:val="0"/>
          <w:marBottom w:val="0"/>
          <w:divBdr>
            <w:top w:val="none" w:sz="0" w:space="0" w:color="auto"/>
            <w:left w:val="none" w:sz="0" w:space="0" w:color="auto"/>
            <w:bottom w:val="none" w:sz="0" w:space="0" w:color="auto"/>
            <w:right w:val="none" w:sz="0" w:space="0" w:color="auto"/>
          </w:divBdr>
          <w:divsChild>
            <w:div w:id="1645041121">
              <w:marLeft w:val="0"/>
              <w:marRight w:val="0"/>
              <w:marTop w:val="0"/>
              <w:marBottom w:val="0"/>
              <w:divBdr>
                <w:top w:val="none" w:sz="0" w:space="0" w:color="auto"/>
                <w:left w:val="none" w:sz="0" w:space="0" w:color="auto"/>
                <w:bottom w:val="none" w:sz="0" w:space="0" w:color="auto"/>
                <w:right w:val="none" w:sz="0" w:space="0" w:color="auto"/>
              </w:divBdr>
              <w:divsChild>
                <w:div w:id="1928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1439">
      <w:bodyDiv w:val="1"/>
      <w:marLeft w:val="0"/>
      <w:marRight w:val="0"/>
      <w:marTop w:val="0"/>
      <w:marBottom w:val="0"/>
      <w:divBdr>
        <w:top w:val="none" w:sz="0" w:space="0" w:color="auto"/>
        <w:left w:val="none" w:sz="0" w:space="0" w:color="auto"/>
        <w:bottom w:val="none" w:sz="0" w:space="0" w:color="auto"/>
        <w:right w:val="none" w:sz="0" w:space="0" w:color="auto"/>
      </w:divBdr>
      <w:divsChild>
        <w:div w:id="882518198">
          <w:marLeft w:val="0"/>
          <w:marRight w:val="0"/>
          <w:marTop w:val="0"/>
          <w:marBottom w:val="0"/>
          <w:divBdr>
            <w:top w:val="none" w:sz="0" w:space="0" w:color="auto"/>
            <w:left w:val="none" w:sz="0" w:space="0" w:color="auto"/>
            <w:bottom w:val="none" w:sz="0" w:space="0" w:color="auto"/>
            <w:right w:val="none" w:sz="0" w:space="0" w:color="auto"/>
          </w:divBdr>
          <w:divsChild>
            <w:div w:id="123428865">
              <w:marLeft w:val="0"/>
              <w:marRight w:val="0"/>
              <w:marTop w:val="0"/>
              <w:marBottom w:val="0"/>
              <w:divBdr>
                <w:top w:val="none" w:sz="0" w:space="0" w:color="auto"/>
                <w:left w:val="none" w:sz="0" w:space="0" w:color="auto"/>
                <w:bottom w:val="none" w:sz="0" w:space="0" w:color="auto"/>
                <w:right w:val="none" w:sz="0" w:space="0" w:color="auto"/>
              </w:divBdr>
              <w:divsChild>
                <w:div w:id="8688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5145">
      <w:bodyDiv w:val="1"/>
      <w:marLeft w:val="0"/>
      <w:marRight w:val="0"/>
      <w:marTop w:val="0"/>
      <w:marBottom w:val="0"/>
      <w:divBdr>
        <w:top w:val="none" w:sz="0" w:space="0" w:color="auto"/>
        <w:left w:val="none" w:sz="0" w:space="0" w:color="auto"/>
        <w:bottom w:val="none" w:sz="0" w:space="0" w:color="auto"/>
        <w:right w:val="none" w:sz="0" w:space="0" w:color="auto"/>
      </w:divBdr>
      <w:divsChild>
        <w:div w:id="254939927">
          <w:marLeft w:val="0"/>
          <w:marRight w:val="0"/>
          <w:marTop w:val="0"/>
          <w:marBottom w:val="0"/>
          <w:divBdr>
            <w:top w:val="none" w:sz="0" w:space="0" w:color="auto"/>
            <w:left w:val="none" w:sz="0" w:space="0" w:color="auto"/>
            <w:bottom w:val="none" w:sz="0" w:space="0" w:color="auto"/>
            <w:right w:val="none" w:sz="0" w:space="0" w:color="auto"/>
          </w:divBdr>
          <w:divsChild>
            <w:div w:id="567771032">
              <w:marLeft w:val="0"/>
              <w:marRight w:val="0"/>
              <w:marTop w:val="0"/>
              <w:marBottom w:val="0"/>
              <w:divBdr>
                <w:top w:val="none" w:sz="0" w:space="0" w:color="auto"/>
                <w:left w:val="none" w:sz="0" w:space="0" w:color="auto"/>
                <w:bottom w:val="none" w:sz="0" w:space="0" w:color="auto"/>
                <w:right w:val="none" w:sz="0" w:space="0" w:color="auto"/>
              </w:divBdr>
              <w:divsChild>
                <w:div w:id="165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5387/testplangroup1-team-9.git" TargetMode="External"/><Relationship Id="rId26" Type="http://schemas.openxmlformats.org/officeDocument/2006/relationships/header" Target="header7.xml"/><Relationship Id="rId39" Type="http://schemas.openxmlformats.org/officeDocument/2006/relationships/footer" Target="footer12.xml"/><Relationship Id="rId21" Type="http://schemas.openxmlformats.org/officeDocument/2006/relationships/header" Target="header5.xml"/><Relationship Id="rId34" Type="http://schemas.openxmlformats.org/officeDocument/2006/relationships/footer" Target="footer10.xml"/><Relationship Id="rId42" Type="http://schemas.openxmlformats.org/officeDocument/2006/relationships/header" Target="header14.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8.xml"/><Relationship Id="rId41" Type="http://schemas.openxmlformats.org/officeDocument/2006/relationships/footer" Target="footer13.xml"/><Relationship Id="rId54" Type="http://schemas.openxmlformats.org/officeDocument/2006/relationships/image" Target="media/image1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hyperlink" Target="https://github.com/CS5387/testplangroup1-team-9.git" TargetMode="External"/><Relationship Id="rId40" Type="http://schemas.openxmlformats.org/officeDocument/2006/relationships/header" Target="header13.xm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CS5387/testplangroup1-team-9" TargetMode="Externa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header" Target="header9.xml"/><Relationship Id="rId44" Type="http://schemas.openxmlformats.org/officeDocument/2006/relationships/hyperlink" Target="https://github.com/CS5387/testplangroup1-team-9.git" TargetMode="External"/><Relationship Id="rId52" Type="http://schemas.openxmlformats.org/officeDocument/2006/relationships/image" Target="media/image8.png"/><Relationship Id="rId60" Type="http://schemas.openxmlformats.org/officeDocument/2006/relationships/image" Target="media/image1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yperlink" Target="https://github.com/CS5387/testplangroup1-team-9.git" TargetMode="Externa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CS5387/testplangroup1-team-9.git" TargetMode="Externa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2.png"/><Relationship Id="rId59"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F4D38-75A9-4E3F-9364-B7214834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Template>
  <TotalTime>101</TotalTime>
  <Pages>29</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22199</CharactersWithSpaces>
  <SharedDoc>false</SharedDoc>
  <HLinks>
    <vt:vector size="132" baseType="variant">
      <vt:variant>
        <vt:i4>6750250</vt:i4>
      </vt:variant>
      <vt:variant>
        <vt:i4>126</vt:i4>
      </vt:variant>
      <vt:variant>
        <vt:i4>0</vt:i4>
      </vt:variant>
      <vt:variant>
        <vt:i4>5</vt:i4>
      </vt:variant>
      <vt:variant>
        <vt:lpwstr>https://github.com/CS5387/testplangroup1-team-9.git</vt:lpwstr>
      </vt:variant>
      <vt:variant>
        <vt:lpwstr/>
      </vt:variant>
      <vt:variant>
        <vt:i4>2097268</vt:i4>
      </vt:variant>
      <vt:variant>
        <vt:i4>123</vt:i4>
      </vt:variant>
      <vt:variant>
        <vt:i4>0</vt:i4>
      </vt:variant>
      <vt:variant>
        <vt:i4>5</vt:i4>
      </vt:variant>
      <vt:variant>
        <vt:lpwstr>https://github.com/CS5387/testplangroup1-team-9</vt:lpwstr>
      </vt:variant>
      <vt:variant>
        <vt:lpwstr/>
      </vt:variant>
      <vt:variant>
        <vt:i4>1310774</vt:i4>
      </vt:variant>
      <vt:variant>
        <vt:i4>116</vt:i4>
      </vt:variant>
      <vt:variant>
        <vt:i4>0</vt:i4>
      </vt:variant>
      <vt:variant>
        <vt:i4>5</vt:i4>
      </vt:variant>
      <vt:variant>
        <vt:lpwstr/>
      </vt:variant>
      <vt:variant>
        <vt:lpwstr>_Toc22915484</vt:lpwstr>
      </vt:variant>
      <vt:variant>
        <vt:i4>1245238</vt:i4>
      </vt:variant>
      <vt:variant>
        <vt:i4>110</vt:i4>
      </vt:variant>
      <vt:variant>
        <vt:i4>0</vt:i4>
      </vt:variant>
      <vt:variant>
        <vt:i4>5</vt:i4>
      </vt:variant>
      <vt:variant>
        <vt:lpwstr/>
      </vt:variant>
      <vt:variant>
        <vt:lpwstr>_Toc22915483</vt:lpwstr>
      </vt:variant>
      <vt:variant>
        <vt:i4>1179702</vt:i4>
      </vt:variant>
      <vt:variant>
        <vt:i4>104</vt:i4>
      </vt:variant>
      <vt:variant>
        <vt:i4>0</vt:i4>
      </vt:variant>
      <vt:variant>
        <vt:i4>5</vt:i4>
      </vt:variant>
      <vt:variant>
        <vt:lpwstr/>
      </vt:variant>
      <vt:variant>
        <vt:lpwstr>_Toc22915482</vt:lpwstr>
      </vt:variant>
      <vt:variant>
        <vt:i4>1114166</vt:i4>
      </vt:variant>
      <vt:variant>
        <vt:i4>98</vt:i4>
      </vt:variant>
      <vt:variant>
        <vt:i4>0</vt:i4>
      </vt:variant>
      <vt:variant>
        <vt:i4>5</vt:i4>
      </vt:variant>
      <vt:variant>
        <vt:lpwstr/>
      </vt:variant>
      <vt:variant>
        <vt:lpwstr>_Toc22915481</vt:lpwstr>
      </vt:variant>
      <vt:variant>
        <vt:i4>1048630</vt:i4>
      </vt:variant>
      <vt:variant>
        <vt:i4>92</vt:i4>
      </vt:variant>
      <vt:variant>
        <vt:i4>0</vt:i4>
      </vt:variant>
      <vt:variant>
        <vt:i4>5</vt:i4>
      </vt:variant>
      <vt:variant>
        <vt:lpwstr/>
      </vt:variant>
      <vt:variant>
        <vt:lpwstr>_Toc22915480</vt:lpwstr>
      </vt:variant>
      <vt:variant>
        <vt:i4>1638457</vt:i4>
      </vt:variant>
      <vt:variant>
        <vt:i4>86</vt:i4>
      </vt:variant>
      <vt:variant>
        <vt:i4>0</vt:i4>
      </vt:variant>
      <vt:variant>
        <vt:i4>5</vt:i4>
      </vt:variant>
      <vt:variant>
        <vt:lpwstr/>
      </vt:variant>
      <vt:variant>
        <vt:lpwstr>_Toc22915479</vt:lpwstr>
      </vt:variant>
      <vt:variant>
        <vt:i4>1572921</vt:i4>
      </vt:variant>
      <vt:variant>
        <vt:i4>80</vt:i4>
      </vt:variant>
      <vt:variant>
        <vt:i4>0</vt:i4>
      </vt:variant>
      <vt:variant>
        <vt:i4>5</vt:i4>
      </vt:variant>
      <vt:variant>
        <vt:lpwstr/>
      </vt:variant>
      <vt:variant>
        <vt:lpwstr>_Toc22915478</vt:lpwstr>
      </vt:variant>
      <vt:variant>
        <vt:i4>1507385</vt:i4>
      </vt:variant>
      <vt:variant>
        <vt:i4>74</vt:i4>
      </vt:variant>
      <vt:variant>
        <vt:i4>0</vt:i4>
      </vt:variant>
      <vt:variant>
        <vt:i4>5</vt:i4>
      </vt:variant>
      <vt:variant>
        <vt:lpwstr/>
      </vt:variant>
      <vt:variant>
        <vt:lpwstr>_Toc22915477</vt:lpwstr>
      </vt:variant>
      <vt:variant>
        <vt:i4>1441849</vt:i4>
      </vt:variant>
      <vt:variant>
        <vt:i4>68</vt:i4>
      </vt:variant>
      <vt:variant>
        <vt:i4>0</vt:i4>
      </vt:variant>
      <vt:variant>
        <vt:i4>5</vt:i4>
      </vt:variant>
      <vt:variant>
        <vt:lpwstr/>
      </vt:variant>
      <vt:variant>
        <vt:lpwstr>_Toc22915476</vt:lpwstr>
      </vt:variant>
      <vt:variant>
        <vt:i4>1376313</vt:i4>
      </vt:variant>
      <vt:variant>
        <vt:i4>62</vt:i4>
      </vt:variant>
      <vt:variant>
        <vt:i4>0</vt:i4>
      </vt:variant>
      <vt:variant>
        <vt:i4>5</vt:i4>
      </vt:variant>
      <vt:variant>
        <vt:lpwstr/>
      </vt:variant>
      <vt:variant>
        <vt:lpwstr>_Toc22915475</vt:lpwstr>
      </vt:variant>
      <vt:variant>
        <vt:i4>1310777</vt:i4>
      </vt:variant>
      <vt:variant>
        <vt:i4>56</vt:i4>
      </vt:variant>
      <vt:variant>
        <vt:i4>0</vt:i4>
      </vt:variant>
      <vt:variant>
        <vt:i4>5</vt:i4>
      </vt:variant>
      <vt:variant>
        <vt:lpwstr/>
      </vt:variant>
      <vt:variant>
        <vt:lpwstr>_Toc22915474</vt:lpwstr>
      </vt:variant>
      <vt:variant>
        <vt:i4>1245241</vt:i4>
      </vt:variant>
      <vt:variant>
        <vt:i4>50</vt:i4>
      </vt:variant>
      <vt:variant>
        <vt:i4>0</vt:i4>
      </vt:variant>
      <vt:variant>
        <vt:i4>5</vt:i4>
      </vt:variant>
      <vt:variant>
        <vt:lpwstr/>
      </vt:variant>
      <vt:variant>
        <vt:lpwstr>_Toc22915473</vt:lpwstr>
      </vt:variant>
      <vt:variant>
        <vt:i4>1179705</vt:i4>
      </vt:variant>
      <vt:variant>
        <vt:i4>44</vt:i4>
      </vt:variant>
      <vt:variant>
        <vt:i4>0</vt:i4>
      </vt:variant>
      <vt:variant>
        <vt:i4>5</vt:i4>
      </vt:variant>
      <vt:variant>
        <vt:lpwstr/>
      </vt:variant>
      <vt:variant>
        <vt:lpwstr>_Toc22915472</vt:lpwstr>
      </vt:variant>
      <vt:variant>
        <vt:i4>1114169</vt:i4>
      </vt:variant>
      <vt:variant>
        <vt:i4>38</vt:i4>
      </vt:variant>
      <vt:variant>
        <vt:i4>0</vt:i4>
      </vt:variant>
      <vt:variant>
        <vt:i4>5</vt:i4>
      </vt:variant>
      <vt:variant>
        <vt:lpwstr/>
      </vt:variant>
      <vt:variant>
        <vt:lpwstr>_Toc22915471</vt:lpwstr>
      </vt:variant>
      <vt:variant>
        <vt:i4>1048633</vt:i4>
      </vt:variant>
      <vt:variant>
        <vt:i4>32</vt:i4>
      </vt:variant>
      <vt:variant>
        <vt:i4>0</vt:i4>
      </vt:variant>
      <vt:variant>
        <vt:i4>5</vt:i4>
      </vt:variant>
      <vt:variant>
        <vt:lpwstr/>
      </vt:variant>
      <vt:variant>
        <vt:lpwstr>_Toc22915470</vt:lpwstr>
      </vt:variant>
      <vt:variant>
        <vt:i4>1638456</vt:i4>
      </vt:variant>
      <vt:variant>
        <vt:i4>26</vt:i4>
      </vt:variant>
      <vt:variant>
        <vt:i4>0</vt:i4>
      </vt:variant>
      <vt:variant>
        <vt:i4>5</vt:i4>
      </vt:variant>
      <vt:variant>
        <vt:lpwstr/>
      </vt:variant>
      <vt:variant>
        <vt:lpwstr>_Toc22915469</vt:lpwstr>
      </vt:variant>
      <vt:variant>
        <vt:i4>1572920</vt:i4>
      </vt:variant>
      <vt:variant>
        <vt:i4>20</vt:i4>
      </vt:variant>
      <vt:variant>
        <vt:i4>0</vt:i4>
      </vt:variant>
      <vt:variant>
        <vt:i4>5</vt:i4>
      </vt:variant>
      <vt:variant>
        <vt:lpwstr/>
      </vt:variant>
      <vt:variant>
        <vt:lpwstr>_Toc22915468</vt:lpwstr>
      </vt:variant>
      <vt:variant>
        <vt:i4>1507384</vt:i4>
      </vt:variant>
      <vt:variant>
        <vt:i4>14</vt:i4>
      </vt:variant>
      <vt:variant>
        <vt:i4>0</vt:i4>
      </vt:variant>
      <vt:variant>
        <vt:i4>5</vt:i4>
      </vt:variant>
      <vt:variant>
        <vt:lpwstr/>
      </vt:variant>
      <vt:variant>
        <vt:lpwstr>_Toc22915467</vt:lpwstr>
      </vt:variant>
      <vt:variant>
        <vt:i4>1441848</vt:i4>
      </vt:variant>
      <vt:variant>
        <vt:i4>8</vt:i4>
      </vt:variant>
      <vt:variant>
        <vt:i4>0</vt:i4>
      </vt:variant>
      <vt:variant>
        <vt:i4>5</vt:i4>
      </vt:variant>
      <vt:variant>
        <vt:lpwstr/>
      </vt:variant>
      <vt:variant>
        <vt:lpwstr>_Toc22915466</vt:lpwstr>
      </vt:variant>
      <vt:variant>
        <vt:i4>1376312</vt:i4>
      </vt:variant>
      <vt:variant>
        <vt:i4>2</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3</cp:revision>
  <cp:lastPrinted>2002-04-23T16:31:00Z</cp:lastPrinted>
  <dcterms:created xsi:type="dcterms:W3CDTF">2020-04-16T23:12:00Z</dcterms:created>
  <dcterms:modified xsi:type="dcterms:W3CDTF">2020-04-19T07:46:00Z</dcterms:modified>
</cp:coreProperties>
</file>