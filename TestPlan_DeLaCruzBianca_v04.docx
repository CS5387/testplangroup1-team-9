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C6F44" w14:textId="77777777" w:rsidR="00941D93" w:rsidRDefault="007E73AE">
      <w:pPr>
        <w:pStyle w:val="Title"/>
      </w:pPr>
      <w:r>
        <w:t>DB</w:t>
      </w:r>
      <w:r w:rsidR="003E1916">
        <w:t xml:space="preserve"> Edit</w:t>
      </w:r>
    </w:p>
    <w:p w14:paraId="29956B7B" w14:textId="77777777" w:rsidR="00941D93" w:rsidRDefault="00941D93">
      <w:pPr>
        <w:pStyle w:val="Title"/>
      </w:pPr>
      <w:r>
        <w:t xml:space="preserve">Test plan  </w:t>
      </w:r>
    </w:p>
    <w:p w14:paraId="6449171D" w14:textId="77777777" w:rsidR="00941D93" w:rsidRDefault="00941D93">
      <w:pPr>
        <w:pStyle w:val="Subtitle"/>
      </w:pPr>
      <w:r>
        <w:t>Version &lt;</w:t>
      </w:r>
      <w:r w:rsidR="003E1916">
        <w:t>3</w:t>
      </w:r>
      <w:r>
        <w:t>.0&gt;</w:t>
      </w:r>
    </w:p>
    <w:p w14:paraId="63088DAC" w14:textId="77777777" w:rsidR="00941D93" w:rsidRDefault="003E1916">
      <w:pPr>
        <w:pStyle w:val="Subtitle"/>
        <w:rPr>
          <w:color w:val="000000"/>
        </w:rPr>
      </w:pPr>
      <w:r>
        <w:t>April 22, 2020</w:t>
      </w:r>
    </w:p>
    <w:p w14:paraId="5A2FED07" w14:textId="77777777" w:rsidR="00941D93" w:rsidRDefault="00941D93">
      <w:pPr>
        <w:pStyle w:val="DocControlHeading"/>
        <w:sectPr w:rsidR="00941D93">
          <w:headerReference w:type="default" r:id="rId8"/>
          <w:footerReference w:type="default" r:id="rId9"/>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7BA514CF" w14:textId="77777777" w:rsidR="00941D93" w:rsidRDefault="00941D93">
      <w:pPr>
        <w:pStyle w:val="DocControlHeading"/>
      </w:pPr>
      <w:bookmarkStart w:id="3" w:name="_Toc38484081"/>
      <w:r>
        <w:lastRenderedPageBreak/>
        <w:t>Document Control</w:t>
      </w:r>
      <w:bookmarkEnd w:id="0"/>
      <w:bookmarkEnd w:id="1"/>
      <w:bookmarkEnd w:id="2"/>
      <w:bookmarkEnd w:id="3"/>
    </w:p>
    <w:p w14:paraId="071C3F4A" w14:textId="77777777" w:rsidR="00941D93" w:rsidRDefault="00941D93">
      <w:pPr>
        <w:pStyle w:val="DocControlHeading2"/>
      </w:pPr>
      <w:bookmarkStart w:id="4" w:name="_Toc461626764"/>
      <w:bookmarkStart w:id="5" w:name="_Toc461628994"/>
      <w:bookmarkStart w:id="6" w:name="_Toc461632036"/>
      <w:bookmarkStart w:id="7" w:name="_Toc38484082"/>
      <w:r>
        <w:t>Approval</w:t>
      </w:r>
      <w:bookmarkEnd w:id="4"/>
      <w:bookmarkEnd w:id="5"/>
      <w:bookmarkEnd w:id="6"/>
      <w:bookmarkEnd w:id="7"/>
    </w:p>
    <w:p w14:paraId="61B4B78C" w14:textId="77777777" w:rsidR="00941D93" w:rsidRDefault="00941D93">
      <w:pPr>
        <w:pStyle w:val="Paragraph"/>
      </w:pPr>
      <w:r>
        <w:t>The Guidance Team and the customer shall approve this document.</w:t>
      </w:r>
    </w:p>
    <w:p w14:paraId="6CF26281" w14:textId="77777777" w:rsidR="00941D93" w:rsidRDefault="00941D93">
      <w:pPr>
        <w:pStyle w:val="DocControlHeading2"/>
      </w:pPr>
      <w:bookmarkStart w:id="8" w:name="_Toc461626765"/>
      <w:bookmarkStart w:id="9" w:name="_Toc461628995"/>
      <w:bookmarkStart w:id="10" w:name="_Toc461632037"/>
      <w:bookmarkStart w:id="11" w:name="_Toc38484083"/>
      <w:r>
        <w:t>Document Change Control</w:t>
      </w:r>
      <w:bookmarkEnd w:id="8"/>
      <w:bookmarkEnd w:id="9"/>
      <w:bookmarkEnd w:id="10"/>
      <w:bookmarkEnd w:id="11"/>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B077CD" w14:paraId="158B24DD" w14:textId="77777777" w:rsidTr="00B077CD">
        <w:tc>
          <w:tcPr>
            <w:tcW w:w="4428" w:type="dxa"/>
          </w:tcPr>
          <w:p w14:paraId="29B9D73D" w14:textId="77777777" w:rsidR="00B077CD" w:rsidRDefault="00B077CD" w:rsidP="003E1916">
            <w:pPr>
              <w:jc w:val="right"/>
            </w:pPr>
            <w:r>
              <w:t>Initial Release:</w:t>
            </w:r>
          </w:p>
        </w:tc>
        <w:tc>
          <w:tcPr>
            <w:tcW w:w="4428" w:type="dxa"/>
          </w:tcPr>
          <w:p w14:paraId="59831A0C" w14:textId="77777777" w:rsidR="00B077CD" w:rsidRDefault="00B077CD" w:rsidP="003E1916">
            <w:r>
              <w:t>1.0</w:t>
            </w:r>
          </w:p>
        </w:tc>
      </w:tr>
      <w:tr w:rsidR="00B077CD" w14:paraId="70367EDC" w14:textId="77777777" w:rsidTr="00B077CD">
        <w:tc>
          <w:tcPr>
            <w:tcW w:w="4428" w:type="dxa"/>
          </w:tcPr>
          <w:p w14:paraId="1611F859" w14:textId="77777777" w:rsidR="00B077CD" w:rsidRDefault="00B077CD" w:rsidP="003E1916">
            <w:pPr>
              <w:jc w:val="right"/>
            </w:pPr>
            <w:r>
              <w:t>Current Release:</w:t>
            </w:r>
          </w:p>
        </w:tc>
        <w:tc>
          <w:tcPr>
            <w:tcW w:w="4428" w:type="dxa"/>
          </w:tcPr>
          <w:p w14:paraId="4A711B70" w14:textId="0E58C526" w:rsidR="00B077CD" w:rsidRDefault="0088600A" w:rsidP="003E1916">
            <w:r>
              <w:t>4</w:t>
            </w:r>
            <w:r w:rsidR="00B077CD">
              <w:t>.0</w:t>
            </w:r>
          </w:p>
        </w:tc>
      </w:tr>
      <w:tr w:rsidR="00B077CD" w14:paraId="4143AF68" w14:textId="77777777" w:rsidTr="00B077CD">
        <w:tc>
          <w:tcPr>
            <w:tcW w:w="4428" w:type="dxa"/>
          </w:tcPr>
          <w:p w14:paraId="75ADC2B1" w14:textId="77777777" w:rsidR="00B077CD" w:rsidRDefault="00B077CD" w:rsidP="003E1916">
            <w:pPr>
              <w:jc w:val="right"/>
            </w:pPr>
            <w:r>
              <w:t>Indicator of Last Page in Document:</w:t>
            </w:r>
          </w:p>
        </w:tc>
        <w:tc>
          <w:tcPr>
            <w:tcW w:w="4428" w:type="dxa"/>
          </w:tcPr>
          <w:p w14:paraId="2612FB69" w14:textId="77777777" w:rsidR="00B077CD" w:rsidRDefault="000F4C1B" w:rsidP="003E1916">
            <w:r>
              <w:t>***Last Page***</w:t>
            </w:r>
          </w:p>
        </w:tc>
      </w:tr>
      <w:tr w:rsidR="00B077CD" w14:paraId="043EBA21" w14:textId="77777777" w:rsidTr="00B077CD">
        <w:tc>
          <w:tcPr>
            <w:tcW w:w="4428" w:type="dxa"/>
          </w:tcPr>
          <w:p w14:paraId="5CACEE77" w14:textId="77777777" w:rsidR="00B077CD" w:rsidRDefault="00B077CD" w:rsidP="003E1916">
            <w:pPr>
              <w:jc w:val="right"/>
            </w:pPr>
            <w:r>
              <w:t>Date of Last Review:</w:t>
            </w:r>
          </w:p>
        </w:tc>
        <w:tc>
          <w:tcPr>
            <w:tcW w:w="4428" w:type="dxa"/>
          </w:tcPr>
          <w:p w14:paraId="71452238" w14:textId="77777777" w:rsidR="00B077CD" w:rsidRDefault="000F4C1B" w:rsidP="003E1916">
            <w:r>
              <w:t>4/22</w:t>
            </w:r>
            <w:r w:rsidR="00B077CD">
              <w:t>/20</w:t>
            </w:r>
          </w:p>
        </w:tc>
      </w:tr>
      <w:tr w:rsidR="00B077CD" w14:paraId="4B11D885" w14:textId="77777777" w:rsidTr="00B077CD">
        <w:tc>
          <w:tcPr>
            <w:tcW w:w="4428" w:type="dxa"/>
          </w:tcPr>
          <w:p w14:paraId="75773A29" w14:textId="77777777" w:rsidR="00B077CD" w:rsidRDefault="00B077CD" w:rsidP="003E1916">
            <w:pPr>
              <w:jc w:val="right"/>
            </w:pPr>
            <w:r>
              <w:t>Date of Next Review:</w:t>
            </w:r>
          </w:p>
        </w:tc>
        <w:tc>
          <w:tcPr>
            <w:tcW w:w="4428" w:type="dxa"/>
          </w:tcPr>
          <w:p w14:paraId="79FF1D3E" w14:textId="77777777" w:rsidR="00B077CD" w:rsidRDefault="00B077CD" w:rsidP="003E1916">
            <w:r>
              <w:t>4/24/20</w:t>
            </w:r>
          </w:p>
        </w:tc>
      </w:tr>
      <w:tr w:rsidR="00B077CD" w14:paraId="3698251A" w14:textId="77777777" w:rsidTr="00B077CD">
        <w:tc>
          <w:tcPr>
            <w:tcW w:w="4428" w:type="dxa"/>
          </w:tcPr>
          <w:p w14:paraId="06AC500B" w14:textId="77777777" w:rsidR="00B077CD" w:rsidRDefault="00B077CD" w:rsidP="003E1916">
            <w:pPr>
              <w:jc w:val="right"/>
            </w:pPr>
            <w:r>
              <w:t>Target Date for Next Update:</w:t>
            </w:r>
          </w:p>
        </w:tc>
        <w:tc>
          <w:tcPr>
            <w:tcW w:w="4428" w:type="dxa"/>
          </w:tcPr>
          <w:p w14:paraId="1B8774CA" w14:textId="77777777" w:rsidR="00B077CD" w:rsidRDefault="00B077CD" w:rsidP="003E1916">
            <w:r>
              <w:t>TBD</w:t>
            </w:r>
          </w:p>
        </w:tc>
      </w:tr>
    </w:tbl>
    <w:p w14:paraId="05D4275F" w14:textId="77777777" w:rsidR="00941D93" w:rsidRDefault="00941D93">
      <w:pPr>
        <w:pStyle w:val="DocControlHeading2"/>
      </w:pPr>
      <w:bookmarkStart w:id="12" w:name="_Toc461626766"/>
      <w:bookmarkStart w:id="13" w:name="_Toc461628996"/>
      <w:bookmarkStart w:id="14" w:name="_Toc461632038"/>
      <w:bookmarkStart w:id="15" w:name="_Toc38484084"/>
      <w:r>
        <w:t>Distribution List</w:t>
      </w:r>
      <w:bookmarkEnd w:id="12"/>
      <w:bookmarkEnd w:id="13"/>
      <w:bookmarkEnd w:id="14"/>
      <w:bookmarkEnd w:id="15"/>
    </w:p>
    <w:p w14:paraId="36F72195" w14:textId="77777777" w:rsidR="003E1916" w:rsidRDefault="003E1916" w:rsidP="003E1916">
      <w:pPr>
        <w:pStyle w:val="Paragraph"/>
      </w:pPr>
      <w:bookmarkStart w:id="16" w:name="_Toc461626767"/>
      <w:bookmarkStart w:id="17" w:name="_Toc461628997"/>
      <w:bookmarkStart w:id="18" w:name="_Toc461632039"/>
      <w:r>
        <w:t>This following list of people shall receive a copy of this document every time a new version of this document becomes available:</w:t>
      </w:r>
    </w:p>
    <w:p w14:paraId="41D02234" w14:textId="77777777" w:rsidR="003E1916" w:rsidRDefault="003E1916" w:rsidP="003E1916">
      <w:pPr>
        <w:ind w:left="2160"/>
      </w:pPr>
      <w:r>
        <w:t>Guidance Team Members: Dr. Roach</w:t>
      </w:r>
    </w:p>
    <w:p w14:paraId="68BCECE5" w14:textId="77777777" w:rsidR="003E1916" w:rsidRDefault="003E1916" w:rsidP="003E1916">
      <w:pPr>
        <w:ind w:left="2160"/>
      </w:pPr>
    </w:p>
    <w:p w14:paraId="32D8FC63" w14:textId="77777777" w:rsidR="003E1916" w:rsidRDefault="003E1916" w:rsidP="003E1916">
      <w:pPr>
        <w:ind w:left="1440" w:firstLine="720"/>
      </w:pPr>
      <w:r>
        <w:t>Customer: N/A</w:t>
      </w:r>
      <w:r>
        <w:tab/>
      </w:r>
    </w:p>
    <w:p w14:paraId="49572AB8" w14:textId="77777777" w:rsidR="003E1916" w:rsidRDefault="003E1916" w:rsidP="003E1916">
      <w:pPr>
        <w:ind w:left="1440" w:firstLine="720"/>
      </w:pPr>
    </w:p>
    <w:p w14:paraId="300EBCFF" w14:textId="77777777" w:rsidR="003E1916" w:rsidRDefault="003E1916" w:rsidP="003E1916">
      <w:pPr>
        <w:ind w:left="1440" w:firstLine="720"/>
      </w:pPr>
      <w:r>
        <w:t xml:space="preserve">Software Team Members: </w:t>
      </w:r>
    </w:p>
    <w:p w14:paraId="4075488C" w14:textId="77777777" w:rsidR="003E1916" w:rsidRDefault="003E1916" w:rsidP="003E1916">
      <w:pPr>
        <w:ind w:left="1440" w:firstLine="720"/>
      </w:pPr>
      <w:r>
        <w:tab/>
        <w:t>Producer: Bianca De La Cruz</w:t>
      </w:r>
    </w:p>
    <w:p w14:paraId="6E6CE864" w14:textId="77777777" w:rsidR="003E1916" w:rsidRDefault="003E1916" w:rsidP="003E1916">
      <w:pPr>
        <w:ind w:left="1440" w:firstLine="720"/>
      </w:pPr>
      <w:r>
        <w:tab/>
        <w:t xml:space="preserve">Reviewers: Javier Soon, and Aaron </w:t>
      </w:r>
      <w:proofErr w:type="spellStart"/>
      <w:r>
        <w:t>Himan</w:t>
      </w:r>
      <w:proofErr w:type="spellEnd"/>
    </w:p>
    <w:p w14:paraId="631C33BF" w14:textId="77777777" w:rsidR="00941D93" w:rsidRDefault="00941D93">
      <w:pPr>
        <w:pStyle w:val="DocControlHeading2"/>
      </w:pPr>
      <w:bookmarkStart w:id="19" w:name="_Toc38484085"/>
      <w:r>
        <w:t>Change Summary</w:t>
      </w:r>
      <w:bookmarkEnd w:id="16"/>
      <w:bookmarkEnd w:id="17"/>
      <w:bookmarkEnd w:id="18"/>
      <w:bookmarkEnd w:id="19"/>
    </w:p>
    <w:p w14:paraId="4BFA041F" w14:textId="77777777" w:rsidR="00941D93" w:rsidRDefault="00941D93">
      <w:pPr>
        <w:pStyle w:val="Paragraph"/>
      </w:pPr>
      <w:r>
        <w:t>The following table details changes made between versions of this document</w:t>
      </w:r>
    </w:p>
    <w:p w14:paraId="517CFC04"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0DC535F2" w14:textId="77777777">
        <w:tc>
          <w:tcPr>
            <w:tcW w:w="1764" w:type="dxa"/>
          </w:tcPr>
          <w:p w14:paraId="42DD0EBA" w14:textId="77777777" w:rsidR="00941D93" w:rsidRDefault="00941D93">
            <w:pPr>
              <w:jc w:val="center"/>
            </w:pPr>
            <w:r>
              <w:t>Version</w:t>
            </w:r>
          </w:p>
        </w:tc>
        <w:tc>
          <w:tcPr>
            <w:tcW w:w="1170" w:type="dxa"/>
          </w:tcPr>
          <w:p w14:paraId="358AD747" w14:textId="77777777" w:rsidR="00941D93" w:rsidRDefault="00941D93">
            <w:pPr>
              <w:jc w:val="center"/>
            </w:pPr>
            <w:r>
              <w:t>Date</w:t>
            </w:r>
          </w:p>
        </w:tc>
        <w:tc>
          <w:tcPr>
            <w:tcW w:w="1800" w:type="dxa"/>
          </w:tcPr>
          <w:p w14:paraId="2A71933D" w14:textId="77777777" w:rsidR="00941D93" w:rsidRDefault="00941D93">
            <w:pPr>
              <w:jc w:val="center"/>
            </w:pPr>
            <w:r>
              <w:t>Modifier</w:t>
            </w:r>
          </w:p>
        </w:tc>
        <w:tc>
          <w:tcPr>
            <w:tcW w:w="3978" w:type="dxa"/>
          </w:tcPr>
          <w:p w14:paraId="622A59D5" w14:textId="77777777" w:rsidR="00941D93" w:rsidRDefault="00941D93">
            <w:pPr>
              <w:jc w:val="center"/>
            </w:pPr>
            <w:r>
              <w:t>Description</w:t>
            </w:r>
          </w:p>
        </w:tc>
      </w:tr>
      <w:tr w:rsidR="003E1916" w14:paraId="09F30E3C" w14:textId="77777777">
        <w:tc>
          <w:tcPr>
            <w:tcW w:w="1764" w:type="dxa"/>
          </w:tcPr>
          <w:p w14:paraId="61B3382A" w14:textId="77777777" w:rsidR="003E1916" w:rsidRDefault="003E1916" w:rsidP="003E1916">
            <w:pPr>
              <w:jc w:val="center"/>
            </w:pPr>
            <w:r>
              <w:t>1.0</w:t>
            </w:r>
          </w:p>
        </w:tc>
        <w:tc>
          <w:tcPr>
            <w:tcW w:w="1170" w:type="dxa"/>
          </w:tcPr>
          <w:p w14:paraId="337E8664" w14:textId="77777777" w:rsidR="003E1916" w:rsidRDefault="003E1916" w:rsidP="003E1916">
            <w:pPr>
              <w:jc w:val="center"/>
            </w:pPr>
            <w:r>
              <w:t>04/01/2020</w:t>
            </w:r>
          </w:p>
        </w:tc>
        <w:tc>
          <w:tcPr>
            <w:tcW w:w="1800" w:type="dxa"/>
          </w:tcPr>
          <w:p w14:paraId="17F669B8" w14:textId="77777777" w:rsidR="003E1916" w:rsidRDefault="003E1916" w:rsidP="003E1916">
            <w:pPr>
              <w:jc w:val="center"/>
            </w:pPr>
            <w:r>
              <w:t>Bianca De La Cruz</w:t>
            </w:r>
          </w:p>
        </w:tc>
        <w:tc>
          <w:tcPr>
            <w:tcW w:w="3978" w:type="dxa"/>
          </w:tcPr>
          <w:p w14:paraId="634284F1" w14:textId="77777777" w:rsidR="003E1916" w:rsidRDefault="003E1916" w:rsidP="003E1916">
            <w:pPr>
              <w:pStyle w:val="TableText"/>
              <w:widowControl/>
              <w:spacing w:before="0" w:after="0"/>
            </w:pPr>
            <w:r>
              <w:t>Added potential test cases and filled out some sections with relevant information. I used a testing tool called ‘</w:t>
            </w:r>
            <w:proofErr w:type="spellStart"/>
            <w:r>
              <w:t>TestComplete</w:t>
            </w:r>
            <w:proofErr w:type="spellEnd"/>
            <w:r>
              <w:t>’.</w:t>
            </w:r>
          </w:p>
        </w:tc>
      </w:tr>
      <w:tr w:rsidR="003E1916" w14:paraId="5BD4D814" w14:textId="77777777">
        <w:tc>
          <w:tcPr>
            <w:tcW w:w="1764" w:type="dxa"/>
          </w:tcPr>
          <w:p w14:paraId="4C75D0DD" w14:textId="77777777" w:rsidR="003E1916" w:rsidRDefault="003E1916" w:rsidP="003E1916">
            <w:pPr>
              <w:jc w:val="center"/>
            </w:pPr>
            <w:r>
              <w:t>2.0</w:t>
            </w:r>
          </w:p>
        </w:tc>
        <w:tc>
          <w:tcPr>
            <w:tcW w:w="1170" w:type="dxa"/>
          </w:tcPr>
          <w:p w14:paraId="5EDA898C" w14:textId="77777777" w:rsidR="003E1916" w:rsidRDefault="003E1916" w:rsidP="003E1916">
            <w:r>
              <w:t>04/15/2020</w:t>
            </w:r>
          </w:p>
        </w:tc>
        <w:tc>
          <w:tcPr>
            <w:tcW w:w="1800" w:type="dxa"/>
          </w:tcPr>
          <w:p w14:paraId="00DBA2D8" w14:textId="77777777" w:rsidR="003E1916" w:rsidRDefault="003E1916" w:rsidP="003E1916">
            <w:r>
              <w:t>Bianca De La Cruz</w:t>
            </w:r>
          </w:p>
        </w:tc>
        <w:tc>
          <w:tcPr>
            <w:tcW w:w="3978" w:type="dxa"/>
          </w:tcPr>
          <w:p w14:paraId="0502E9ED" w14:textId="77777777" w:rsidR="003E1916" w:rsidRDefault="003E1916" w:rsidP="003E1916">
            <w:r>
              <w:t>Changed test plan. Completed all test cases and thoroughly completed each section.</w:t>
            </w:r>
            <w:r w:rsidR="007E73AE">
              <w:t xml:space="preserve"> Addressed all comments from version 1.</w:t>
            </w:r>
          </w:p>
        </w:tc>
      </w:tr>
      <w:tr w:rsidR="003E1916" w14:paraId="4C695D87" w14:textId="77777777">
        <w:tc>
          <w:tcPr>
            <w:tcW w:w="1764" w:type="dxa"/>
          </w:tcPr>
          <w:p w14:paraId="0F725855" w14:textId="77777777" w:rsidR="003E1916" w:rsidRDefault="003E1916" w:rsidP="003E1916">
            <w:pPr>
              <w:jc w:val="center"/>
            </w:pPr>
            <w:r>
              <w:t>3.0</w:t>
            </w:r>
          </w:p>
        </w:tc>
        <w:tc>
          <w:tcPr>
            <w:tcW w:w="1170" w:type="dxa"/>
          </w:tcPr>
          <w:p w14:paraId="30B38009" w14:textId="77777777" w:rsidR="003E1916" w:rsidRDefault="003E1916" w:rsidP="003E1916">
            <w:r>
              <w:t>04/22/2020</w:t>
            </w:r>
          </w:p>
        </w:tc>
        <w:tc>
          <w:tcPr>
            <w:tcW w:w="1800" w:type="dxa"/>
          </w:tcPr>
          <w:p w14:paraId="714393DC" w14:textId="77777777" w:rsidR="003E1916" w:rsidRDefault="003E1916" w:rsidP="003E1916">
            <w:r>
              <w:t>Bianca De La Cruz</w:t>
            </w:r>
          </w:p>
        </w:tc>
        <w:tc>
          <w:tcPr>
            <w:tcW w:w="3978" w:type="dxa"/>
          </w:tcPr>
          <w:p w14:paraId="488C60C6" w14:textId="77777777" w:rsidR="003E1916" w:rsidRDefault="003E1916" w:rsidP="007E73AE">
            <w:r>
              <w:t>Enhanced some formatting aspects of the document.</w:t>
            </w:r>
            <w:r w:rsidR="007E73AE">
              <w:t xml:space="preserve"> Fixed the footer section and page numbering. Addressed all comments from version 2. </w:t>
            </w:r>
          </w:p>
        </w:tc>
      </w:tr>
      <w:tr w:rsidR="007E1369" w14:paraId="184943BA" w14:textId="77777777">
        <w:tc>
          <w:tcPr>
            <w:tcW w:w="1764" w:type="dxa"/>
          </w:tcPr>
          <w:p w14:paraId="008D1AD7" w14:textId="7FC1F340" w:rsidR="007E1369" w:rsidRDefault="007E1369" w:rsidP="003E1916">
            <w:pPr>
              <w:jc w:val="center"/>
            </w:pPr>
            <w:r>
              <w:t>4.0</w:t>
            </w:r>
          </w:p>
        </w:tc>
        <w:tc>
          <w:tcPr>
            <w:tcW w:w="1170" w:type="dxa"/>
          </w:tcPr>
          <w:p w14:paraId="404B5D95" w14:textId="4BC91DE5" w:rsidR="007E1369" w:rsidRDefault="007E1369" w:rsidP="003E1916">
            <w:r>
              <w:t>4/24/2020</w:t>
            </w:r>
          </w:p>
        </w:tc>
        <w:tc>
          <w:tcPr>
            <w:tcW w:w="1800" w:type="dxa"/>
          </w:tcPr>
          <w:p w14:paraId="2651EECE" w14:textId="0CDF0A74" w:rsidR="007E1369" w:rsidRDefault="007E1369" w:rsidP="003E1916">
            <w:r>
              <w:t>Bianca De La Cruz</w:t>
            </w:r>
          </w:p>
        </w:tc>
        <w:tc>
          <w:tcPr>
            <w:tcW w:w="3978" w:type="dxa"/>
          </w:tcPr>
          <w:p w14:paraId="30431354" w14:textId="3B6FD347" w:rsidR="007E1369" w:rsidRDefault="007E1369" w:rsidP="007E73AE">
            <w:r>
              <w:t>Addressed comments from reviewer. Added additional steps to tests and edited appendix.</w:t>
            </w:r>
            <w:bookmarkStart w:id="20" w:name="_GoBack"/>
            <w:bookmarkEnd w:id="20"/>
          </w:p>
        </w:tc>
      </w:tr>
    </w:tbl>
    <w:p w14:paraId="0135D678" w14:textId="77777777" w:rsidR="00941D93" w:rsidRDefault="00941D93" w:rsidP="003E1916"/>
    <w:p w14:paraId="09716595" w14:textId="77777777" w:rsidR="00941D93" w:rsidRDefault="00941D93">
      <w:pPr>
        <w:pStyle w:val="Paragraph"/>
      </w:pPr>
      <w:r>
        <w:t>Note: The template presented in this document was taken from:</w:t>
      </w:r>
    </w:p>
    <w:p w14:paraId="5E52AA25" w14:textId="77777777" w:rsidR="00941D93" w:rsidRDefault="00941D93">
      <w:pPr>
        <w:pStyle w:val="Paragraph"/>
      </w:pPr>
      <w:r>
        <w:t xml:space="preserve">Donaldson, S., and S. Siegel, </w:t>
      </w:r>
      <w:r>
        <w:rPr>
          <w:i/>
          <w:iCs/>
        </w:rPr>
        <w:t>Successful Software Development</w:t>
      </w:r>
      <w:r>
        <w:t>. Upper Saddle River, NJ: Prentice Hall, 2001, pp. 321-323.</w:t>
      </w:r>
    </w:p>
    <w:p w14:paraId="24562872" w14:textId="77777777" w:rsidR="00E47986" w:rsidRDefault="00E47986">
      <w:pPr>
        <w:pStyle w:val="Paragraph"/>
      </w:pPr>
    </w:p>
    <w:p w14:paraId="185A54DD"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5C7665A5" w14:textId="77777777" w:rsidR="00941D93" w:rsidRDefault="00941D93">
      <w:pPr>
        <w:pStyle w:val="Paragraph"/>
      </w:pPr>
    </w:p>
    <w:p w14:paraId="45265018" w14:textId="77777777" w:rsidR="00941D93" w:rsidRDefault="00941D93">
      <w:pPr>
        <w:pStyle w:val="Paragraph"/>
      </w:pPr>
      <w:r>
        <w:t>Supplementary information is from:</w:t>
      </w:r>
    </w:p>
    <w:p w14:paraId="69DB8ACC"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2668AB66" w14:textId="77777777" w:rsidR="00941D93" w:rsidRDefault="00941D93">
      <w:pPr>
        <w:pStyle w:val="Paragraph"/>
      </w:pPr>
      <w:r>
        <w:br w:type="column"/>
      </w:r>
    </w:p>
    <w:p w14:paraId="18842220" w14:textId="77777777" w:rsidR="00941D93" w:rsidRDefault="00941D93">
      <w:pPr>
        <w:ind w:left="144"/>
      </w:pPr>
    </w:p>
    <w:p w14:paraId="201DF6B3" w14:textId="77777777" w:rsidR="00941D93" w:rsidRDefault="00941D93">
      <w:pPr>
        <w:pStyle w:val="TOC2"/>
        <w:rPr>
          <w:sz w:val="28"/>
        </w:rPr>
      </w:pPr>
      <w:r>
        <w:rPr>
          <w:sz w:val="28"/>
        </w:rPr>
        <w:t>Table of Contents</w:t>
      </w:r>
    </w:p>
    <w:p w14:paraId="388DF909" w14:textId="77777777" w:rsidR="007E73AE" w:rsidRPr="00A37FDE" w:rsidRDefault="00941D93">
      <w:pPr>
        <w:pStyle w:val="TOC1"/>
        <w:rPr>
          <w:rFonts w:ascii="Calibri" w:hAnsi="Calibri"/>
          <w:b w:val="0"/>
          <w:caps w:val="0"/>
          <w:noProof/>
          <w:sz w:val="22"/>
          <w:szCs w:val="22"/>
        </w:rPr>
      </w:pPr>
      <w:r>
        <w:rPr>
          <w:sz w:val="28"/>
        </w:rPr>
        <w:fldChar w:fldCharType="begin"/>
      </w:r>
      <w:r>
        <w:rPr>
          <w:sz w:val="28"/>
        </w:rPr>
        <w:instrText xml:space="preserve"> TOC \o "1-3" \h \z </w:instrText>
      </w:r>
      <w:r>
        <w:rPr>
          <w:sz w:val="28"/>
        </w:rPr>
        <w:fldChar w:fldCharType="separate"/>
      </w:r>
      <w:hyperlink w:anchor="_Toc38484081" w:history="1">
        <w:r w:rsidR="007E73AE" w:rsidRPr="001738A1">
          <w:rPr>
            <w:rStyle w:val="Hyperlink"/>
            <w:noProof/>
          </w:rPr>
          <w:t>Document Control</w:t>
        </w:r>
        <w:r w:rsidR="007E73AE">
          <w:rPr>
            <w:noProof/>
            <w:webHidden/>
          </w:rPr>
          <w:tab/>
        </w:r>
        <w:r w:rsidR="007E73AE">
          <w:rPr>
            <w:noProof/>
            <w:webHidden/>
          </w:rPr>
          <w:fldChar w:fldCharType="begin"/>
        </w:r>
        <w:r w:rsidR="007E73AE">
          <w:rPr>
            <w:noProof/>
            <w:webHidden/>
          </w:rPr>
          <w:instrText xml:space="preserve"> PAGEREF _Toc38484081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3997971A" w14:textId="77777777" w:rsidR="007E73AE" w:rsidRPr="00A37FDE" w:rsidRDefault="003B0205">
      <w:pPr>
        <w:pStyle w:val="TOC2"/>
        <w:rPr>
          <w:rFonts w:ascii="Calibri" w:hAnsi="Calibri"/>
          <w:b w:val="0"/>
          <w:bCs w:val="0"/>
          <w:smallCaps w:val="0"/>
          <w:noProof/>
          <w:sz w:val="22"/>
          <w:szCs w:val="22"/>
        </w:rPr>
      </w:pPr>
      <w:hyperlink w:anchor="_Toc38484082" w:history="1">
        <w:r w:rsidR="007E73AE" w:rsidRPr="001738A1">
          <w:rPr>
            <w:rStyle w:val="Hyperlink"/>
            <w:noProof/>
          </w:rPr>
          <w:t>Approval</w:t>
        </w:r>
        <w:r w:rsidR="007E73AE">
          <w:rPr>
            <w:noProof/>
            <w:webHidden/>
          </w:rPr>
          <w:tab/>
        </w:r>
        <w:r w:rsidR="007E73AE">
          <w:rPr>
            <w:noProof/>
            <w:webHidden/>
          </w:rPr>
          <w:fldChar w:fldCharType="begin"/>
        </w:r>
        <w:r w:rsidR="007E73AE">
          <w:rPr>
            <w:noProof/>
            <w:webHidden/>
          </w:rPr>
          <w:instrText xml:space="preserve"> PAGEREF _Toc38484082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078C8934" w14:textId="77777777" w:rsidR="007E73AE" w:rsidRPr="00A37FDE" w:rsidRDefault="003B0205">
      <w:pPr>
        <w:pStyle w:val="TOC2"/>
        <w:rPr>
          <w:rFonts w:ascii="Calibri" w:hAnsi="Calibri"/>
          <w:b w:val="0"/>
          <w:bCs w:val="0"/>
          <w:smallCaps w:val="0"/>
          <w:noProof/>
          <w:sz w:val="22"/>
          <w:szCs w:val="22"/>
        </w:rPr>
      </w:pPr>
      <w:hyperlink w:anchor="_Toc38484083" w:history="1">
        <w:r w:rsidR="007E73AE" w:rsidRPr="001738A1">
          <w:rPr>
            <w:rStyle w:val="Hyperlink"/>
            <w:noProof/>
          </w:rPr>
          <w:t>Document Change Control</w:t>
        </w:r>
        <w:r w:rsidR="007E73AE">
          <w:rPr>
            <w:noProof/>
            <w:webHidden/>
          </w:rPr>
          <w:tab/>
        </w:r>
        <w:r w:rsidR="007E73AE">
          <w:rPr>
            <w:noProof/>
            <w:webHidden/>
          </w:rPr>
          <w:fldChar w:fldCharType="begin"/>
        </w:r>
        <w:r w:rsidR="007E73AE">
          <w:rPr>
            <w:noProof/>
            <w:webHidden/>
          </w:rPr>
          <w:instrText xml:space="preserve"> PAGEREF _Toc38484083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357851AE" w14:textId="77777777" w:rsidR="007E73AE" w:rsidRPr="00A37FDE" w:rsidRDefault="003B0205">
      <w:pPr>
        <w:pStyle w:val="TOC2"/>
        <w:rPr>
          <w:rFonts w:ascii="Calibri" w:hAnsi="Calibri"/>
          <w:b w:val="0"/>
          <w:bCs w:val="0"/>
          <w:smallCaps w:val="0"/>
          <w:noProof/>
          <w:sz w:val="22"/>
          <w:szCs w:val="22"/>
        </w:rPr>
      </w:pPr>
      <w:hyperlink w:anchor="_Toc38484084" w:history="1">
        <w:r w:rsidR="007E73AE" w:rsidRPr="001738A1">
          <w:rPr>
            <w:rStyle w:val="Hyperlink"/>
            <w:noProof/>
          </w:rPr>
          <w:t>Distribution List</w:t>
        </w:r>
        <w:r w:rsidR="007E73AE">
          <w:rPr>
            <w:noProof/>
            <w:webHidden/>
          </w:rPr>
          <w:tab/>
        </w:r>
        <w:r w:rsidR="007E73AE">
          <w:rPr>
            <w:noProof/>
            <w:webHidden/>
          </w:rPr>
          <w:fldChar w:fldCharType="begin"/>
        </w:r>
        <w:r w:rsidR="007E73AE">
          <w:rPr>
            <w:noProof/>
            <w:webHidden/>
          </w:rPr>
          <w:instrText xml:space="preserve"> PAGEREF _Toc38484084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63E2461E" w14:textId="77777777" w:rsidR="007E73AE" w:rsidRPr="00A37FDE" w:rsidRDefault="003B0205">
      <w:pPr>
        <w:pStyle w:val="TOC2"/>
        <w:rPr>
          <w:rFonts w:ascii="Calibri" w:hAnsi="Calibri"/>
          <w:b w:val="0"/>
          <w:bCs w:val="0"/>
          <w:smallCaps w:val="0"/>
          <w:noProof/>
          <w:sz w:val="22"/>
          <w:szCs w:val="22"/>
        </w:rPr>
      </w:pPr>
      <w:hyperlink w:anchor="_Toc38484085" w:history="1">
        <w:r w:rsidR="007E73AE" w:rsidRPr="001738A1">
          <w:rPr>
            <w:rStyle w:val="Hyperlink"/>
            <w:noProof/>
          </w:rPr>
          <w:t>Change Summary</w:t>
        </w:r>
        <w:r w:rsidR="007E73AE">
          <w:rPr>
            <w:noProof/>
            <w:webHidden/>
          </w:rPr>
          <w:tab/>
        </w:r>
        <w:r w:rsidR="007E73AE">
          <w:rPr>
            <w:noProof/>
            <w:webHidden/>
          </w:rPr>
          <w:fldChar w:fldCharType="begin"/>
        </w:r>
        <w:r w:rsidR="007E73AE">
          <w:rPr>
            <w:noProof/>
            <w:webHidden/>
          </w:rPr>
          <w:instrText xml:space="preserve"> PAGEREF _Toc38484085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7AA8D8CB" w14:textId="77777777" w:rsidR="007E73AE" w:rsidRPr="00A37FDE" w:rsidRDefault="003B0205">
      <w:pPr>
        <w:pStyle w:val="TOC1"/>
        <w:tabs>
          <w:tab w:val="left" w:pos="400"/>
        </w:tabs>
        <w:rPr>
          <w:rFonts w:ascii="Calibri" w:hAnsi="Calibri"/>
          <w:b w:val="0"/>
          <w:caps w:val="0"/>
          <w:noProof/>
          <w:sz w:val="22"/>
          <w:szCs w:val="22"/>
        </w:rPr>
      </w:pPr>
      <w:hyperlink w:anchor="_Toc38484086" w:history="1">
        <w:r w:rsidR="007E73AE" w:rsidRPr="001738A1">
          <w:rPr>
            <w:rStyle w:val="Hyperlink"/>
            <w:noProof/>
          </w:rPr>
          <w:t>1.</w:t>
        </w:r>
        <w:r w:rsidR="007E73AE" w:rsidRPr="00A37FDE">
          <w:rPr>
            <w:rFonts w:ascii="Calibri" w:hAnsi="Calibri"/>
            <w:b w:val="0"/>
            <w:caps w:val="0"/>
            <w:noProof/>
            <w:sz w:val="22"/>
            <w:szCs w:val="22"/>
          </w:rPr>
          <w:tab/>
        </w:r>
        <w:r w:rsidR="007E73AE" w:rsidRPr="001738A1">
          <w:rPr>
            <w:rStyle w:val="Hyperlink"/>
            <w:noProof/>
          </w:rPr>
          <w:t>Introduction</w:t>
        </w:r>
        <w:r w:rsidR="007E73AE">
          <w:rPr>
            <w:noProof/>
            <w:webHidden/>
          </w:rPr>
          <w:tab/>
        </w:r>
        <w:r w:rsidR="007E73AE">
          <w:rPr>
            <w:noProof/>
            <w:webHidden/>
          </w:rPr>
          <w:fldChar w:fldCharType="begin"/>
        </w:r>
        <w:r w:rsidR="007E73AE">
          <w:rPr>
            <w:noProof/>
            <w:webHidden/>
          </w:rPr>
          <w:instrText xml:space="preserve"> PAGEREF _Toc38484086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3A91D32A" w14:textId="77777777" w:rsidR="007E73AE" w:rsidRPr="00A37FDE" w:rsidRDefault="003B0205">
      <w:pPr>
        <w:pStyle w:val="TOC2"/>
        <w:tabs>
          <w:tab w:val="left" w:pos="1200"/>
        </w:tabs>
        <w:rPr>
          <w:rFonts w:ascii="Calibri" w:hAnsi="Calibri"/>
          <w:b w:val="0"/>
          <w:bCs w:val="0"/>
          <w:smallCaps w:val="0"/>
          <w:noProof/>
          <w:sz w:val="22"/>
          <w:szCs w:val="22"/>
        </w:rPr>
      </w:pPr>
      <w:hyperlink w:anchor="_Toc38484087" w:history="1">
        <w:r w:rsidR="007E73AE" w:rsidRPr="001738A1">
          <w:rPr>
            <w:rStyle w:val="Hyperlink"/>
            <w:noProof/>
          </w:rPr>
          <w:t>1.1.</w:t>
        </w:r>
        <w:r w:rsidR="007E73AE" w:rsidRPr="00A37FDE">
          <w:rPr>
            <w:rFonts w:ascii="Calibri" w:hAnsi="Calibri"/>
            <w:b w:val="0"/>
            <w:bCs w:val="0"/>
            <w:smallCaps w:val="0"/>
            <w:noProof/>
            <w:sz w:val="22"/>
            <w:szCs w:val="22"/>
          </w:rPr>
          <w:tab/>
        </w:r>
        <w:r w:rsidR="007E73AE" w:rsidRPr="001738A1">
          <w:rPr>
            <w:rStyle w:val="Hyperlink"/>
            <w:noProof/>
          </w:rPr>
          <w:t>Purpose</w:t>
        </w:r>
        <w:r w:rsidR="007E73AE">
          <w:rPr>
            <w:noProof/>
            <w:webHidden/>
          </w:rPr>
          <w:tab/>
        </w:r>
        <w:r w:rsidR="007E73AE">
          <w:rPr>
            <w:noProof/>
            <w:webHidden/>
          </w:rPr>
          <w:fldChar w:fldCharType="begin"/>
        </w:r>
        <w:r w:rsidR="007E73AE">
          <w:rPr>
            <w:noProof/>
            <w:webHidden/>
          </w:rPr>
          <w:instrText xml:space="preserve"> PAGEREF _Toc38484087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075ECFFF" w14:textId="77777777" w:rsidR="007E73AE" w:rsidRPr="00A37FDE" w:rsidRDefault="003B0205">
      <w:pPr>
        <w:pStyle w:val="TOC2"/>
        <w:tabs>
          <w:tab w:val="left" w:pos="1200"/>
        </w:tabs>
        <w:rPr>
          <w:rFonts w:ascii="Calibri" w:hAnsi="Calibri"/>
          <w:b w:val="0"/>
          <w:bCs w:val="0"/>
          <w:smallCaps w:val="0"/>
          <w:noProof/>
          <w:sz w:val="22"/>
          <w:szCs w:val="22"/>
        </w:rPr>
      </w:pPr>
      <w:hyperlink w:anchor="_Toc38484088" w:history="1">
        <w:r w:rsidR="007E73AE" w:rsidRPr="001738A1">
          <w:rPr>
            <w:rStyle w:val="Hyperlink"/>
            <w:noProof/>
          </w:rPr>
          <w:t>1.2.</w:t>
        </w:r>
        <w:r w:rsidR="007E73AE" w:rsidRPr="00A37FDE">
          <w:rPr>
            <w:rFonts w:ascii="Calibri" w:hAnsi="Calibri"/>
            <w:b w:val="0"/>
            <w:bCs w:val="0"/>
            <w:smallCaps w:val="0"/>
            <w:noProof/>
            <w:sz w:val="22"/>
            <w:szCs w:val="22"/>
          </w:rPr>
          <w:tab/>
        </w:r>
        <w:r w:rsidR="007E73AE" w:rsidRPr="001738A1">
          <w:rPr>
            <w:rStyle w:val="Hyperlink"/>
            <w:noProof/>
          </w:rPr>
          <w:t>Scope</w:t>
        </w:r>
        <w:r w:rsidR="007E73AE">
          <w:rPr>
            <w:noProof/>
            <w:webHidden/>
          </w:rPr>
          <w:tab/>
        </w:r>
        <w:r w:rsidR="007E73AE">
          <w:rPr>
            <w:noProof/>
            <w:webHidden/>
          </w:rPr>
          <w:fldChar w:fldCharType="begin"/>
        </w:r>
        <w:r w:rsidR="007E73AE">
          <w:rPr>
            <w:noProof/>
            <w:webHidden/>
          </w:rPr>
          <w:instrText xml:space="preserve"> PAGEREF _Toc38484088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5B5E2607" w14:textId="77777777" w:rsidR="007E73AE" w:rsidRPr="00A37FDE" w:rsidRDefault="003B0205">
      <w:pPr>
        <w:pStyle w:val="TOC2"/>
        <w:tabs>
          <w:tab w:val="left" w:pos="1200"/>
        </w:tabs>
        <w:rPr>
          <w:rFonts w:ascii="Calibri" w:hAnsi="Calibri"/>
          <w:b w:val="0"/>
          <w:bCs w:val="0"/>
          <w:smallCaps w:val="0"/>
          <w:noProof/>
          <w:sz w:val="22"/>
          <w:szCs w:val="22"/>
        </w:rPr>
      </w:pPr>
      <w:hyperlink w:anchor="_Toc38484089" w:history="1">
        <w:r w:rsidR="007E73AE" w:rsidRPr="001738A1">
          <w:rPr>
            <w:rStyle w:val="Hyperlink"/>
            <w:noProof/>
          </w:rPr>
          <w:t>1.3.</w:t>
        </w:r>
        <w:r w:rsidR="007E73AE" w:rsidRPr="00A37FDE">
          <w:rPr>
            <w:rFonts w:ascii="Calibri" w:hAnsi="Calibri"/>
            <w:b w:val="0"/>
            <w:bCs w:val="0"/>
            <w:smallCaps w:val="0"/>
            <w:noProof/>
            <w:sz w:val="22"/>
            <w:szCs w:val="22"/>
          </w:rPr>
          <w:tab/>
        </w:r>
        <w:r w:rsidR="007E73AE" w:rsidRPr="001738A1">
          <w:rPr>
            <w:rStyle w:val="Hyperlink"/>
            <w:noProof/>
          </w:rPr>
          <w:t>System Overview</w:t>
        </w:r>
        <w:r w:rsidR="007E73AE">
          <w:rPr>
            <w:noProof/>
            <w:webHidden/>
          </w:rPr>
          <w:tab/>
        </w:r>
        <w:r w:rsidR="007E73AE">
          <w:rPr>
            <w:noProof/>
            <w:webHidden/>
          </w:rPr>
          <w:fldChar w:fldCharType="begin"/>
        </w:r>
        <w:r w:rsidR="007E73AE">
          <w:rPr>
            <w:noProof/>
            <w:webHidden/>
          </w:rPr>
          <w:instrText xml:space="preserve"> PAGEREF _Toc38484089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45E5C3D1" w14:textId="77777777" w:rsidR="007E73AE" w:rsidRPr="00A37FDE" w:rsidRDefault="003B0205">
      <w:pPr>
        <w:pStyle w:val="TOC2"/>
        <w:tabs>
          <w:tab w:val="left" w:pos="1200"/>
        </w:tabs>
        <w:rPr>
          <w:rFonts w:ascii="Calibri" w:hAnsi="Calibri"/>
          <w:b w:val="0"/>
          <w:bCs w:val="0"/>
          <w:smallCaps w:val="0"/>
          <w:noProof/>
          <w:sz w:val="22"/>
          <w:szCs w:val="22"/>
        </w:rPr>
      </w:pPr>
      <w:hyperlink w:anchor="_Toc38484090" w:history="1">
        <w:r w:rsidR="007E73AE" w:rsidRPr="001738A1">
          <w:rPr>
            <w:rStyle w:val="Hyperlink"/>
            <w:noProof/>
          </w:rPr>
          <w:t>1.4.</w:t>
        </w:r>
        <w:r w:rsidR="007E73AE" w:rsidRPr="00A37FDE">
          <w:rPr>
            <w:rFonts w:ascii="Calibri" w:hAnsi="Calibri"/>
            <w:b w:val="0"/>
            <w:bCs w:val="0"/>
            <w:smallCaps w:val="0"/>
            <w:noProof/>
            <w:sz w:val="22"/>
            <w:szCs w:val="22"/>
          </w:rPr>
          <w:tab/>
        </w:r>
        <w:r w:rsidR="007E73AE" w:rsidRPr="001738A1">
          <w:rPr>
            <w:rStyle w:val="Hyperlink"/>
            <w:noProof/>
          </w:rPr>
          <w:t>Suspension and Exit Criteria</w:t>
        </w:r>
        <w:r w:rsidR="007E73AE">
          <w:rPr>
            <w:noProof/>
            <w:webHidden/>
          </w:rPr>
          <w:tab/>
        </w:r>
        <w:r w:rsidR="007E73AE">
          <w:rPr>
            <w:noProof/>
            <w:webHidden/>
          </w:rPr>
          <w:fldChar w:fldCharType="begin"/>
        </w:r>
        <w:r w:rsidR="007E73AE">
          <w:rPr>
            <w:noProof/>
            <w:webHidden/>
          </w:rPr>
          <w:instrText xml:space="preserve"> PAGEREF _Toc38484090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1A960AA3" w14:textId="77777777" w:rsidR="007E73AE" w:rsidRPr="00A37FDE" w:rsidRDefault="003B0205">
      <w:pPr>
        <w:pStyle w:val="TOC2"/>
        <w:tabs>
          <w:tab w:val="left" w:pos="1200"/>
        </w:tabs>
        <w:rPr>
          <w:rFonts w:ascii="Calibri" w:hAnsi="Calibri"/>
          <w:b w:val="0"/>
          <w:bCs w:val="0"/>
          <w:smallCaps w:val="0"/>
          <w:noProof/>
          <w:sz w:val="22"/>
          <w:szCs w:val="22"/>
        </w:rPr>
      </w:pPr>
      <w:hyperlink w:anchor="_Toc38484091" w:history="1">
        <w:r w:rsidR="007E73AE" w:rsidRPr="001738A1">
          <w:rPr>
            <w:rStyle w:val="Hyperlink"/>
            <w:noProof/>
          </w:rPr>
          <w:t>1.5.</w:t>
        </w:r>
        <w:r w:rsidR="007E73AE" w:rsidRPr="00A37FDE">
          <w:rPr>
            <w:rFonts w:ascii="Calibri" w:hAnsi="Calibri"/>
            <w:b w:val="0"/>
            <w:bCs w:val="0"/>
            <w:smallCaps w:val="0"/>
            <w:noProof/>
            <w:sz w:val="22"/>
            <w:szCs w:val="22"/>
          </w:rPr>
          <w:tab/>
        </w:r>
        <w:r w:rsidR="007E73AE" w:rsidRPr="001738A1">
          <w:rPr>
            <w:rStyle w:val="Hyperlink"/>
            <w:noProof/>
          </w:rPr>
          <w:t>Document Overview</w:t>
        </w:r>
        <w:r w:rsidR="007E73AE">
          <w:rPr>
            <w:noProof/>
            <w:webHidden/>
          </w:rPr>
          <w:tab/>
        </w:r>
        <w:r w:rsidR="007E73AE">
          <w:rPr>
            <w:noProof/>
            <w:webHidden/>
          </w:rPr>
          <w:fldChar w:fldCharType="begin"/>
        </w:r>
        <w:r w:rsidR="007E73AE">
          <w:rPr>
            <w:noProof/>
            <w:webHidden/>
          </w:rPr>
          <w:instrText xml:space="preserve"> PAGEREF _Toc38484091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0922BD4D" w14:textId="77777777" w:rsidR="007E73AE" w:rsidRPr="00A37FDE" w:rsidRDefault="003B0205">
      <w:pPr>
        <w:pStyle w:val="TOC2"/>
        <w:tabs>
          <w:tab w:val="left" w:pos="1200"/>
        </w:tabs>
        <w:rPr>
          <w:rFonts w:ascii="Calibri" w:hAnsi="Calibri"/>
          <w:b w:val="0"/>
          <w:bCs w:val="0"/>
          <w:smallCaps w:val="0"/>
          <w:noProof/>
          <w:sz w:val="22"/>
          <w:szCs w:val="22"/>
        </w:rPr>
      </w:pPr>
      <w:hyperlink w:anchor="_Toc38484092" w:history="1">
        <w:r w:rsidR="007E73AE" w:rsidRPr="001738A1">
          <w:rPr>
            <w:rStyle w:val="Hyperlink"/>
            <w:noProof/>
          </w:rPr>
          <w:t>1.6.</w:t>
        </w:r>
        <w:r w:rsidR="007E73AE" w:rsidRPr="00A37FDE">
          <w:rPr>
            <w:rFonts w:ascii="Calibri" w:hAnsi="Calibri"/>
            <w:b w:val="0"/>
            <w:bCs w:val="0"/>
            <w:smallCaps w:val="0"/>
            <w:noProof/>
            <w:sz w:val="22"/>
            <w:szCs w:val="22"/>
          </w:rPr>
          <w:tab/>
        </w:r>
        <w:r w:rsidR="007E73AE" w:rsidRPr="001738A1">
          <w:rPr>
            <w:rStyle w:val="Hyperlink"/>
            <w:noProof/>
          </w:rPr>
          <w:t>References</w:t>
        </w:r>
        <w:r w:rsidR="007E73AE">
          <w:rPr>
            <w:noProof/>
            <w:webHidden/>
          </w:rPr>
          <w:tab/>
        </w:r>
        <w:r w:rsidR="007E73AE">
          <w:rPr>
            <w:noProof/>
            <w:webHidden/>
          </w:rPr>
          <w:fldChar w:fldCharType="begin"/>
        </w:r>
        <w:r w:rsidR="007E73AE">
          <w:rPr>
            <w:noProof/>
            <w:webHidden/>
          </w:rPr>
          <w:instrText xml:space="preserve"> PAGEREF _Toc38484092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14C4DB49" w14:textId="77777777" w:rsidR="007E73AE" w:rsidRPr="00A37FDE" w:rsidRDefault="003B0205">
      <w:pPr>
        <w:pStyle w:val="TOC1"/>
        <w:tabs>
          <w:tab w:val="left" w:pos="400"/>
        </w:tabs>
        <w:rPr>
          <w:rFonts w:ascii="Calibri" w:hAnsi="Calibri"/>
          <w:b w:val="0"/>
          <w:caps w:val="0"/>
          <w:noProof/>
          <w:sz w:val="22"/>
          <w:szCs w:val="22"/>
        </w:rPr>
      </w:pPr>
      <w:hyperlink w:anchor="_Toc38484093" w:history="1">
        <w:r w:rsidR="007E73AE" w:rsidRPr="001738A1">
          <w:rPr>
            <w:rStyle w:val="Hyperlink"/>
            <w:noProof/>
          </w:rPr>
          <w:t>2.</w:t>
        </w:r>
        <w:r w:rsidR="007E73AE" w:rsidRPr="00A37FDE">
          <w:rPr>
            <w:rFonts w:ascii="Calibri" w:hAnsi="Calibri"/>
            <w:b w:val="0"/>
            <w:caps w:val="0"/>
            <w:noProof/>
            <w:sz w:val="22"/>
            <w:szCs w:val="22"/>
          </w:rPr>
          <w:tab/>
        </w:r>
        <w:r w:rsidR="007E73AE" w:rsidRPr="001738A1">
          <w:rPr>
            <w:rStyle w:val="Hyperlink"/>
            <w:noProof/>
          </w:rPr>
          <w:t>Test Items and Features</w:t>
        </w:r>
        <w:r w:rsidR="007E73AE">
          <w:rPr>
            <w:noProof/>
            <w:webHidden/>
          </w:rPr>
          <w:tab/>
        </w:r>
        <w:r w:rsidR="007E73AE">
          <w:rPr>
            <w:noProof/>
            <w:webHidden/>
          </w:rPr>
          <w:fldChar w:fldCharType="begin"/>
        </w:r>
        <w:r w:rsidR="007E73AE">
          <w:rPr>
            <w:noProof/>
            <w:webHidden/>
          </w:rPr>
          <w:instrText xml:space="preserve"> PAGEREF _Toc38484093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5F1D4EB8" w14:textId="77777777" w:rsidR="007E73AE" w:rsidRPr="00A37FDE" w:rsidRDefault="003B0205">
      <w:pPr>
        <w:pStyle w:val="TOC2"/>
        <w:tabs>
          <w:tab w:val="left" w:pos="1200"/>
        </w:tabs>
        <w:rPr>
          <w:rFonts w:ascii="Calibri" w:hAnsi="Calibri"/>
          <w:b w:val="0"/>
          <w:bCs w:val="0"/>
          <w:smallCaps w:val="0"/>
          <w:noProof/>
          <w:sz w:val="22"/>
          <w:szCs w:val="22"/>
        </w:rPr>
      </w:pPr>
      <w:hyperlink w:anchor="_Toc38484094" w:history="1">
        <w:r w:rsidR="007E73AE" w:rsidRPr="001738A1">
          <w:rPr>
            <w:rStyle w:val="Hyperlink"/>
            <w:noProof/>
          </w:rPr>
          <w:t>2.1.</w:t>
        </w:r>
        <w:r w:rsidR="007E73AE" w:rsidRPr="00A37FDE">
          <w:rPr>
            <w:rFonts w:ascii="Calibri" w:hAnsi="Calibri"/>
            <w:b w:val="0"/>
            <w:bCs w:val="0"/>
            <w:smallCaps w:val="0"/>
            <w:noProof/>
            <w:sz w:val="22"/>
            <w:szCs w:val="22"/>
          </w:rPr>
          <w:tab/>
        </w:r>
        <w:r w:rsidR="007E73AE" w:rsidRPr="001738A1">
          <w:rPr>
            <w:rStyle w:val="Hyperlink"/>
            <w:noProof/>
          </w:rPr>
          <w:t>Test Items</w:t>
        </w:r>
        <w:r w:rsidR="007E73AE">
          <w:rPr>
            <w:noProof/>
            <w:webHidden/>
          </w:rPr>
          <w:tab/>
        </w:r>
        <w:r w:rsidR="007E73AE">
          <w:rPr>
            <w:noProof/>
            <w:webHidden/>
          </w:rPr>
          <w:fldChar w:fldCharType="begin"/>
        </w:r>
        <w:r w:rsidR="007E73AE">
          <w:rPr>
            <w:noProof/>
            <w:webHidden/>
          </w:rPr>
          <w:instrText xml:space="preserve"> PAGEREF _Toc38484094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0261C276" w14:textId="77777777" w:rsidR="007E73AE" w:rsidRPr="00A37FDE" w:rsidRDefault="003B0205">
      <w:pPr>
        <w:pStyle w:val="TOC2"/>
        <w:tabs>
          <w:tab w:val="left" w:pos="1200"/>
        </w:tabs>
        <w:rPr>
          <w:rFonts w:ascii="Calibri" w:hAnsi="Calibri"/>
          <w:b w:val="0"/>
          <w:bCs w:val="0"/>
          <w:smallCaps w:val="0"/>
          <w:noProof/>
          <w:sz w:val="22"/>
          <w:szCs w:val="22"/>
        </w:rPr>
      </w:pPr>
      <w:hyperlink w:anchor="_Toc38484095" w:history="1">
        <w:r w:rsidR="007E73AE" w:rsidRPr="001738A1">
          <w:rPr>
            <w:rStyle w:val="Hyperlink"/>
            <w:noProof/>
          </w:rPr>
          <w:t>2.2.</w:t>
        </w:r>
        <w:r w:rsidR="007E73AE" w:rsidRPr="00A37FDE">
          <w:rPr>
            <w:rFonts w:ascii="Calibri" w:hAnsi="Calibri"/>
            <w:b w:val="0"/>
            <w:bCs w:val="0"/>
            <w:smallCaps w:val="0"/>
            <w:noProof/>
            <w:sz w:val="22"/>
            <w:szCs w:val="22"/>
          </w:rPr>
          <w:tab/>
        </w:r>
        <w:r w:rsidR="007E73AE" w:rsidRPr="001738A1">
          <w:rPr>
            <w:rStyle w:val="Hyperlink"/>
            <w:noProof/>
          </w:rPr>
          <w:t>Test Features</w:t>
        </w:r>
        <w:r w:rsidR="007E73AE">
          <w:rPr>
            <w:noProof/>
            <w:webHidden/>
          </w:rPr>
          <w:tab/>
        </w:r>
        <w:r w:rsidR="007E73AE">
          <w:rPr>
            <w:noProof/>
            <w:webHidden/>
          </w:rPr>
          <w:fldChar w:fldCharType="begin"/>
        </w:r>
        <w:r w:rsidR="007E73AE">
          <w:rPr>
            <w:noProof/>
            <w:webHidden/>
          </w:rPr>
          <w:instrText xml:space="preserve"> PAGEREF _Toc38484095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7B6DE5A1" w14:textId="77777777" w:rsidR="007E73AE" w:rsidRPr="00A37FDE" w:rsidRDefault="003B0205">
      <w:pPr>
        <w:pStyle w:val="TOC3"/>
        <w:tabs>
          <w:tab w:val="left" w:pos="1200"/>
        </w:tabs>
        <w:rPr>
          <w:rFonts w:ascii="Calibri" w:hAnsi="Calibri"/>
          <w:i w:val="0"/>
          <w:noProof/>
          <w:sz w:val="22"/>
          <w:szCs w:val="22"/>
        </w:rPr>
      </w:pPr>
      <w:hyperlink w:anchor="_Toc38484096" w:history="1">
        <w:r w:rsidR="007E73AE" w:rsidRPr="001738A1">
          <w:rPr>
            <w:rStyle w:val="Hyperlink"/>
            <w:noProof/>
          </w:rPr>
          <w:t>2.2.1.</w:t>
        </w:r>
        <w:r w:rsidR="007E73AE" w:rsidRPr="00A37FDE">
          <w:rPr>
            <w:rFonts w:ascii="Calibri" w:hAnsi="Calibri"/>
            <w:i w:val="0"/>
            <w:noProof/>
            <w:sz w:val="22"/>
            <w:szCs w:val="22"/>
          </w:rPr>
          <w:tab/>
        </w:r>
        <w:r w:rsidR="007E73AE" w:rsidRPr="001738A1">
          <w:rPr>
            <w:rStyle w:val="Hyperlink"/>
            <w:noProof/>
          </w:rPr>
          <w:t>Data Base Edit Window</w:t>
        </w:r>
        <w:r w:rsidR="007E73AE">
          <w:rPr>
            <w:noProof/>
            <w:webHidden/>
          </w:rPr>
          <w:tab/>
        </w:r>
        <w:r w:rsidR="007E73AE">
          <w:rPr>
            <w:noProof/>
            <w:webHidden/>
          </w:rPr>
          <w:fldChar w:fldCharType="begin"/>
        </w:r>
        <w:r w:rsidR="007E73AE">
          <w:rPr>
            <w:noProof/>
            <w:webHidden/>
          </w:rPr>
          <w:instrText xml:space="preserve"> PAGEREF _Toc38484096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420F5D9B" w14:textId="77777777" w:rsidR="007E73AE" w:rsidRPr="00A37FDE" w:rsidRDefault="003B0205">
      <w:pPr>
        <w:pStyle w:val="TOC3"/>
        <w:tabs>
          <w:tab w:val="left" w:pos="1200"/>
        </w:tabs>
        <w:rPr>
          <w:rFonts w:ascii="Calibri" w:hAnsi="Calibri"/>
          <w:i w:val="0"/>
          <w:noProof/>
          <w:sz w:val="22"/>
          <w:szCs w:val="22"/>
        </w:rPr>
      </w:pPr>
      <w:hyperlink w:anchor="_Toc38484097" w:history="1">
        <w:r w:rsidR="007E73AE" w:rsidRPr="001738A1">
          <w:rPr>
            <w:rStyle w:val="Hyperlink"/>
            <w:noProof/>
          </w:rPr>
          <w:t>2.2.2.</w:t>
        </w:r>
        <w:r w:rsidR="007E73AE" w:rsidRPr="00A37FDE">
          <w:rPr>
            <w:rFonts w:ascii="Calibri" w:hAnsi="Calibri"/>
            <w:i w:val="0"/>
            <w:noProof/>
            <w:sz w:val="22"/>
            <w:szCs w:val="22"/>
          </w:rPr>
          <w:tab/>
        </w:r>
        <w:r w:rsidR="007E73AE" w:rsidRPr="001738A1">
          <w:rPr>
            <w:rStyle w:val="Hyperlink"/>
            <w:noProof/>
          </w:rPr>
          <w:t>Data Table Display Window</w:t>
        </w:r>
        <w:r w:rsidR="007E73AE">
          <w:rPr>
            <w:noProof/>
            <w:webHidden/>
          </w:rPr>
          <w:tab/>
        </w:r>
        <w:r w:rsidR="007E73AE">
          <w:rPr>
            <w:noProof/>
            <w:webHidden/>
          </w:rPr>
          <w:fldChar w:fldCharType="begin"/>
        </w:r>
        <w:r w:rsidR="007E73AE">
          <w:rPr>
            <w:noProof/>
            <w:webHidden/>
          </w:rPr>
          <w:instrText xml:space="preserve"> PAGEREF _Toc38484097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6286E77C" w14:textId="77777777" w:rsidR="007E73AE" w:rsidRPr="00A37FDE" w:rsidRDefault="003B0205">
      <w:pPr>
        <w:pStyle w:val="TOC1"/>
        <w:tabs>
          <w:tab w:val="left" w:pos="400"/>
        </w:tabs>
        <w:rPr>
          <w:rFonts w:ascii="Calibri" w:hAnsi="Calibri"/>
          <w:b w:val="0"/>
          <w:caps w:val="0"/>
          <w:noProof/>
          <w:sz w:val="22"/>
          <w:szCs w:val="22"/>
        </w:rPr>
      </w:pPr>
      <w:hyperlink w:anchor="_Toc38484098" w:history="1">
        <w:r w:rsidR="007E73AE" w:rsidRPr="001738A1">
          <w:rPr>
            <w:rStyle w:val="Hyperlink"/>
            <w:noProof/>
          </w:rPr>
          <w:t>3.</w:t>
        </w:r>
        <w:r w:rsidR="007E73AE" w:rsidRPr="00A37FDE">
          <w:rPr>
            <w:rFonts w:ascii="Calibri" w:hAnsi="Calibri"/>
            <w:b w:val="0"/>
            <w:caps w:val="0"/>
            <w:noProof/>
            <w:sz w:val="22"/>
            <w:szCs w:val="22"/>
          </w:rPr>
          <w:tab/>
        </w:r>
        <w:r w:rsidR="007E73AE" w:rsidRPr="001738A1">
          <w:rPr>
            <w:rStyle w:val="Hyperlink"/>
            <w:noProof/>
          </w:rPr>
          <w:t>Testing Approach</w:t>
        </w:r>
        <w:r w:rsidR="007E73AE">
          <w:rPr>
            <w:noProof/>
            <w:webHidden/>
          </w:rPr>
          <w:tab/>
        </w:r>
        <w:r w:rsidR="007E73AE">
          <w:rPr>
            <w:noProof/>
            <w:webHidden/>
          </w:rPr>
          <w:fldChar w:fldCharType="begin"/>
        </w:r>
        <w:r w:rsidR="007E73AE">
          <w:rPr>
            <w:noProof/>
            <w:webHidden/>
          </w:rPr>
          <w:instrText xml:space="preserve"> PAGEREF _Toc38484098 \h </w:instrText>
        </w:r>
        <w:r w:rsidR="007E73AE">
          <w:rPr>
            <w:noProof/>
            <w:webHidden/>
          </w:rPr>
        </w:r>
        <w:r w:rsidR="007E73AE">
          <w:rPr>
            <w:noProof/>
            <w:webHidden/>
          </w:rPr>
          <w:fldChar w:fldCharType="separate"/>
        </w:r>
        <w:r w:rsidR="007E73AE">
          <w:rPr>
            <w:noProof/>
            <w:webHidden/>
          </w:rPr>
          <w:t>3</w:t>
        </w:r>
        <w:r w:rsidR="007E73AE">
          <w:rPr>
            <w:noProof/>
            <w:webHidden/>
          </w:rPr>
          <w:fldChar w:fldCharType="end"/>
        </w:r>
      </w:hyperlink>
    </w:p>
    <w:p w14:paraId="6C6B7AA1" w14:textId="77777777" w:rsidR="007E73AE" w:rsidRPr="00A37FDE" w:rsidRDefault="003B0205">
      <w:pPr>
        <w:pStyle w:val="TOC1"/>
        <w:tabs>
          <w:tab w:val="left" w:pos="400"/>
        </w:tabs>
        <w:rPr>
          <w:rFonts w:ascii="Calibri" w:hAnsi="Calibri"/>
          <w:b w:val="0"/>
          <w:caps w:val="0"/>
          <w:noProof/>
          <w:sz w:val="22"/>
          <w:szCs w:val="22"/>
        </w:rPr>
      </w:pPr>
      <w:hyperlink w:anchor="_Toc38484099" w:history="1">
        <w:r w:rsidR="007E73AE" w:rsidRPr="001738A1">
          <w:rPr>
            <w:rStyle w:val="Hyperlink"/>
            <w:noProof/>
          </w:rPr>
          <w:t>4.</w:t>
        </w:r>
        <w:r w:rsidR="007E73AE" w:rsidRPr="00A37FDE">
          <w:rPr>
            <w:rFonts w:ascii="Calibri" w:hAnsi="Calibri"/>
            <w:b w:val="0"/>
            <w:caps w:val="0"/>
            <w:noProof/>
            <w:sz w:val="22"/>
            <w:szCs w:val="22"/>
          </w:rPr>
          <w:tab/>
        </w:r>
        <w:r w:rsidR="007E73AE" w:rsidRPr="001738A1">
          <w:rPr>
            <w:rStyle w:val="Hyperlink"/>
            <w:noProof/>
          </w:rPr>
          <w:t>Group 1 Team 9 Test Cases</w:t>
        </w:r>
        <w:r w:rsidR="007E73AE">
          <w:rPr>
            <w:noProof/>
            <w:webHidden/>
          </w:rPr>
          <w:tab/>
        </w:r>
        <w:r w:rsidR="007E73AE">
          <w:rPr>
            <w:noProof/>
            <w:webHidden/>
          </w:rPr>
          <w:fldChar w:fldCharType="begin"/>
        </w:r>
        <w:r w:rsidR="007E73AE">
          <w:rPr>
            <w:noProof/>
            <w:webHidden/>
          </w:rPr>
          <w:instrText xml:space="preserve"> PAGEREF _Toc38484099 \h </w:instrText>
        </w:r>
        <w:r w:rsidR="007E73AE">
          <w:rPr>
            <w:noProof/>
            <w:webHidden/>
          </w:rPr>
        </w:r>
        <w:r w:rsidR="007E73AE">
          <w:rPr>
            <w:noProof/>
            <w:webHidden/>
          </w:rPr>
          <w:fldChar w:fldCharType="separate"/>
        </w:r>
        <w:r w:rsidR="007E73AE">
          <w:rPr>
            <w:noProof/>
            <w:webHidden/>
          </w:rPr>
          <w:t>4</w:t>
        </w:r>
        <w:r w:rsidR="007E73AE">
          <w:rPr>
            <w:noProof/>
            <w:webHidden/>
          </w:rPr>
          <w:fldChar w:fldCharType="end"/>
        </w:r>
      </w:hyperlink>
    </w:p>
    <w:p w14:paraId="724C529E" w14:textId="77777777" w:rsidR="007E73AE" w:rsidRPr="00A37FDE" w:rsidRDefault="003B0205">
      <w:pPr>
        <w:pStyle w:val="TOC2"/>
        <w:tabs>
          <w:tab w:val="left" w:pos="1200"/>
        </w:tabs>
        <w:rPr>
          <w:rFonts w:ascii="Calibri" w:hAnsi="Calibri"/>
          <w:b w:val="0"/>
          <w:bCs w:val="0"/>
          <w:smallCaps w:val="0"/>
          <w:noProof/>
          <w:sz w:val="22"/>
          <w:szCs w:val="22"/>
        </w:rPr>
      </w:pPr>
      <w:hyperlink w:anchor="_Toc38484100" w:history="1">
        <w:r w:rsidR="007E73AE" w:rsidRPr="001738A1">
          <w:rPr>
            <w:rStyle w:val="Hyperlink"/>
            <w:noProof/>
          </w:rPr>
          <w:t>4.1.</w:t>
        </w:r>
        <w:r w:rsidR="007E73AE" w:rsidRPr="00A37FDE">
          <w:rPr>
            <w:rFonts w:ascii="Calibri" w:hAnsi="Calibri"/>
            <w:b w:val="0"/>
            <w:bCs w:val="0"/>
            <w:smallCaps w:val="0"/>
            <w:noProof/>
            <w:sz w:val="22"/>
            <w:szCs w:val="22"/>
          </w:rPr>
          <w:tab/>
        </w:r>
        <w:r w:rsidR="007E73AE" w:rsidRPr="001738A1">
          <w:rPr>
            <w:rStyle w:val="Hyperlink"/>
            <w:noProof/>
          </w:rPr>
          <w:t>Test 1: File&gt;Open</w:t>
        </w:r>
        <w:r w:rsidR="007E73AE">
          <w:rPr>
            <w:noProof/>
            <w:webHidden/>
          </w:rPr>
          <w:tab/>
        </w:r>
        <w:r w:rsidR="007E73AE">
          <w:rPr>
            <w:noProof/>
            <w:webHidden/>
          </w:rPr>
          <w:fldChar w:fldCharType="begin"/>
        </w:r>
        <w:r w:rsidR="007E73AE">
          <w:rPr>
            <w:noProof/>
            <w:webHidden/>
          </w:rPr>
          <w:instrText xml:space="preserve"> PAGEREF _Toc38484100 \h </w:instrText>
        </w:r>
        <w:r w:rsidR="007E73AE">
          <w:rPr>
            <w:noProof/>
            <w:webHidden/>
          </w:rPr>
        </w:r>
        <w:r w:rsidR="007E73AE">
          <w:rPr>
            <w:noProof/>
            <w:webHidden/>
          </w:rPr>
          <w:fldChar w:fldCharType="separate"/>
        </w:r>
        <w:r w:rsidR="007E73AE">
          <w:rPr>
            <w:noProof/>
            <w:webHidden/>
          </w:rPr>
          <w:t>4</w:t>
        </w:r>
        <w:r w:rsidR="007E73AE">
          <w:rPr>
            <w:noProof/>
            <w:webHidden/>
          </w:rPr>
          <w:fldChar w:fldCharType="end"/>
        </w:r>
      </w:hyperlink>
    </w:p>
    <w:p w14:paraId="750A7965" w14:textId="77777777" w:rsidR="007E73AE" w:rsidRPr="00A37FDE" w:rsidRDefault="003B0205">
      <w:pPr>
        <w:pStyle w:val="TOC2"/>
        <w:tabs>
          <w:tab w:val="left" w:pos="1200"/>
        </w:tabs>
        <w:rPr>
          <w:rFonts w:ascii="Calibri" w:hAnsi="Calibri"/>
          <w:b w:val="0"/>
          <w:bCs w:val="0"/>
          <w:smallCaps w:val="0"/>
          <w:noProof/>
          <w:sz w:val="22"/>
          <w:szCs w:val="22"/>
        </w:rPr>
      </w:pPr>
      <w:hyperlink w:anchor="_Toc38484101" w:history="1">
        <w:r w:rsidR="007E73AE" w:rsidRPr="001738A1">
          <w:rPr>
            <w:rStyle w:val="Hyperlink"/>
            <w:noProof/>
          </w:rPr>
          <w:t>4.2.</w:t>
        </w:r>
        <w:r w:rsidR="007E73AE" w:rsidRPr="00A37FDE">
          <w:rPr>
            <w:rFonts w:ascii="Calibri" w:hAnsi="Calibri"/>
            <w:b w:val="0"/>
            <w:bCs w:val="0"/>
            <w:smallCaps w:val="0"/>
            <w:noProof/>
            <w:sz w:val="22"/>
            <w:szCs w:val="22"/>
          </w:rPr>
          <w:tab/>
        </w:r>
        <w:r w:rsidR="007E73AE" w:rsidRPr="001738A1">
          <w:rPr>
            <w:rStyle w:val="Hyperlink"/>
            <w:noProof/>
          </w:rPr>
          <w:t>Test 2: File&gt;Exit</w:t>
        </w:r>
        <w:r w:rsidR="007E73AE">
          <w:rPr>
            <w:noProof/>
            <w:webHidden/>
          </w:rPr>
          <w:tab/>
        </w:r>
        <w:r w:rsidR="007E73AE">
          <w:rPr>
            <w:noProof/>
            <w:webHidden/>
          </w:rPr>
          <w:fldChar w:fldCharType="begin"/>
        </w:r>
        <w:r w:rsidR="007E73AE">
          <w:rPr>
            <w:noProof/>
            <w:webHidden/>
          </w:rPr>
          <w:instrText xml:space="preserve"> PAGEREF _Toc38484101 \h </w:instrText>
        </w:r>
        <w:r w:rsidR="007E73AE">
          <w:rPr>
            <w:noProof/>
            <w:webHidden/>
          </w:rPr>
        </w:r>
        <w:r w:rsidR="007E73AE">
          <w:rPr>
            <w:noProof/>
            <w:webHidden/>
          </w:rPr>
          <w:fldChar w:fldCharType="separate"/>
        </w:r>
        <w:r w:rsidR="007E73AE">
          <w:rPr>
            <w:noProof/>
            <w:webHidden/>
          </w:rPr>
          <w:t>5</w:t>
        </w:r>
        <w:r w:rsidR="007E73AE">
          <w:rPr>
            <w:noProof/>
            <w:webHidden/>
          </w:rPr>
          <w:fldChar w:fldCharType="end"/>
        </w:r>
      </w:hyperlink>
    </w:p>
    <w:p w14:paraId="2DE01D97" w14:textId="77777777" w:rsidR="007E73AE" w:rsidRPr="00A37FDE" w:rsidRDefault="003B0205">
      <w:pPr>
        <w:pStyle w:val="TOC2"/>
        <w:tabs>
          <w:tab w:val="left" w:pos="1200"/>
        </w:tabs>
        <w:rPr>
          <w:rFonts w:ascii="Calibri" w:hAnsi="Calibri"/>
          <w:b w:val="0"/>
          <w:bCs w:val="0"/>
          <w:smallCaps w:val="0"/>
          <w:noProof/>
          <w:sz w:val="22"/>
          <w:szCs w:val="22"/>
        </w:rPr>
      </w:pPr>
      <w:hyperlink w:anchor="_Toc38484102" w:history="1">
        <w:r w:rsidR="007E73AE" w:rsidRPr="001738A1">
          <w:rPr>
            <w:rStyle w:val="Hyperlink"/>
            <w:noProof/>
          </w:rPr>
          <w:t>4.3.</w:t>
        </w:r>
        <w:r w:rsidR="007E73AE" w:rsidRPr="00A37FDE">
          <w:rPr>
            <w:rFonts w:ascii="Calibri" w:hAnsi="Calibri"/>
            <w:b w:val="0"/>
            <w:bCs w:val="0"/>
            <w:smallCaps w:val="0"/>
            <w:noProof/>
            <w:sz w:val="22"/>
            <w:szCs w:val="22"/>
          </w:rPr>
          <w:tab/>
        </w:r>
        <w:r w:rsidR="007E73AE" w:rsidRPr="001738A1">
          <w:rPr>
            <w:rStyle w:val="Hyperlink"/>
            <w:noProof/>
          </w:rPr>
          <w:t>Test 3: Search&gt;Find Files</w:t>
        </w:r>
        <w:r w:rsidR="007E73AE">
          <w:rPr>
            <w:noProof/>
            <w:webHidden/>
          </w:rPr>
          <w:tab/>
        </w:r>
        <w:r w:rsidR="007E73AE">
          <w:rPr>
            <w:noProof/>
            <w:webHidden/>
          </w:rPr>
          <w:fldChar w:fldCharType="begin"/>
        </w:r>
        <w:r w:rsidR="007E73AE">
          <w:rPr>
            <w:noProof/>
            <w:webHidden/>
          </w:rPr>
          <w:instrText xml:space="preserve"> PAGEREF _Toc38484102 \h </w:instrText>
        </w:r>
        <w:r w:rsidR="007E73AE">
          <w:rPr>
            <w:noProof/>
            <w:webHidden/>
          </w:rPr>
        </w:r>
        <w:r w:rsidR="007E73AE">
          <w:rPr>
            <w:noProof/>
            <w:webHidden/>
          </w:rPr>
          <w:fldChar w:fldCharType="separate"/>
        </w:r>
        <w:r w:rsidR="007E73AE">
          <w:rPr>
            <w:noProof/>
            <w:webHidden/>
          </w:rPr>
          <w:t>7</w:t>
        </w:r>
        <w:r w:rsidR="007E73AE">
          <w:rPr>
            <w:noProof/>
            <w:webHidden/>
          </w:rPr>
          <w:fldChar w:fldCharType="end"/>
        </w:r>
      </w:hyperlink>
    </w:p>
    <w:p w14:paraId="09DBF41D" w14:textId="77777777" w:rsidR="007E73AE" w:rsidRPr="00A37FDE" w:rsidRDefault="003B0205">
      <w:pPr>
        <w:pStyle w:val="TOC2"/>
        <w:tabs>
          <w:tab w:val="left" w:pos="1200"/>
        </w:tabs>
        <w:rPr>
          <w:rFonts w:ascii="Calibri" w:hAnsi="Calibri"/>
          <w:b w:val="0"/>
          <w:bCs w:val="0"/>
          <w:smallCaps w:val="0"/>
          <w:noProof/>
          <w:sz w:val="22"/>
          <w:szCs w:val="22"/>
        </w:rPr>
      </w:pPr>
      <w:hyperlink w:anchor="_Toc38484103" w:history="1">
        <w:r w:rsidR="007E73AE" w:rsidRPr="001738A1">
          <w:rPr>
            <w:rStyle w:val="Hyperlink"/>
            <w:noProof/>
          </w:rPr>
          <w:t>4.4.</w:t>
        </w:r>
        <w:r w:rsidR="007E73AE" w:rsidRPr="00A37FDE">
          <w:rPr>
            <w:rFonts w:ascii="Calibri" w:hAnsi="Calibri"/>
            <w:b w:val="0"/>
            <w:bCs w:val="0"/>
            <w:smallCaps w:val="0"/>
            <w:noProof/>
            <w:sz w:val="22"/>
            <w:szCs w:val="22"/>
          </w:rPr>
          <w:tab/>
        </w:r>
        <w:r w:rsidR="007E73AE" w:rsidRPr="001738A1">
          <w:rPr>
            <w:rStyle w:val="Hyperlink"/>
            <w:noProof/>
          </w:rPr>
          <w:t>Test 4: File&gt;Save</w:t>
        </w:r>
        <w:r w:rsidR="007E73AE">
          <w:rPr>
            <w:noProof/>
            <w:webHidden/>
          </w:rPr>
          <w:tab/>
        </w:r>
        <w:r w:rsidR="007E73AE">
          <w:rPr>
            <w:noProof/>
            <w:webHidden/>
          </w:rPr>
          <w:fldChar w:fldCharType="begin"/>
        </w:r>
        <w:r w:rsidR="007E73AE">
          <w:rPr>
            <w:noProof/>
            <w:webHidden/>
          </w:rPr>
          <w:instrText xml:space="preserve"> PAGEREF _Toc38484103 \h </w:instrText>
        </w:r>
        <w:r w:rsidR="007E73AE">
          <w:rPr>
            <w:noProof/>
            <w:webHidden/>
          </w:rPr>
        </w:r>
        <w:r w:rsidR="007E73AE">
          <w:rPr>
            <w:noProof/>
            <w:webHidden/>
          </w:rPr>
          <w:fldChar w:fldCharType="separate"/>
        </w:r>
        <w:r w:rsidR="007E73AE">
          <w:rPr>
            <w:noProof/>
            <w:webHidden/>
          </w:rPr>
          <w:t>8</w:t>
        </w:r>
        <w:r w:rsidR="007E73AE">
          <w:rPr>
            <w:noProof/>
            <w:webHidden/>
          </w:rPr>
          <w:fldChar w:fldCharType="end"/>
        </w:r>
      </w:hyperlink>
    </w:p>
    <w:p w14:paraId="5630B03C" w14:textId="77777777" w:rsidR="007E73AE" w:rsidRPr="00A37FDE" w:rsidRDefault="003B0205">
      <w:pPr>
        <w:pStyle w:val="TOC2"/>
        <w:tabs>
          <w:tab w:val="left" w:pos="1200"/>
        </w:tabs>
        <w:rPr>
          <w:rFonts w:ascii="Calibri" w:hAnsi="Calibri"/>
          <w:b w:val="0"/>
          <w:bCs w:val="0"/>
          <w:smallCaps w:val="0"/>
          <w:noProof/>
          <w:sz w:val="22"/>
          <w:szCs w:val="22"/>
        </w:rPr>
      </w:pPr>
      <w:hyperlink w:anchor="_Toc38484104" w:history="1">
        <w:r w:rsidR="007E73AE" w:rsidRPr="001738A1">
          <w:rPr>
            <w:rStyle w:val="Hyperlink"/>
            <w:noProof/>
          </w:rPr>
          <w:t>4.5.</w:t>
        </w:r>
        <w:r w:rsidR="007E73AE" w:rsidRPr="00A37FDE">
          <w:rPr>
            <w:rFonts w:ascii="Calibri" w:hAnsi="Calibri"/>
            <w:b w:val="0"/>
            <w:bCs w:val="0"/>
            <w:smallCaps w:val="0"/>
            <w:noProof/>
            <w:sz w:val="22"/>
            <w:szCs w:val="22"/>
          </w:rPr>
          <w:tab/>
        </w:r>
        <w:r w:rsidR="007E73AE" w:rsidRPr="001738A1">
          <w:rPr>
            <w:rStyle w:val="Hyperlink"/>
            <w:noProof/>
          </w:rPr>
          <w:t>Test 5: File&gt;Print To Fit</w:t>
        </w:r>
        <w:r w:rsidR="007E73AE">
          <w:rPr>
            <w:noProof/>
            <w:webHidden/>
          </w:rPr>
          <w:tab/>
        </w:r>
        <w:r w:rsidR="007E73AE">
          <w:rPr>
            <w:noProof/>
            <w:webHidden/>
          </w:rPr>
          <w:fldChar w:fldCharType="begin"/>
        </w:r>
        <w:r w:rsidR="007E73AE">
          <w:rPr>
            <w:noProof/>
            <w:webHidden/>
          </w:rPr>
          <w:instrText xml:space="preserve"> PAGEREF _Toc38484104 \h </w:instrText>
        </w:r>
        <w:r w:rsidR="007E73AE">
          <w:rPr>
            <w:noProof/>
            <w:webHidden/>
          </w:rPr>
        </w:r>
        <w:r w:rsidR="007E73AE">
          <w:rPr>
            <w:noProof/>
            <w:webHidden/>
          </w:rPr>
          <w:fldChar w:fldCharType="separate"/>
        </w:r>
        <w:r w:rsidR="007E73AE">
          <w:rPr>
            <w:noProof/>
            <w:webHidden/>
          </w:rPr>
          <w:t>10</w:t>
        </w:r>
        <w:r w:rsidR="007E73AE">
          <w:rPr>
            <w:noProof/>
            <w:webHidden/>
          </w:rPr>
          <w:fldChar w:fldCharType="end"/>
        </w:r>
      </w:hyperlink>
    </w:p>
    <w:p w14:paraId="24E5D460" w14:textId="77777777" w:rsidR="007E73AE" w:rsidRPr="00A37FDE" w:rsidRDefault="003B0205">
      <w:pPr>
        <w:pStyle w:val="TOC1"/>
        <w:tabs>
          <w:tab w:val="left" w:pos="400"/>
        </w:tabs>
        <w:rPr>
          <w:rFonts w:ascii="Calibri" w:hAnsi="Calibri"/>
          <w:b w:val="0"/>
          <w:caps w:val="0"/>
          <w:noProof/>
          <w:sz w:val="22"/>
          <w:szCs w:val="22"/>
        </w:rPr>
      </w:pPr>
      <w:hyperlink w:anchor="_Toc38484105" w:history="1">
        <w:r w:rsidR="007E73AE" w:rsidRPr="001738A1">
          <w:rPr>
            <w:rStyle w:val="Hyperlink"/>
            <w:noProof/>
          </w:rPr>
          <w:t>5.</w:t>
        </w:r>
        <w:r w:rsidR="007E73AE" w:rsidRPr="00A37FDE">
          <w:rPr>
            <w:rFonts w:ascii="Calibri" w:hAnsi="Calibri"/>
            <w:b w:val="0"/>
            <w:caps w:val="0"/>
            <w:noProof/>
            <w:sz w:val="22"/>
            <w:szCs w:val="22"/>
          </w:rPr>
          <w:tab/>
        </w:r>
        <w:r w:rsidR="007E73AE" w:rsidRPr="001738A1">
          <w:rPr>
            <w:rStyle w:val="Hyperlink"/>
            <w:noProof/>
          </w:rPr>
          <w:t>User Interface Testing</w:t>
        </w:r>
        <w:r w:rsidR="007E73AE">
          <w:rPr>
            <w:noProof/>
            <w:webHidden/>
          </w:rPr>
          <w:tab/>
        </w:r>
        <w:r w:rsidR="007E73AE">
          <w:rPr>
            <w:noProof/>
            <w:webHidden/>
          </w:rPr>
          <w:fldChar w:fldCharType="begin"/>
        </w:r>
        <w:r w:rsidR="007E73AE">
          <w:rPr>
            <w:noProof/>
            <w:webHidden/>
          </w:rPr>
          <w:instrText xml:space="preserve"> PAGEREF _Toc38484105 \h </w:instrText>
        </w:r>
        <w:r w:rsidR="007E73AE">
          <w:rPr>
            <w:noProof/>
            <w:webHidden/>
          </w:rPr>
        </w:r>
        <w:r w:rsidR="007E73AE">
          <w:rPr>
            <w:noProof/>
            <w:webHidden/>
          </w:rPr>
          <w:fldChar w:fldCharType="separate"/>
        </w:r>
        <w:r w:rsidR="007E73AE">
          <w:rPr>
            <w:noProof/>
            <w:webHidden/>
          </w:rPr>
          <w:t>12</w:t>
        </w:r>
        <w:r w:rsidR="007E73AE">
          <w:rPr>
            <w:noProof/>
            <w:webHidden/>
          </w:rPr>
          <w:fldChar w:fldCharType="end"/>
        </w:r>
      </w:hyperlink>
    </w:p>
    <w:p w14:paraId="201133E7" w14:textId="77777777" w:rsidR="007E73AE" w:rsidRPr="00A37FDE" w:rsidRDefault="003B0205">
      <w:pPr>
        <w:pStyle w:val="TOC1"/>
        <w:tabs>
          <w:tab w:val="left" w:pos="400"/>
        </w:tabs>
        <w:rPr>
          <w:rFonts w:ascii="Calibri" w:hAnsi="Calibri"/>
          <w:b w:val="0"/>
          <w:caps w:val="0"/>
          <w:noProof/>
          <w:sz w:val="22"/>
          <w:szCs w:val="22"/>
        </w:rPr>
      </w:pPr>
      <w:hyperlink w:anchor="_Toc38484106" w:history="1">
        <w:r w:rsidR="007E73AE" w:rsidRPr="001738A1">
          <w:rPr>
            <w:rStyle w:val="Hyperlink"/>
            <w:noProof/>
          </w:rPr>
          <w:t>6.</w:t>
        </w:r>
        <w:r w:rsidR="007E73AE" w:rsidRPr="00A37FDE">
          <w:rPr>
            <w:rFonts w:ascii="Calibri" w:hAnsi="Calibri"/>
            <w:b w:val="0"/>
            <w:caps w:val="0"/>
            <w:noProof/>
            <w:sz w:val="22"/>
            <w:szCs w:val="22"/>
          </w:rPr>
          <w:tab/>
        </w:r>
        <w:r w:rsidR="007E73AE" w:rsidRPr="001738A1">
          <w:rPr>
            <w:rStyle w:val="Hyperlink"/>
            <w:noProof/>
          </w:rPr>
          <w:t>Test Schedule</w:t>
        </w:r>
        <w:r w:rsidR="007E73AE">
          <w:rPr>
            <w:noProof/>
            <w:webHidden/>
          </w:rPr>
          <w:tab/>
        </w:r>
        <w:r w:rsidR="007E73AE">
          <w:rPr>
            <w:noProof/>
            <w:webHidden/>
          </w:rPr>
          <w:fldChar w:fldCharType="begin"/>
        </w:r>
        <w:r w:rsidR="007E73AE">
          <w:rPr>
            <w:noProof/>
            <w:webHidden/>
          </w:rPr>
          <w:instrText xml:space="preserve"> PAGEREF _Toc38484106 \h </w:instrText>
        </w:r>
        <w:r w:rsidR="007E73AE">
          <w:rPr>
            <w:noProof/>
            <w:webHidden/>
          </w:rPr>
        </w:r>
        <w:r w:rsidR="007E73AE">
          <w:rPr>
            <w:noProof/>
            <w:webHidden/>
          </w:rPr>
          <w:fldChar w:fldCharType="separate"/>
        </w:r>
        <w:r w:rsidR="007E73AE">
          <w:rPr>
            <w:noProof/>
            <w:webHidden/>
          </w:rPr>
          <w:t>13</w:t>
        </w:r>
        <w:r w:rsidR="007E73AE">
          <w:rPr>
            <w:noProof/>
            <w:webHidden/>
          </w:rPr>
          <w:fldChar w:fldCharType="end"/>
        </w:r>
      </w:hyperlink>
    </w:p>
    <w:p w14:paraId="4F00F444" w14:textId="77777777" w:rsidR="007E73AE" w:rsidRPr="00A37FDE" w:rsidRDefault="003B0205">
      <w:pPr>
        <w:pStyle w:val="TOC1"/>
        <w:tabs>
          <w:tab w:val="left" w:pos="400"/>
        </w:tabs>
        <w:rPr>
          <w:rFonts w:ascii="Calibri" w:hAnsi="Calibri"/>
          <w:b w:val="0"/>
          <w:caps w:val="0"/>
          <w:noProof/>
          <w:sz w:val="22"/>
          <w:szCs w:val="22"/>
        </w:rPr>
      </w:pPr>
      <w:hyperlink w:anchor="_Toc38484107" w:history="1">
        <w:r w:rsidR="007E73AE" w:rsidRPr="001738A1">
          <w:rPr>
            <w:rStyle w:val="Hyperlink"/>
            <w:noProof/>
          </w:rPr>
          <w:t>7.</w:t>
        </w:r>
        <w:r w:rsidR="007E73AE" w:rsidRPr="00A37FDE">
          <w:rPr>
            <w:rFonts w:ascii="Calibri" w:hAnsi="Calibri"/>
            <w:b w:val="0"/>
            <w:caps w:val="0"/>
            <w:noProof/>
            <w:sz w:val="22"/>
            <w:szCs w:val="22"/>
          </w:rPr>
          <w:tab/>
        </w:r>
        <w:r w:rsidR="007E73AE" w:rsidRPr="001738A1">
          <w:rPr>
            <w:rStyle w:val="Hyperlink"/>
            <w:noProof/>
          </w:rPr>
          <w:t>Other Sections</w:t>
        </w:r>
        <w:r w:rsidR="007E73AE">
          <w:rPr>
            <w:noProof/>
            <w:webHidden/>
          </w:rPr>
          <w:tab/>
        </w:r>
        <w:r w:rsidR="007E73AE">
          <w:rPr>
            <w:noProof/>
            <w:webHidden/>
          </w:rPr>
          <w:fldChar w:fldCharType="begin"/>
        </w:r>
        <w:r w:rsidR="007E73AE">
          <w:rPr>
            <w:noProof/>
            <w:webHidden/>
          </w:rPr>
          <w:instrText xml:space="preserve"> PAGEREF _Toc38484107 \h </w:instrText>
        </w:r>
        <w:r w:rsidR="007E73AE">
          <w:rPr>
            <w:noProof/>
            <w:webHidden/>
          </w:rPr>
        </w:r>
        <w:r w:rsidR="007E73AE">
          <w:rPr>
            <w:noProof/>
            <w:webHidden/>
          </w:rPr>
          <w:fldChar w:fldCharType="separate"/>
        </w:r>
        <w:r w:rsidR="007E73AE">
          <w:rPr>
            <w:noProof/>
            <w:webHidden/>
          </w:rPr>
          <w:t>14</w:t>
        </w:r>
        <w:r w:rsidR="007E73AE">
          <w:rPr>
            <w:noProof/>
            <w:webHidden/>
          </w:rPr>
          <w:fldChar w:fldCharType="end"/>
        </w:r>
      </w:hyperlink>
    </w:p>
    <w:p w14:paraId="72A7BC40" w14:textId="77777777" w:rsidR="007E73AE" w:rsidRPr="00A37FDE" w:rsidRDefault="003B0205">
      <w:pPr>
        <w:pStyle w:val="TOC1"/>
        <w:tabs>
          <w:tab w:val="left" w:pos="400"/>
        </w:tabs>
        <w:rPr>
          <w:rFonts w:ascii="Calibri" w:hAnsi="Calibri"/>
          <w:b w:val="0"/>
          <w:caps w:val="0"/>
          <w:noProof/>
          <w:sz w:val="22"/>
          <w:szCs w:val="22"/>
        </w:rPr>
      </w:pPr>
      <w:hyperlink w:anchor="_Toc38484108" w:history="1">
        <w:r w:rsidR="007E73AE" w:rsidRPr="001738A1">
          <w:rPr>
            <w:rStyle w:val="Hyperlink"/>
            <w:noProof/>
          </w:rPr>
          <w:t>8.</w:t>
        </w:r>
        <w:r w:rsidR="007E73AE" w:rsidRPr="00A37FDE">
          <w:rPr>
            <w:rFonts w:ascii="Calibri" w:hAnsi="Calibri"/>
            <w:b w:val="0"/>
            <w:caps w:val="0"/>
            <w:noProof/>
            <w:sz w:val="22"/>
            <w:szCs w:val="22"/>
          </w:rPr>
          <w:tab/>
        </w:r>
        <w:r w:rsidR="007E73AE" w:rsidRPr="001738A1">
          <w:rPr>
            <w:rStyle w:val="Hyperlink"/>
            <w:noProof/>
          </w:rPr>
          <w:t>Appendix</w:t>
        </w:r>
        <w:r w:rsidR="007E73AE">
          <w:rPr>
            <w:noProof/>
            <w:webHidden/>
          </w:rPr>
          <w:tab/>
        </w:r>
        <w:r w:rsidR="007E73AE">
          <w:rPr>
            <w:noProof/>
            <w:webHidden/>
          </w:rPr>
          <w:fldChar w:fldCharType="begin"/>
        </w:r>
        <w:r w:rsidR="007E73AE">
          <w:rPr>
            <w:noProof/>
            <w:webHidden/>
          </w:rPr>
          <w:instrText xml:space="preserve"> PAGEREF _Toc38484108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27EDE481" w14:textId="77777777" w:rsidR="007E73AE" w:rsidRPr="00A37FDE" w:rsidRDefault="003B0205">
      <w:pPr>
        <w:pStyle w:val="TOC2"/>
        <w:tabs>
          <w:tab w:val="left" w:pos="1200"/>
        </w:tabs>
        <w:rPr>
          <w:rFonts w:ascii="Calibri" w:hAnsi="Calibri"/>
          <w:b w:val="0"/>
          <w:bCs w:val="0"/>
          <w:smallCaps w:val="0"/>
          <w:noProof/>
          <w:sz w:val="22"/>
          <w:szCs w:val="22"/>
        </w:rPr>
      </w:pPr>
      <w:hyperlink w:anchor="_Toc38484109" w:history="1">
        <w:r w:rsidR="007E73AE" w:rsidRPr="001738A1">
          <w:rPr>
            <w:rStyle w:val="Hyperlink"/>
            <w:noProof/>
          </w:rPr>
          <w:t>8.1.</w:t>
        </w:r>
        <w:r w:rsidR="007E73AE" w:rsidRPr="00A37FDE">
          <w:rPr>
            <w:rFonts w:ascii="Calibri" w:hAnsi="Calibri"/>
            <w:b w:val="0"/>
            <w:bCs w:val="0"/>
            <w:smallCaps w:val="0"/>
            <w:noProof/>
            <w:sz w:val="22"/>
            <w:szCs w:val="22"/>
          </w:rPr>
          <w:tab/>
        </w:r>
        <w:r w:rsidR="007E73AE" w:rsidRPr="001738A1">
          <w:rPr>
            <w:rStyle w:val="Hyperlink"/>
            <w:noProof/>
          </w:rPr>
          <w:t>Database Edit Window: File&gt;Open</w:t>
        </w:r>
        <w:r w:rsidR="007E73AE">
          <w:rPr>
            <w:noProof/>
            <w:webHidden/>
          </w:rPr>
          <w:tab/>
        </w:r>
        <w:r w:rsidR="007E73AE">
          <w:rPr>
            <w:noProof/>
            <w:webHidden/>
          </w:rPr>
          <w:fldChar w:fldCharType="begin"/>
        </w:r>
        <w:r w:rsidR="007E73AE">
          <w:rPr>
            <w:noProof/>
            <w:webHidden/>
          </w:rPr>
          <w:instrText xml:space="preserve"> PAGEREF _Toc38484109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6C63E913" w14:textId="77777777" w:rsidR="007E73AE" w:rsidRPr="00A37FDE" w:rsidRDefault="003B0205">
      <w:pPr>
        <w:pStyle w:val="TOC3"/>
        <w:tabs>
          <w:tab w:val="left" w:pos="1200"/>
        </w:tabs>
        <w:rPr>
          <w:rFonts w:ascii="Calibri" w:hAnsi="Calibri"/>
          <w:i w:val="0"/>
          <w:noProof/>
          <w:sz w:val="22"/>
          <w:szCs w:val="22"/>
        </w:rPr>
      </w:pPr>
      <w:hyperlink w:anchor="_Toc38484110" w:history="1">
        <w:r w:rsidR="007E73AE" w:rsidRPr="001738A1">
          <w:rPr>
            <w:rStyle w:val="Hyperlink"/>
            <w:noProof/>
          </w:rPr>
          <w:t>8.1.1.</w:t>
        </w:r>
        <w:r w:rsidR="007E73AE" w:rsidRPr="00A37FDE">
          <w:rPr>
            <w:rFonts w:ascii="Calibri" w:hAnsi="Calibri"/>
            <w:i w:val="0"/>
            <w:noProof/>
            <w:sz w:val="22"/>
            <w:szCs w:val="22"/>
          </w:rPr>
          <w:tab/>
        </w:r>
        <w:r w:rsidR="007E73AE" w:rsidRPr="001738A1">
          <w:rPr>
            <w:rStyle w:val="Hyperlink"/>
            <w:noProof/>
          </w:rPr>
          <w:t>File&gt;Open Action</w:t>
        </w:r>
        <w:r w:rsidR="007E73AE">
          <w:rPr>
            <w:noProof/>
            <w:webHidden/>
          </w:rPr>
          <w:tab/>
        </w:r>
        <w:r w:rsidR="007E73AE">
          <w:rPr>
            <w:noProof/>
            <w:webHidden/>
          </w:rPr>
          <w:fldChar w:fldCharType="begin"/>
        </w:r>
        <w:r w:rsidR="007E73AE">
          <w:rPr>
            <w:noProof/>
            <w:webHidden/>
          </w:rPr>
          <w:instrText xml:space="preserve"> PAGEREF _Toc38484110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4FF1714B" w14:textId="77777777" w:rsidR="007E73AE" w:rsidRPr="00A37FDE" w:rsidRDefault="003B0205">
      <w:pPr>
        <w:pStyle w:val="TOC3"/>
        <w:tabs>
          <w:tab w:val="left" w:pos="1200"/>
        </w:tabs>
        <w:rPr>
          <w:rFonts w:ascii="Calibri" w:hAnsi="Calibri"/>
          <w:i w:val="0"/>
          <w:noProof/>
          <w:sz w:val="22"/>
          <w:szCs w:val="22"/>
        </w:rPr>
      </w:pPr>
      <w:hyperlink w:anchor="_Toc38484111" w:history="1">
        <w:r w:rsidR="007E73AE" w:rsidRPr="001738A1">
          <w:rPr>
            <w:rStyle w:val="Hyperlink"/>
            <w:noProof/>
          </w:rPr>
          <w:t>8.1.2.</w:t>
        </w:r>
        <w:r w:rsidR="007E73AE" w:rsidRPr="00A37FDE">
          <w:rPr>
            <w:rFonts w:ascii="Calibri" w:hAnsi="Calibri"/>
            <w:i w:val="0"/>
            <w:noProof/>
            <w:sz w:val="22"/>
            <w:szCs w:val="22"/>
          </w:rPr>
          <w:tab/>
        </w:r>
        <w:r w:rsidR="007E73AE" w:rsidRPr="001738A1">
          <w:rPr>
            <w:rStyle w:val="Hyperlink"/>
            <w:noProof/>
          </w:rPr>
          <w:t>Select .xml file to open</w:t>
        </w:r>
        <w:r w:rsidR="007E73AE">
          <w:rPr>
            <w:noProof/>
            <w:webHidden/>
          </w:rPr>
          <w:tab/>
        </w:r>
        <w:r w:rsidR="007E73AE">
          <w:rPr>
            <w:noProof/>
            <w:webHidden/>
          </w:rPr>
          <w:fldChar w:fldCharType="begin"/>
        </w:r>
        <w:r w:rsidR="007E73AE">
          <w:rPr>
            <w:noProof/>
            <w:webHidden/>
          </w:rPr>
          <w:instrText xml:space="preserve"> PAGEREF _Toc38484111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7C941997" w14:textId="77777777" w:rsidR="007E73AE" w:rsidRPr="00A37FDE" w:rsidRDefault="003B0205">
      <w:pPr>
        <w:pStyle w:val="TOC2"/>
        <w:tabs>
          <w:tab w:val="left" w:pos="1200"/>
        </w:tabs>
        <w:rPr>
          <w:rFonts w:ascii="Calibri" w:hAnsi="Calibri"/>
          <w:b w:val="0"/>
          <w:bCs w:val="0"/>
          <w:smallCaps w:val="0"/>
          <w:noProof/>
          <w:sz w:val="22"/>
          <w:szCs w:val="22"/>
        </w:rPr>
      </w:pPr>
      <w:hyperlink w:anchor="_Toc38484112" w:history="1">
        <w:r w:rsidR="007E73AE" w:rsidRPr="001738A1">
          <w:rPr>
            <w:rStyle w:val="Hyperlink"/>
            <w:noProof/>
          </w:rPr>
          <w:t>8.2.</w:t>
        </w:r>
        <w:r w:rsidR="007E73AE" w:rsidRPr="00A37FDE">
          <w:rPr>
            <w:rFonts w:ascii="Calibri" w:hAnsi="Calibri"/>
            <w:b w:val="0"/>
            <w:bCs w:val="0"/>
            <w:smallCaps w:val="0"/>
            <w:noProof/>
            <w:sz w:val="22"/>
            <w:szCs w:val="22"/>
          </w:rPr>
          <w:tab/>
        </w:r>
        <w:r w:rsidR="007E73AE" w:rsidRPr="001738A1">
          <w:rPr>
            <w:rStyle w:val="Hyperlink"/>
            <w:noProof/>
          </w:rPr>
          <w:t>Data Table Display Window: File&gt;Exit</w:t>
        </w:r>
        <w:r w:rsidR="007E73AE">
          <w:rPr>
            <w:noProof/>
            <w:webHidden/>
          </w:rPr>
          <w:tab/>
        </w:r>
        <w:r w:rsidR="007E73AE">
          <w:rPr>
            <w:noProof/>
            <w:webHidden/>
          </w:rPr>
          <w:fldChar w:fldCharType="begin"/>
        </w:r>
        <w:r w:rsidR="007E73AE">
          <w:rPr>
            <w:noProof/>
            <w:webHidden/>
          </w:rPr>
          <w:instrText xml:space="preserve"> PAGEREF _Toc38484112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58A6C3C5" w14:textId="77777777" w:rsidR="007E73AE" w:rsidRPr="00A37FDE" w:rsidRDefault="003B0205">
      <w:pPr>
        <w:pStyle w:val="TOC3"/>
        <w:tabs>
          <w:tab w:val="left" w:pos="1200"/>
        </w:tabs>
        <w:rPr>
          <w:rFonts w:ascii="Calibri" w:hAnsi="Calibri"/>
          <w:i w:val="0"/>
          <w:noProof/>
          <w:sz w:val="22"/>
          <w:szCs w:val="22"/>
        </w:rPr>
      </w:pPr>
      <w:hyperlink w:anchor="_Toc38484113" w:history="1">
        <w:r w:rsidR="007E73AE" w:rsidRPr="001738A1">
          <w:rPr>
            <w:rStyle w:val="Hyperlink"/>
            <w:noProof/>
          </w:rPr>
          <w:t>8.2.1.</w:t>
        </w:r>
        <w:r w:rsidR="007E73AE" w:rsidRPr="00A37FDE">
          <w:rPr>
            <w:rFonts w:ascii="Calibri" w:hAnsi="Calibri"/>
            <w:i w:val="0"/>
            <w:noProof/>
            <w:sz w:val="22"/>
            <w:szCs w:val="22"/>
          </w:rPr>
          <w:tab/>
        </w:r>
        <w:r w:rsidR="007E73AE" w:rsidRPr="001738A1">
          <w:rPr>
            <w:rStyle w:val="Hyperlink"/>
            <w:noProof/>
          </w:rPr>
          <w:t>Table Name</w:t>
        </w:r>
        <w:r w:rsidR="007E73AE">
          <w:rPr>
            <w:noProof/>
            <w:webHidden/>
          </w:rPr>
          <w:tab/>
        </w:r>
        <w:r w:rsidR="007E73AE">
          <w:rPr>
            <w:noProof/>
            <w:webHidden/>
          </w:rPr>
          <w:fldChar w:fldCharType="begin"/>
        </w:r>
        <w:r w:rsidR="007E73AE">
          <w:rPr>
            <w:noProof/>
            <w:webHidden/>
          </w:rPr>
          <w:instrText xml:space="preserve"> PAGEREF _Toc38484113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10B1379C" w14:textId="77777777" w:rsidR="007E73AE" w:rsidRPr="00A37FDE" w:rsidRDefault="003B0205">
      <w:pPr>
        <w:pStyle w:val="TOC3"/>
        <w:tabs>
          <w:tab w:val="left" w:pos="1200"/>
        </w:tabs>
        <w:rPr>
          <w:rFonts w:ascii="Calibri" w:hAnsi="Calibri"/>
          <w:i w:val="0"/>
          <w:noProof/>
          <w:sz w:val="22"/>
          <w:szCs w:val="22"/>
        </w:rPr>
      </w:pPr>
      <w:hyperlink w:anchor="_Toc38484114" w:history="1">
        <w:r w:rsidR="007E73AE" w:rsidRPr="001738A1">
          <w:rPr>
            <w:rStyle w:val="Hyperlink"/>
            <w:noProof/>
          </w:rPr>
          <w:t>8.2.2.</w:t>
        </w:r>
        <w:r w:rsidR="007E73AE" w:rsidRPr="00A37FDE">
          <w:rPr>
            <w:rFonts w:ascii="Calibri" w:hAnsi="Calibri"/>
            <w:i w:val="0"/>
            <w:noProof/>
            <w:sz w:val="22"/>
            <w:szCs w:val="22"/>
          </w:rPr>
          <w:tab/>
        </w:r>
        <w:r w:rsidR="007E73AE" w:rsidRPr="001738A1">
          <w:rPr>
            <w:rStyle w:val="Hyperlink"/>
            <w:noProof/>
          </w:rPr>
          <w:t>Column FIELD_SMALL_INT item ‘0’</w:t>
        </w:r>
        <w:r w:rsidR="007E73AE">
          <w:rPr>
            <w:noProof/>
            <w:webHidden/>
          </w:rPr>
          <w:tab/>
        </w:r>
        <w:r w:rsidR="007E73AE">
          <w:rPr>
            <w:noProof/>
            <w:webHidden/>
          </w:rPr>
          <w:fldChar w:fldCharType="begin"/>
        </w:r>
        <w:r w:rsidR="007E73AE">
          <w:rPr>
            <w:noProof/>
            <w:webHidden/>
          </w:rPr>
          <w:instrText xml:space="preserve"> PAGEREF _Toc38484114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79AF0361" w14:textId="77777777" w:rsidR="007E73AE" w:rsidRPr="00A37FDE" w:rsidRDefault="003B0205">
      <w:pPr>
        <w:pStyle w:val="TOC3"/>
        <w:tabs>
          <w:tab w:val="left" w:pos="1200"/>
        </w:tabs>
        <w:rPr>
          <w:rFonts w:ascii="Calibri" w:hAnsi="Calibri"/>
          <w:i w:val="0"/>
          <w:noProof/>
          <w:sz w:val="22"/>
          <w:szCs w:val="22"/>
        </w:rPr>
      </w:pPr>
      <w:hyperlink w:anchor="_Toc38484115" w:history="1">
        <w:r w:rsidR="007E73AE" w:rsidRPr="001738A1">
          <w:rPr>
            <w:rStyle w:val="Hyperlink"/>
            <w:noProof/>
          </w:rPr>
          <w:t>8.2.3.</w:t>
        </w:r>
        <w:r w:rsidR="007E73AE" w:rsidRPr="00A37FDE">
          <w:rPr>
            <w:rFonts w:ascii="Calibri" w:hAnsi="Calibri"/>
            <w:i w:val="0"/>
            <w:noProof/>
            <w:sz w:val="22"/>
            <w:szCs w:val="22"/>
          </w:rPr>
          <w:tab/>
        </w:r>
        <w:r w:rsidR="007E73AE" w:rsidRPr="001738A1">
          <w:rPr>
            <w:rStyle w:val="Hyperlink"/>
            <w:noProof/>
          </w:rPr>
          <w:t>Column FIELD_SMALL_INT replace ‘0’ item with ‘20’</w:t>
        </w:r>
        <w:r w:rsidR="007E73AE">
          <w:rPr>
            <w:noProof/>
            <w:webHidden/>
          </w:rPr>
          <w:tab/>
        </w:r>
        <w:r w:rsidR="007E73AE">
          <w:rPr>
            <w:noProof/>
            <w:webHidden/>
          </w:rPr>
          <w:fldChar w:fldCharType="begin"/>
        </w:r>
        <w:r w:rsidR="007E73AE">
          <w:rPr>
            <w:noProof/>
            <w:webHidden/>
          </w:rPr>
          <w:instrText xml:space="preserve"> PAGEREF _Toc38484115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4A21AAC8" w14:textId="77777777" w:rsidR="007E73AE" w:rsidRPr="00A37FDE" w:rsidRDefault="003B0205">
      <w:pPr>
        <w:pStyle w:val="TOC3"/>
        <w:tabs>
          <w:tab w:val="left" w:pos="1200"/>
        </w:tabs>
        <w:rPr>
          <w:rFonts w:ascii="Calibri" w:hAnsi="Calibri"/>
          <w:i w:val="0"/>
          <w:noProof/>
          <w:sz w:val="22"/>
          <w:szCs w:val="22"/>
        </w:rPr>
      </w:pPr>
      <w:hyperlink w:anchor="_Toc38484116" w:history="1">
        <w:r w:rsidR="007E73AE" w:rsidRPr="001738A1">
          <w:rPr>
            <w:rStyle w:val="Hyperlink"/>
            <w:noProof/>
          </w:rPr>
          <w:t>8.2.4.</w:t>
        </w:r>
        <w:r w:rsidR="007E73AE" w:rsidRPr="00A37FDE">
          <w:rPr>
            <w:rFonts w:ascii="Calibri" w:hAnsi="Calibri"/>
            <w:i w:val="0"/>
            <w:noProof/>
            <w:sz w:val="22"/>
            <w:szCs w:val="22"/>
          </w:rPr>
          <w:tab/>
        </w:r>
        <w:r w:rsidR="007E73AE" w:rsidRPr="001738A1">
          <w:rPr>
            <w:rStyle w:val="Hyperlink"/>
            <w:noProof/>
          </w:rPr>
          <w:t>File&gt;Exit</w:t>
        </w:r>
        <w:r w:rsidR="007E73AE">
          <w:rPr>
            <w:noProof/>
            <w:webHidden/>
          </w:rPr>
          <w:tab/>
        </w:r>
        <w:r w:rsidR="007E73AE">
          <w:rPr>
            <w:noProof/>
            <w:webHidden/>
          </w:rPr>
          <w:fldChar w:fldCharType="begin"/>
        </w:r>
        <w:r w:rsidR="007E73AE">
          <w:rPr>
            <w:noProof/>
            <w:webHidden/>
          </w:rPr>
          <w:instrText xml:space="preserve"> PAGEREF _Toc38484116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08A18EF4" w14:textId="77777777" w:rsidR="007E73AE" w:rsidRPr="00A37FDE" w:rsidRDefault="003B0205">
      <w:pPr>
        <w:pStyle w:val="TOC3"/>
        <w:tabs>
          <w:tab w:val="left" w:pos="1200"/>
        </w:tabs>
        <w:rPr>
          <w:rFonts w:ascii="Calibri" w:hAnsi="Calibri"/>
          <w:i w:val="0"/>
          <w:noProof/>
          <w:sz w:val="22"/>
          <w:szCs w:val="22"/>
        </w:rPr>
      </w:pPr>
      <w:hyperlink w:anchor="_Toc38484117" w:history="1">
        <w:r w:rsidR="007E73AE" w:rsidRPr="001738A1">
          <w:rPr>
            <w:rStyle w:val="Hyperlink"/>
            <w:noProof/>
          </w:rPr>
          <w:t>8.2.5.</w:t>
        </w:r>
        <w:r w:rsidR="007E73AE" w:rsidRPr="00A37FDE">
          <w:rPr>
            <w:rFonts w:ascii="Calibri" w:hAnsi="Calibri"/>
            <w:i w:val="0"/>
            <w:noProof/>
            <w:sz w:val="22"/>
            <w:szCs w:val="22"/>
          </w:rPr>
          <w:tab/>
        </w:r>
        <w:r w:rsidR="007E73AE" w:rsidRPr="001738A1">
          <w:rPr>
            <w:rStyle w:val="Hyperlink"/>
            <w:noProof/>
          </w:rPr>
          <w:t>‘Save?’ Window</w:t>
        </w:r>
        <w:r w:rsidR="007E73AE">
          <w:rPr>
            <w:noProof/>
            <w:webHidden/>
          </w:rPr>
          <w:tab/>
        </w:r>
        <w:r w:rsidR="007E73AE">
          <w:rPr>
            <w:noProof/>
            <w:webHidden/>
          </w:rPr>
          <w:fldChar w:fldCharType="begin"/>
        </w:r>
        <w:r w:rsidR="007E73AE">
          <w:rPr>
            <w:noProof/>
            <w:webHidden/>
          </w:rPr>
          <w:instrText xml:space="preserve"> PAGEREF _Toc38484117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38F5E761" w14:textId="77777777" w:rsidR="007E73AE" w:rsidRPr="00A37FDE" w:rsidRDefault="003B0205">
      <w:pPr>
        <w:pStyle w:val="TOC2"/>
        <w:tabs>
          <w:tab w:val="left" w:pos="1200"/>
        </w:tabs>
        <w:rPr>
          <w:rFonts w:ascii="Calibri" w:hAnsi="Calibri"/>
          <w:b w:val="0"/>
          <w:bCs w:val="0"/>
          <w:smallCaps w:val="0"/>
          <w:noProof/>
          <w:sz w:val="22"/>
          <w:szCs w:val="22"/>
        </w:rPr>
      </w:pPr>
      <w:hyperlink w:anchor="_Toc38484118" w:history="1">
        <w:r w:rsidR="007E73AE" w:rsidRPr="001738A1">
          <w:rPr>
            <w:rStyle w:val="Hyperlink"/>
            <w:noProof/>
          </w:rPr>
          <w:t>8.3.</w:t>
        </w:r>
        <w:r w:rsidR="007E73AE" w:rsidRPr="00A37FDE">
          <w:rPr>
            <w:rFonts w:ascii="Calibri" w:hAnsi="Calibri"/>
            <w:b w:val="0"/>
            <w:bCs w:val="0"/>
            <w:smallCaps w:val="0"/>
            <w:noProof/>
            <w:sz w:val="22"/>
            <w:szCs w:val="22"/>
          </w:rPr>
          <w:tab/>
        </w:r>
        <w:r w:rsidR="007E73AE" w:rsidRPr="001738A1">
          <w:rPr>
            <w:rStyle w:val="Hyperlink"/>
            <w:noProof/>
          </w:rPr>
          <w:t>Database Edit Window: Search&gt;Find Files</w:t>
        </w:r>
        <w:r w:rsidR="007E73AE">
          <w:rPr>
            <w:noProof/>
            <w:webHidden/>
          </w:rPr>
          <w:tab/>
        </w:r>
        <w:r w:rsidR="007E73AE">
          <w:rPr>
            <w:noProof/>
            <w:webHidden/>
          </w:rPr>
          <w:fldChar w:fldCharType="begin"/>
        </w:r>
        <w:r w:rsidR="007E73AE">
          <w:rPr>
            <w:noProof/>
            <w:webHidden/>
          </w:rPr>
          <w:instrText xml:space="preserve"> PAGEREF _Toc38484118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4CBA4BAE" w14:textId="77777777" w:rsidR="007E73AE" w:rsidRPr="00A37FDE" w:rsidRDefault="003B0205">
      <w:pPr>
        <w:pStyle w:val="TOC3"/>
        <w:tabs>
          <w:tab w:val="left" w:pos="1200"/>
        </w:tabs>
        <w:rPr>
          <w:rFonts w:ascii="Calibri" w:hAnsi="Calibri"/>
          <w:i w:val="0"/>
          <w:noProof/>
          <w:sz w:val="22"/>
          <w:szCs w:val="22"/>
        </w:rPr>
      </w:pPr>
      <w:hyperlink w:anchor="_Toc38484119" w:history="1">
        <w:r w:rsidR="007E73AE" w:rsidRPr="001738A1">
          <w:rPr>
            <w:rStyle w:val="Hyperlink"/>
            <w:noProof/>
          </w:rPr>
          <w:t>8.3.1.</w:t>
        </w:r>
        <w:r w:rsidR="007E73AE" w:rsidRPr="00A37FDE">
          <w:rPr>
            <w:rFonts w:ascii="Calibri" w:hAnsi="Calibri"/>
            <w:i w:val="0"/>
            <w:noProof/>
            <w:sz w:val="22"/>
            <w:szCs w:val="22"/>
          </w:rPr>
          <w:tab/>
        </w:r>
        <w:r w:rsidR="007E73AE" w:rsidRPr="001738A1">
          <w:rPr>
            <w:rStyle w:val="Hyperlink"/>
            <w:noProof/>
          </w:rPr>
          <w:t>Search&gt;Find Files Selection</w:t>
        </w:r>
        <w:r w:rsidR="007E73AE">
          <w:rPr>
            <w:noProof/>
            <w:webHidden/>
          </w:rPr>
          <w:tab/>
        </w:r>
        <w:r w:rsidR="007E73AE">
          <w:rPr>
            <w:noProof/>
            <w:webHidden/>
          </w:rPr>
          <w:fldChar w:fldCharType="begin"/>
        </w:r>
        <w:r w:rsidR="007E73AE">
          <w:rPr>
            <w:noProof/>
            <w:webHidden/>
          </w:rPr>
          <w:instrText xml:space="preserve"> PAGEREF _Toc38484119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21F62B14" w14:textId="77777777" w:rsidR="007E73AE" w:rsidRPr="00A37FDE" w:rsidRDefault="003B0205">
      <w:pPr>
        <w:pStyle w:val="TOC3"/>
        <w:tabs>
          <w:tab w:val="left" w:pos="1200"/>
        </w:tabs>
        <w:rPr>
          <w:rFonts w:ascii="Calibri" w:hAnsi="Calibri"/>
          <w:i w:val="0"/>
          <w:noProof/>
          <w:sz w:val="22"/>
          <w:szCs w:val="22"/>
        </w:rPr>
      </w:pPr>
      <w:hyperlink w:anchor="_Toc38484120" w:history="1">
        <w:r w:rsidR="007E73AE" w:rsidRPr="001738A1">
          <w:rPr>
            <w:rStyle w:val="Hyperlink"/>
            <w:noProof/>
          </w:rPr>
          <w:t>8.3.2.</w:t>
        </w:r>
        <w:r w:rsidR="007E73AE" w:rsidRPr="00A37FDE">
          <w:rPr>
            <w:rFonts w:ascii="Calibri" w:hAnsi="Calibri"/>
            <w:i w:val="0"/>
            <w:noProof/>
            <w:sz w:val="22"/>
            <w:szCs w:val="22"/>
          </w:rPr>
          <w:tab/>
        </w:r>
        <w:r w:rsidR="007E73AE" w:rsidRPr="001738A1">
          <w:rPr>
            <w:rStyle w:val="Hyperlink"/>
            <w:noProof/>
          </w:rPr>
          <w:t>TTC Search for XML Files Window</w:t>
        </w:r>
        <w:r w:rsidR="007E73AE">
          <w:rPr>
            <w:noProof/>
            <w:webHidden/>
          </w:rPr>
          <w:tab/>
        </w:r>
        <w:r w:rsidR="007E73AE">
          <w:rPr>
            <w:noProof/>
            <w:webHidden/>
          </w:rPr>
          <w:fldChar w:fldCharType="begin"/>
        </w:r>
        <w:r w:rsidR="007E73AE">
          <w:rPr>
            <w:noProof/>
            <w:webHidden/>
          </w:rPr>
          <w:instrText xml:space="preserve"> PAGEREF _Toc38484120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7BDF6213" w14:textId="77777777" w:rsidR="007E73AE" w:rsidRPr="00A37FDE" w:rsidRDefault="003B0205">
      <w:pPr>
        <w:pStyle w:val="TOC3"/>
        <w:tabs>
          <w:tab w:val="left" w:pos="1200"/>
        </w:tabs>
        <w:rPr>
          <w:rFonts w:ascii="Calibri" w:hAnsi="Calibri"/>
          <w:i w:val="0"/>
          <w:noProof/>
          <w:sz w:val="22"/>
          <w:szCs w:val="22"/>
        </w:rPr>
      </w:pPr>
      <w:hyperlink w:anchor="_Toc38484121" w:history="1">
        <w:r w:rsidR="007E73AE" w:rsidRPr="001738A1">
          <w:rPr>
            <w:rStyle w:val="Hyperlink"/>
            <w:noProof/>
          </w:rPr>
          <w:t>8.3.3.</w:t>
        </w:r>
        <w:r w:rsidR="007E73AE" w:rsidRPr="00A37FDE">
          <w:rPr>
            <w:rFonts w:ascii="Calibri" w:hAnsi="Calibri"/>
            <w:i w:val="0"/>
            <w:noProof/>
            <w:sz w:val="22"/>
            <w:szCs w:val="22"/>
          </w:rPr>
          <w:tab/>
        </w:r>
        <w:r w:rsidR="007E73AE" w:rsidRPr="001738A1">
          <w:rPr>
            <w:rStyle w:val="Hyperlink"/>
            <w:noProof/>
          </w:rPr>
          <w:t>Search For “TEST_DB” &amp; Results</w:t>
        </w:r>
        <w:r w:rsidR="007E73AE">
          <w:rPr>
            <w:noProof/>
            <w:webHidden/>
          </w:rPr>
          <w:tab/>
        </w:r>
        <w:r w:rsidR="007E73AE">
          <w:rPr>
            <w:noProof/>
            <w:webHidden/>
          </w:rPr>
          <w:fldChar w:fldCharType="begin"/>
        </w:r>
        <w:r w:rsidR="007E73AE">
          <w:rPr>
            <w:noProof/>
            <w:webHidden/>
          </w:rPr>
          <w:instrText xml:space="preserve"> PAGEREF _Toc38484121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43C25B81" w14:textId="77777777" w:rsidR="007E73AE" w:rsidRPr="00A37FDE" w:rsidRDefault="003B0205">
      <w:pPr>
        <w:pStyle w:val="TOC2"/>
        <w:tabs>
          <w:tab w:val="left" w:pos="1200"/>
        </w:tabs>
        <w:rPr>
          <w:rFonts w:ascii="Calibri" w:hAnsi="Calibri"/>
          <w:b w:val="0"/>
          <w:bCs w:val="0"/>
          <w:smallCaps w:val="0"/>
          <w:noProof/>
          <w:sz w:val="22"/>
          <w:szCs w:val="22"/>
        </w:rPr>
      </w:pPr>
      <w:hyperlink w:anchor="_Toc38484122" w:history="1">
        <w:r w:rsidR="007E73AE" w:rsidRPr="001738A1">
          <w:rPr>
            <w:rStyle w:val="Hyperlink"/>
            <w:noProof/>
          </w:rPr>
          <w:t>8.4.</w:t>
        </w:r>
        <w:r w:rsidR="007E73AE" w:rsidRPr="00A37FDE">
          <w:rPr>
            <w:rFonts w:ascii="Calibri" w:hAnsi="Calibri"/>
            <w:b w:val="0"/>
            <w:bCs w:val="0"/>
            <w:smallCaps w:val="0"/>
            <w:noProof/>
            <w:sz w:val="22"/>
            <w:szCs w:val="22"/>
          </w:rPr>
          <w:tab/>
        </w:r>
        <w:r w:rsidR="007E73AE" w:rsidRPr="001738A1">
          <w:rPr>
            <w:rStyle w:val="Hyperlink"/>
            <w:noProof/>
          </w:rPr>
          <w:t>Data Table Display Window: File&gt;Save</w:t>
        </w:r>
        <w:r w:rsidR="007E73AE">
          <w:rPr>
            <w:noProof/>
            <w:webHidden/>
          </w:rPr>
          <w:tab/>
        </w:r>
        <w:r w:rsidR="007E73AE">
          <w:rPr>
            <w:noProof/>
            <w:webHidden/>
          </w:rPr>
          <w:fldChar w:fldCharType="begin"/>
        </w:r>
        <w:r w:rsidR="007E73AE">
          <w:rPr>
            <w:noProof/>
            <w:webHidden/>
          </w:rPr>
          <w:instrText xml:space="preserve"> PAGEREF _Toc38484122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123D2D39" w14:textId="77777777" w:rsidR="007E73AE" w:rsidRPr="00A37FDE" w:rsidRDefault="003B0205">
      <w:pPr>
        <w:pStyle w:val="TOC3"/>
        <w:tabs>
          <w:tab w:val="left" w:pos="1200"/>
        </w:tabs>
        <w:rPr>
          <w:rFonts w:ascii="Calibri" w:hAnsi="Calibri"/>
          <w:i w:val="0"/>
          <w:noProof/>
          <w:sz w:val="22"/>
          <w:szCs w:val="22"/>
        </w:rPr>
      </w:pPr>
      <w:hyperlink w:anchor="_Toc38484123" w:history="1">
        <w:r w:rsidR="007E73AE" w:rsidRPr="001738A1">
          <w:rPr>
            <w:rStyle w:val="Hyperlink"/>
            <w:noProof/>
          </w:rPr>
          <w:t>8.4.1.</w:t>
        </w:r>
        <w:r w:rsidR="007E73AE" w:rsidRPr="00A37FDE">
          <w:rPr>
            <w:rFonts w:ascii="Calibri" w:hAnsi="Calibri"/>
            <w:i w:val="0"/>
            <w:noProof/>
            <w:sz w:val="22"/>
            <w:szCs w:val="22"/>
          </w:rPr>
          <w:tab/>
        </w:r>
        <w:r w:rsidR="007E73AE" w:rsidRPr="001738A1">
          <w:rPr>
            <w:rStyle w:val="Hyperlink"/>
            <w:noProof/>
          </w:rPr>
          <w:t>‘XML History Input” Window</w:t>
        </w:r>
        <w:r w:rsidR="007E73AE">
          <w:rPr>
            <w:noProof/>
            <w:webHidden/>
          </w:rPr>
          <w:tab/>
        </w:r>
        <w:r w:rsidR="007E73AE">
          <w:rPr>
            <w:noProof/>
            <w:webHidden/>
          </w:rPr>
          <w:fldChar w:fldCharType="begin"/>
        </w:r>
        <w:r w:rsidR="007E73AE">
          <w:rPr>
            <w:noProof/>
            <w:webHidden/>
          </w:rPr>
          <w:instrText xml:space="preserve"> PAGEREF _Toc38484123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4FFC9083" w14:textId="77777777" w:rsidR="007E73AE" w:rsidRPr="00A37FDE" w:rsidRDefault="003B0205">
      <w:pPr>
        <w:pStyle w:val="TOC3"/>
        <w:tabs>
          <w:tab w:val="left" w:pos="1200"/>
        </w:tabs>
        <w:rPr>
          <w:rFonts w:ascii="Calibri" w:hAnsi="Calibri"/>
          <w:i w:val="0"/>
          <w:noProof/>
          <w:sz w:val="22"/>
          <w:szCs w:val="22"/>
        </w:rPr>
      </w:pPr>
      <w:hyperlink w:anchor="_Toc38484124" w:history="1">
        <w:r w:rsidR="007E73AE" w:rsidRPr="001738A1">
          <w:rPr>
            <w:rStyle w:val="Hyperlink"/>
            <w:noProof/>
          </w:rPr>
          <w:t>8.4.2.</w:t>
        </w:r>
        <w:r w:rsidR="007E73AE" w:rsidRPr="00A37FDE">
          <w:rPr>
            <w:rFonts w:ascii="Calibri" w:hAnsi="Calibri"/>
            <w:i w:val="0"/>
            <w:noProof/>
            <w:sz w:val="22"/>
            <w:szCs w:val="22"/>
          </w:rPr>
          <w:tab/>
        </w:r>
        <w:r w:rsidR="007E73AE" w:rsidRPr="001738A1">
          <w:rPr>
            <w:rStyle w:val="Hyperlink"/>
            <w:noProof/>
          </w:rPr>
          <w:t>‘XML History Input” set information Window</w:t>
        </w:r>
        <w:r w:rsidR="007E73AE">
          <w:rPr>
            <w:noProof/>
            <w:webHidden/>
          </w:rPr>
          <w:tab/>
        </w:r>
        <w:r w:rsidR="007E73AE">
          <w:rPr>
            <w:noProof/>
            <w:webHidden/>
          </w:rPr>
          <w:fldChar w:fldCharType="begin"/>
        </w:r>
        <w:r w:rsidR="007E73AE">
          <w:rPr>
            <w:noProof/>
            <w:webHidden/>
          </w:rPr>
          <w:instrText xml:space="preserve"> PAGEREF _Toc38484124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2740E342" w14:textId="77777777" w:rsidR="007E73AE" w:rsidRPr="00A37FDE" w:rsidRDefault="003B0205">
      <w:pPr>
        <w:pStyle w:val="TOC3"/>
        <w:tabs>
          <w:tab w:val="left" w:pos="1200"/>
        </w:tabs>
        <w:rPr>
          <w:rFonts w:ascii="Calibri" w:hAnsi="Calibri"/>
          <w:i w:val="0"/>
          <w:noProof/>
          <w:sz w:val="22"/>
          <w:szCs w:val="22"/>
        </w:rPr>
      </w:pPr>
      <w:hyperlink w:anchor="_Toc38484125" w:history="1">
        <w:r w:rsidR="007E73AE" w:rsidRPr="001738A1">
          <w:rPr>
            <w:rStyle w:val="Hyperlink"/>
            <w:noProof/>
          </w:rPr>
          <w:t>8.4.3.</w:t>
        </w:r>
        <w:r w:rsidR="007E73AE" w:rsidRPr="00A37FDE">
          <w:rPr>
            <w:rFonts w:ascii="Calibri" w:hAnsi="Calibri"/>
            <w:i w:val="0"/>
            <w:noProof/>
            <w:sz w:val="22"/>
            <w:szCs w:val="22"/>
          </w:rPr>
          <w:tab/>
        </w:r>
        <w:r w:rsidR="007E73AE" w:rsidRPr="001738A1">
          <w:rPr>
            <w:rStyle w:val="Hyperlink"/>
            <w:noProof/>
          </w:rPr>
          <w:t>‘File Write” Window</w:t>
        </w:r>
        <w:r w:rsidR="007E73AE">
          <w:rPr>
            <w:noProof/>
            <w:webHidden/>
          </w:rPr>
          <w:tab/>
        </w:r>
        <w:r w:rsidR="007E73AE">
          <w:rPr>
            <w:noProof/>
            <w:webHidden/>
          </w:rPr>
          <w:fldChar w:fldCharType="begin"/>
        </w:r>
        <w:r w:rsidR="007E73AE">
          <w:rPr>
            <w:noProof/>
            <w:webHidden/>
          </w:rPr>
          <w:instrText xml:space="preserve"> PAGEREF _Toc38484125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7F5B2381" w14:textId="77777777" w:rsidR="007E73AE" w:rsidRPr="00A37FDE" w:rsidRDefault="003B0205">
      <w:pPr>
        <w:pStyle w:val="TOC2"/>
        <w:tabs>
          <w:tab w:val="left" w:pos="1200"/>
        </w:tabs>
        <w:rPr>
          <w:rFonts w:ascii="Calibri" w:hAnsi="Calibri"/>
          <w:b w:val="0"/>
          <w:bCs w:val="0"/>
          <w:smallCaps w:val="0"/>
          <w:noProof/>
          <w:sz w:val="22"/>
          <w:szCs w:val="22"/>
        </w:rPr>
      </w:pPr>
      <w:hyperlink w:anchor="_Toc38484126" w:history="1">
        <w:r w:rsidR="007E73AE" w:rsidRPr="001738A1">
          <w:rPr>
            <w:rStyle w:val="Hyperlink"/>
            <w:noProof/>
          </w:rPr>
          <w:t>8.5.</w:t>
        </w:r>
        <w:r w:rsidR="007E73AE" w:rsidRPr="00A37FDE">
          <w:rPr>
            <w:rFonts w:ascii="Calibri" w:hAnsi="Calibri"/>
            <w:b w:val="0"/>
            <w:bCs w:val="0"/>
            <w:smallCaps w:val="0"/>
            <w:noProof/>
            <w:sz w:val="22"/>
            <w:szCs w:val="22"/>
          </w:rPr>
          <w:tab/>
        </w:r>
        <w:r w:rsidR="007E73AE" w:rsidRPr="001738A1">
          <w:rPr>
            <w:rStyle w:val="Hyperlink"/>
            <w:noProof/>
          </w:rPr>
          <w:t>Data Table Display Window: File&gt; Print To Fit</w:t>
        </w:r>
        <w:r w:rsidR="007E73AE">
          <w:rPr>
            <w:noProof/>
            <w:webHidden/>
          </w:rPr>
          <w:tab/>
        </w:r>
        <w:r w:rsidR="007E73AE">
          <w:rPr>
            <w:noProof/>
            <w:webHidden/>
          </w:rPr>
          <w:fldChar w:fldCharType="begin"/>
        </w:r>
        <w:r w:rsidR="007E73AE">
          <w:rPr>
            <w:noProof/>
            <w:webHidden/>
          </w:rPr>
          <w:instrText xml:space="preserve"> PAGEREF _Toc38484126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666E0578" w14:textId="77777777" w:rsidR="007E73AE" w:rsidRPr="00A37FDE" w:rsidRDefault="003B0205">
      <w:pPr>
        <w:pStyle w:val="TOC3"/>
        <w:tabs>
          <w:tab w:val="left" w:pos="1200"/>
        </w:tabs>
        <w:rPr>
          <w:rFonts w:ascii="Calibri" w:hAnsi="Calibri"/>
          <w:i w:val="0"/>
          <w:noProof/>
          <w:sz w:val="22"/>
          <w:szCs w:val="22"/>
        </w:rPr>
      </w:pPr>
      <w:hyperlink w:anchor="_Toc38484127" w:history="1">
        <w:r w:rsidR="007E73AE" w:rsidRPr="001738A1">
          <w:rPr>
            <w:rStyle w:val="Hyperlink"/>
            <w:noProof/>
          </w:rPr>
          <w:t>8.5.1.</w:t>
        </w:r>
        <w:r w:rsidR="007E73AE" w:rsidRPr="00A37FDE">
          <w:rPr>
            <w:rFonts w:ascii="Calibri" w:hAnsi="Calibri"/>
            <w:i w:val="0"/>
            <w:noProof/>
            <w:sz w:val="22"/>
            <w:szCs w:val="22"/>
          </w:rPr>
          <w:tab/>
        </w:r>
        <w:r w:rsidR="007E73AE" w:rsidRPr="001738A1">
          <w:rPr>
            <w:rStyle w:val="Hyperlink"/>
            <w:noProof/>
          </w:rPr>
          <w:t>File&gt;Print To Fit Action</w:t>
        </w:r>
        <w:r w:rsidR="007E73AE">
          <w:rPr>
            <w:noProof/>
            <w:webHidden/>
          </w:rPr>
          <w:tab/>
        </w:r>
        <w:r w:rsidR="007E73AE">
          <w:rPr>
            <w:noProof/>
            <w:webHidden/>
          </w:rPr>
          <w:fldChar w:fldCharType="begin"/>
        </w:r>
        <w:r w:rsidR="007E73AE">
          <w:rPr>
            <w:noProof/>
            <w:webHidden/>
          </w:rPr>
          <w:instrText xml:space="preserve"> PAGEREF _Toc38484127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25D4C54E" w14:textId="77777777" w:rsidR="007E73AE" w:rsidRPr="00A37FDE" w:rsidRDefault="003B0205">
      <w:pPr>
        <w:pStyle w:val="TOC3"/>
        <w:tabs>
          <w:tab w:val="left" w:pos="1200"/>
        </w:tabs>
        <w:rPr>
          <w:rFonts w:ascii="Calibri" w:hAnsi="Calibri"/>
          <w:i w:val="0"/>
          <w:noProof/>
          <w:sz w:val="22"/>
          <w:szCs w:val="22"/>
        </w:rPr>
      </w:pPr>
      <w:hyperlink w:anchor="_Toc38484128" w:history="1">
        <w:r w:rsidR="007E73AE" w:rsidRPr="001738A1">
          <w:rPr>
            <w:rStyle w:val="Hyperlink"/>
            <w:noProof/>
          </w:rPr>
          <w:t>8.5.2.</w:t>
        </w:r>
        <w:r w:rsidR="007E73AE" w:rsidRPr="00A37FDE">
          <w:rPr>
            <w:rFonts w:ascii="Calibri" w:hAnsi="Calibri"/>
            <w:i w:val="0"/>
            <w:noProof/>
            <w:sz w:val="22"/>
            <w:szCs w:val="22"/>
          </w:rPr>
          <w:tab/>
        </w:r>
        <w:r w:rsidR="007E73AE" w:rsidRPr="001738A1">
          <w:rPr>
            <w:rStyle w:val="Hyperlink"/>
            <w:noProof/>
          </w:rPr>
          <w:t>1</w:t>
        </w:r>
        <w:r w:rsidR="007E73AE" w:rsidRPr="001738A1">
          <w:rPr>
            <w:rStyle w:val="Hyperlink"/>
            <w:noProof/>
            <w:vertAlign w:val="superscript"/>
          </w:rPr>
          <w:t>st</w:t>
        </w:r>
        <w:r w:rsidR="007E73AE" w:rsidRPr="001738A1">
          <w:rPr>
            <w:rStyle w:val="Hyperlink"/>
            <w:noProof/>
          </w:rPr>
          <w:t xml:space="preserve"> print: Second half of the table</w:t>
        </w:r>
        <w:r w:rsidR="007E73AE">
          <w:rPr>
            <w:noProof/>
            <w:webHidden/>
          </w:rPr>
          <w:tab/>
        </w:r>
        <w:r w:rsidR="007E73AE">
          <w:rPr>
            <w:noProof/>
            <w:webHidden/>
          </w:rPr>
          <w:fldChar w:fldCharType="begin"/>
        </w:r>
        <w:r w:rsidR="007E73AE">
          <w:rPr>
            <w:noProof/>
            <w:webHidden/>
          </w:rPr>
          <w:instrText xml:space="preserve"> PAGEREF _Toc38484128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6EA20CB6" w14:textId="77777777" w:rsidR="007E73AE" w:rsidRPr="00A37FDE" w:rsidRDefault="003B0205">
      <w:pPr>
        <w:pStyle w:val="TOC3"/>
        <w:tabs>
          <w:tab w:val="left" w:pos="1200"/>
        </w:tabs>
        <w:rPr>
          <w:rFonts w:ascii="Calibri" w:hAnsi="Calibri"/>
          <w:i w:val="0"/>
          <w:noProof/>
          <w:sz w:val="22"/>
          <w:szCs w:val="22"/>
        </w:rPr>
      </w:pPr>
      <w:hyperlink w:anchor="_Toc38484129" w:history="1">
        <w:r w:rsidR="007E73AE" w:rsidRPr="001738A1">
          <w:rPr>
            <w:rStyle w:val="Hyperlink"/>
            <w:noProof/>
          </w:rPr>
          <w:t>8.5.3.</w:t>
        </w:r>
        <w:r w:rsidR="007E73AE" w:rsidRPr="00A37FDE">
          <w:rPr>
            <w:rFonts w:ascii="Calibri" w:hAnsi="Calibri"/>
            <w:i w:val="0"/>
            <w:noProof/>
            <w:sz w:val="22"/>
            <w:szCs w:val="22"/>
          </w:rPr>
          <w:tab/>
        </w:r>
        <w:r w:rsidR="007E73AE" w:rsidRPr="001738A1">
          <w:rPr>
            <w:rStyle w:val="Hyperlink"/>
            <w:noProof/>
          </w:rPr>
          <w:t>2</w:t>
        </w:r>
        <w:r w:rsidR="007E73AE" w:rsidRPr="001738A1">
          <w:rPr>
            <w:rStyle w:val="Hyperlink"/>
            <w:noProof/>
            <w:vertAlign w:val="superscript"/>
          </w:rPr>
          <w:t>nd</w:t>
        </w:r>
        <w:r w:rsidR="007E73AE" w:rsidRPr="001738A1">
          <w:rPr>
            <w:rStyle w:val="Hyperlink"/>
            <w:noProof/>
          </w:rPr>
          <w:t xml:space="preserve"> print: first half of the table</w:t>
        </w:r>
        <w:r w:rsidR="007E73AE">
          <w:rPr>
            <w:noProof/>
            <w:webHidden/>
          </w:rPr>
          <w:tab/>
        </w:r>
        <w:r w:rsidR="007E73AE">
          <w:rPr>
            <w:noProof/>
            <w:webHidden/>
          </w:rPr>
          <w:fldChar w:fldCharType="begin"/>
        </w:r>
        <w:r w:rsidR="007E73AE">
          <w:rPr>
            <w:noProof/>
            <w:webHidden/>
          </w:rPr>
          <w:instrText xml:space="preserve"> PAGEREF _Toc38484129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59CE97FA" w14:textId="77777777" w:rsidR="007E73AE" w:rsidRPr="00A37FDE" w:rsidRDefault="003B0205">
      <w:pPr>
        <w:pStyle w:val="TOC3"/>
        <w:tabs>
          <w:tab w:val="left" w:pos="1200"/>
        </w:tabs>
        <w:rPr>
          <w:rFonts w:ascii="Calibri" w:hAnsi="Calibri"/>
          <w:i w:val="0"/>
          <w:noProof/>
          <w:sz w:val="22"/>
          <w:szCs w:val="22"/>
        </w:rPr>
      </w:pPr>
      <w:hyperlink w:anchor="_Toc38484130" w:history="1">
        <w:r w:rsidR="007E73AE" w:rsidRPr="001738A1">
          <w:rPr>
            <w:rStyle w:val="Hyperlink"/>
            <w:noProof/>
          </w:rPr>
          <w:t>8.5.4.</w:t>
        </w:r>
        <w:r w:rsidR="007E73AE" w:rsidRPr="00A37FDE">
          <w:rPr>
            <w:rFonts w:ascii="Calibri" w:hAnsi="Calibri"/>
            <w:i w:val="0"/>
            <w:noProof/>
            <w:sz w:val="22"/>
            <w:szCs w:val="22"/>
          </w:rPr>
          <w:tab/>
        </w:r>
        <w:r w:rsidR="007E73AE" w:rsidRPr="001738A1">
          <w:rPr>
            <w:rStyle w:val="Hyperlink"/>
            <w:noProof/>
          </w:rPr>
          <w:t>‘Print’ Window</w:t>
        </w:r>
        <w:r w:rsidR="007E73AE">
          <w:rPr>
            <w:noProof/>
            <w:webHidden/>
          </w:rPr>
          <w:tab/>
        </w:r>
        <w:r w:rsidR="007E73AE">
          <w:rPr>
            <w:noProof/>
            <w:webHidden/>
          </w:rPr>
          <w:fldChar w:fldCharType="begin"/>
        </w:r>
        <w:r w:rsidR="007E73AE">
          <w:rPr>
            <w:noProof/>
            <w:webHidden/>
          </w:rPr>
          <w:instrText xml:space="preserve"> PAGEREF _Toc38484130 \h </w:instrText>
        </w:r>
        <w:r w:rsidR="007E73AE">
          <w:rPr>
            <w:noProof/>
            <w:webHidden/>
          </w:rPr>
        </w:r>
        <w:r w:rsidR="007E73AE">
          <w:rPr>
            <w:noProof/>
            <w:webHidden/>
          </w:rPr>
          <w:fldChar w:fldCharType="separate"/>
        </w:r>
        <w:r w:rsidR="007E73AE">
          <w:rPr>
            <w:noProof/>
            <w:webHidden/>
          </w:rPr>
          <w:t>21</w:t>
        </w:r>
        <w:r w:rsidR="007E73AE">
          <w:rPr>
            <w:noProof/>
            <w:webHidden/>
          </w:rPr>
          <w:fldChar w:fldCharType="end"/>
        </w:r>
      </w:hyperlink>
    </w:p>
    <w:p w14:paraId="65A94761" w14:textId="77777777" w:rsidR="00941D93" w:rsidRDefault="00941D93">
      <w:pPr>
        <w:pStyle w:val="TOC2"/>
      </w:pPr>
      <w:r>
        <w:fldChar w:fldCharType="end"/>
      </w:r>
    </w:p>
    <w:p w14:paraId="2A245438" w14:textId="77777777" w:rsidR="00941D93" w:rsidRDefault="00941D93">
      <w:pPr>
        <w:sectPr w:rsidR="00941D93">
          <w:headerReference w:type="default" r:id="rId10"/>
          <w:footerReference w:type="default" r:id="rId11"/>
          <w:pgSz w:w="12240" w:h="15840" w:code="1"/>
          <w:pgMar w:top="1440" w:right="1440" w:bottom="1440" w:left="1800" w:header="720" w:footer="720" w:gutter="0"/>
          <w:pgNumType w:fmt="lowerRoman"/>
          <w:cols w:space="720"/>
        </w:sectPr>
      </w:pPr>
      <w:r>
        <w:t xml:space="preserve"> </w:t>
      </w:r>
    </w:p>
    <w:p w14:paraId="4EBFA51C" w14:textId="77777777" w:rsidR="00941D93" w:rsidRDefault="00941D93">
      <w:pPr>
        <w:pStyle w:val="Heading1"/>
      </w:pPr>
      <w:bookmarkStart w:id="21" w:name="_Toc38484086"/>
      <w:r>
        <w:lastRenderedPageBreak/>
        <w:t>Introduction</w:t>
      </w:r>
      <w:bookmarkEnd w:id="21"/>
    </w:p>
    <w:p w14:paraId="292E08ED" w14:textId="77777777" w:rsidR="00941D93" w:rsidRDefault="00941D93">
      <w:pPr>
        <w:pStyle w:val="Paragraph"/>
      </w:pPr>
    </w:p>
    <w:p w14:paraId="66193932" w14:textId="77777777" w:rsidR="00941D93" w:rsidRDefault="003E1916">
      <w:pPr>
        <w:pStyle w:val="Paragraph"/>
      </w:pPr>
      <w:r>
        <w:t>T</w:t>
      </w:r>
      <w:r w:rsidRPr="00B10D41">
        <w:t>he</w:t>
      </w:r>
      <w:r>
        <w:t xml:space="preserve"> system </w:t>
      </w:r>
      <w:r w:rsidRPr="00B10D41">
        <w:t>code</w:t>
      </w:r>
      <w:r>
        <w:t xml:space="preserve"> to be tested</w:t>
      </w:r>
      <w:r w:rsidRPr="00B10D41">
        <w:t xml:space="preserve"> is a simple database table edito</w:t>
      </w:r>
      <w:r>
        <w:t>r. This test plan is a CS 5387 Software Integration and V&amp;V assignment. It will f</w:t>
      </w:r>
      <w:r w:rsidRPr="00B10D41">
        <w:t>ocus on file menu operations excluding compare file to other version, check for duplicate rows, and filter. This includes the search menu option on the database window</w:t>
      </w:r>
      <w:r>
        <w:t>.</w:t>
      </w:r>
    </w:p>
    <w:p w14:paraId="70B42FD8" w14:textId="77777777" w:rsidR="00941D93" w:rsidRDefault="00941D93">
      <w:pPr>
        <w:pStyle w:val="Heading2"/>
      </w:pPr>
      <w:bookmarkStart w:id="22" w:name="_Toc38484087"/>
      <w:r>
        <w:t>Purpose</w:t>
      </w:r>
      <w:bookmarkEnd w:id="22"/>
    </w:p>
    <w:p w14:paraId="4B9C54E6" w14:textId="77777777" w:rsidR="00941D93" w:rsidRDefault="00941D93"/>
    <w:p w14:paraId="4771D6E4" w14:textId="77777777" w:rsidR="00941D93" w:rsidRDefault="003E1916">
      <w:r>
        <w:t xml:space="preserve">The project is a simple </w:t>
      </w:r>
      <w:r w:rsidRPr="00B10D41">
        <w:t>database table edito</w:t>
      </w:r>
      <w:r>
        <w:t>r. The purpose of this test plan is to cover a small portion of black box testing. This document contains an introduction of the test plan, test items and features, testing approach, test cases, and an appendix. This test plan follows more closely a system test plan that describes the system from the customer’s point of view</w:t>
      </w:r>
    </w:p>
    <w:p w14:paraId="754DD2C6" w14:textId="77777777" w:rsidR="00941D93" w:rsidRDefault="00941D93">
      <w:pPr>
        <w:pStyle w:val="Heading2"/>
      </w:pPr>
      <w:bookmarkStart w:id="23" w:name="_Toc38484088"/>
      <w:r>
        <w:t>Scope</w:t>
      </w:r>
      <w:bookmarkEnd w:id="23"/>
    </w:p>
    <w:p w14:paraId="459BEFFD" w14:textId="77777777" w:rsidR="00941D93" w:rsidRDefault="003E1916">
      <w:r>
        <w:t>The database table editor is the only software release/version provided that will be encompassed by this plan.</w:t>
      </w:r>
    </w:p>
    <w:p w14:paraId="0A5292B5" w14:textId="77777777" w:rsidR="00941D93" w:rsidRDefault="00941D93">
      <w:pPr>
        <w:pStyle w:val="Heading2"/>
      </w:pPr>
      <w:bookmarkStart w:id="24" w:name="_Toc38484089"/>
      <w:r>
        <w:t>System Overview</w:t>
      </w:r>
      <w:bookmarkEnd w:id="24"/>
    </w:p>
    <w:p w14:paraId="1CD2DC68" w14:textId="77777777" w:rsidR="003E1916" w:rsidRDefault="003E1916" w:rsidP="003E1916">
      <w:pPr>
        <w:pStyle w:val="Paragraph"/>
      </w:pPr>
      <w:r>
        <w:t>T</w:t>
      </w:r>
      <w:r w:rsidRPr="00B10D41">
        <w:t>he code is a simple database table edito</w:t>
      </w:r>
      <w:r>
        <w:t>r. This test plan will f</w:t>
      </w:r>
      <w:r w:rsidRPr="00B10D41">
        <w:t xml:space="preserve">ocus on </w:t>
      </w:r>
      <w:r>
        <w:t xml:space="preserve">some of the </w:t>
      </w:r>
      <w:r w:rsidRPr="00B10D41">
        <w:t xml:space="preserve">file menu operations excluding compare file to other version, check for duplicate rows, and filter. This includes the search menu option on the database window. </w:t>
      </w:r>
    </w:p>
    <w:p w14:paraId="605E5387" w14:textId="77777777" w:rsidR="00150787" w:rsidRDefault="00150787" w:rsidP="00150787">
      <w:pPr>
        <w:pStyle w:val="Heading2"/>
      </w:pPr>
      <w:bookmarkStart w:id="25" w:name="_Toc38484090"/>
      <w:r>
        <w:t>Suspension and Exit Criteria</w:t>
      </w:r>
      <w:bookmarkEnd w:id="25"/>
    </w:p>
    <w:p w14:paraId="1DB74267" w14:textId="77777777" w:rsidR="00150787" w:rsidRPr="00013402" w:rsidRDefault="003E1916" w:rsidP="00150787">
      <w:r>
        <w:t>All the tests will be executed. Testing will stop when 5/5 tests are run.</w:t>
      </w:r>
      <w:r w:rsidR="00013402" w:rsidRPr="00013402">
        <w:t xml:space="preserve"> </w:t>
      </w:r>
    </w:p>
    <w:p w14:paraId="1A7B3386" w14:textId="77777777" w:rsidR="00941D93" w:rsidRDefault="00941D93">
      <w:pPr>
        <w:pStyle w:val="Heading2"/>
      </w:pPr>
      <w:bookmarkStart w:id="26" w:name="_Toc38484091"/>
      <w:r>
        <w:t>Document Overview</w:t>
      </w:r>
      <w:bookmarkEnd w:id="26"/>
    </w:p>
    <w:p w14:paraId="037467D0" w14:textId="77777777" w:rsidR="00941D93" w:rsidRDefault="003E1916">
      <w:r>
        <w:t xml:space="preserve">The remainder of the document will show References, Test Item and Features, Testing Approach and Tests. </w:t>
      </w:r>
    </w:p>
    <w:p w14:paraId="23BF38A8" w14:textId="77777777" w:rsidR="00941D93" w:rsidRDefault="007E0AF8">
      <w:pPr>
        <w:pStyle w:val="Heading2"/>
      </w:pPr>
      <w:bookmarkStart w:id="27" w:name="_Toc38484092"/>
      <w:r>
        <w:t>References</w:t>
      </w:r>
      <w:bookmarkEnd w:id="27"/>
    </w:p>
    <w:p w14:paraId="79ED514E" w14:textId="77777777" w:rsidR="003E1916" w:rsidRDefault="003E1916" w:rsidP="003E1916">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20551A18" w14:textId="77777777" w:rsidR="003E1916" w:rsidRPr="00637DBD" w:rsidRDefault="003E1916" w:rsidP="003E1916">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7BD6CED3" w14:textId="77777777" w:rsidR="003E1916" w:rsidRPr="00394B04" w:rsidRDefault="003E1916" w:rsidP="003E1916">
      <w:pPr>
        <w:pStyle w:val="ListParagraph"/>
        <w:numPr>
          <w:ilvl w:val="0"/>
          <w:numId w:val="16"/>
        </w:numPr>
      </w:pPr>
      <w:r>
        <w:rPr>
          <w:rFonts w:ascii="Times New Roman" w:hAnsi="Times New Roman"/>
          <w:sz w:val="20"/>
          <w:szCs w:val="20"/>
        </w:rPr>
        <w:t>Spec.docx</w:t>
      </w:r>
    </w:p>
    <w:p w14:paraId="7AC9791F" w14:textId="77777777" w:rsidR="003E1916" w:rsidRPr="007670B3" w:rsidRDefault="003E1916" w:rsidP="003E1916">
      <w:pPr>
        <w:pStyle w:val="ListParagraph"/>
        <w:numPr>
          <w:ilvl w:val="0"/>
          <w:numId w:val="16"/>
        </w:numPr>
        <w:rPr>
          <w:rFonts w:ascii="Times New Roman" w:hAnsi="Times New Roman"/>
          <w:sz w:val="20"/>
          <w:szCs w:val="20"/>
        </w:rPr>
      </w:pPr>
      <w:r w:rsidRPr="007670B3">
        <w:rPr>
          <w:rFonts w:ascii="Times New Roman" w:hAnsi="Times New Roman"/>
          <w:sz w:val="20"/>
          <w:szCs w:val="20"/>
        </w:rPr>
        <w:t xml:space="preserve">GitHub: </w:t>
      </w:r>
      <w:hyperlink r:id="rId12" w:history="1">
        <w:r w:rsidRPr="007670B3">
          <w:rPr>
            <w:rStyle w:val="Hyperlink"/>
            <w:rFonts w:ascii="Times New Roman" w:hAnsi="Times New Roman"/>
            <w:sz w:val="20"/>
            <w:szCs w:val="20"/>
          </w:rPr>
          <w:t>https://github.com/CS5387/testplangroup1-team-9</w:t>
        </w:r>
      </w:hyperlink>
    </w:p>
    <w:p w14:paraId="1E389FDC" w14:textId="77777777" w:rsidR="00941D93" w:rsidRDefault="00941D93"/>
    <w:p w14:paraId="7D598FAA" w14:textId="77777777" w:rsidR="007A4335" w:rsidRDefault="007A4335" w:rsidP="007A4335">
      <w:pPr>
        <w:pStyle w:val="Heading1"/>
        <w:pageBreakBefore w:val="0"/>
      </w:pPr>
      <w:bookmarkStart w:id="28" w:name="_Toc227033591"/>
      <w:r>
        <w:br w:type="page"/>
      </w:r>
      <w:bookmarkStart w:id="29" w:name="_Toc38484093"/>
      <w:r>
        <w:lastRenderedPageBreak/>
        <w:t>Test Items and Features</w:t>
      </w:r>
      <w:bookmarkEnd w:id="28"/>
      <w:bookmarkEnd w:id="29"/>
    </w:p>
    <w:p w14:paraId="6FE9574E" w14:textId="77777777" w:rsidR="00795D6D" w:rsidRDefault="00795D6D" w:rsidP="00795D6D">
      <w:r>
        <w:t>This section describes test items and features.</w:t>
      </w:r>
    </w:p>
    <w:p w14:paraId="65C73090" w14:textId="77777777" w:rsidR="00795D6D" w:rsidRDefault="00795D6D" w:rsidP="00795D6D">
      <w:pPr>
        <w:pStyle w:val="Heading2"/>
        <w:numPr>
          <w:ilvl w:val="1"/>
          <w:numId w:val="1"/>
        </w:numPr>
        <w:ind w:left="720"/>
      </w:pPr>
      <w:bookmarkStart w:id="30" w:name="_Toc37236631"/>
      <w:bookmarkStart w:id="31" w:name="_Toc37896833"/>
      <w:bookmarkStart w:id="32" w:name="_Toc38484094"/>
      <w:r>
        <w:t>Test Items</w:t>
      </w:r>
      <w:bookmarkEnd w:id="30"/>
      <w:bookmarkEnd w:id="31"/>
      <w:bookmarkEnd w:id="32"/>
    </w:p>
    <w:p w14:paraId="259EED70" w14:textId="77777777" w:rsidR="00795D6D" w:rsidRDefault="00795D6D" w:rsidP="00795D6D">
      <w:pPr>
        <w:overflowPunct/>
        <w:autoSpaceDE/>
        <w:autoSpaceDN/>
        <w:adjustRightInd/>
        <w:textAlignment w:val="auto"/>
      </w:pPr>
      <w:r>
        <w:t xml:space="preserve">Test items can be found in the following repository on GitHub: </w:t>
      </w:r>
      <w:hyperlink r:id="rId13" w:history="1">
        <w:r>
          <w:rPr>
            <w:rStyle w:val="Hyperlink"/>
          </w:rPr>
          <w:t>https://github.com/CS5387/testplangroup1-team-9</w:t>
        </w:r>
      </w:hyperlink>
    </w:p>
    <w:p w14:paraId="5D07B575" w14:textId="77777777" w:rsidR="00795D6D" w:rsidRDefault="00795D6D" w:rsidP="00795D6D">
      <w:pPr>
        <w:overflowPunct/>
        <w:autoSpaceDE/>
        <w:autoSpaceDN/>
        <w:adjustRightInd/>
        <w:textAlignment w:val="auto"/>
      </w:pPr>
    </w:p>
    <w:p w14:paraId="0BC92632" w14:textId="77777777" w:rsidR="00795D6D" w:rsidRDefault="00795D6D" w:rsidP="00795D6D">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w:t>
      </w:r>
      <w:r>
        <w:rPr>
          <w:rFonts w:ascii="Times New Roman" w:hAnsi="Times New Roman"/>
          <w:sz w:val="20"/>
          <w:szCs w:val="20"/>
        </w:rPr>
        <w:t>jar file</w:t>
      </w:r>
      <w:r w:rsidRPr="00120158">
        <w:rPr>
          <w:rFonts w:ascii="Times New Roman" w:hAnsi="Times New Roman"/>
          <w:sz w:val="20"/>
          <w:szCs w:val="20"/>
        </w:rPr>
        <w:t xml:space="preserve"> to run the </w:t>
      </w:r>
      <w:r>
        <w:rPr>
          <w:rFonts w:ascii="Times New Roman" w:hAnsi="Times New Roman"/>
          <w:sz w:val="20"/>
          <w:szCs w:val="20"/>
        </w:rPr>
        <w:t>database editing tool.</w:t>
      </w:r>
    </w:p>
    <w:p w14:paraId="3ECAF3BA" w14:textId="77777777" w:rsidR="00795D6D" w:rsidRDefault="00795D6D" w:rsidP="00795D6D">
      <w:pPr>
        <w:pStyle w:val="ListParagraph"/>
        <w:numPr>
          <w:ilvl w:val="0"/>
          <w:numId w:val="18"/>
        </w:numPr>
        <w:rPr>
          <w:rFonts w:ascii="Times New Roman" w:hAnsi="Times New Roman"/>
          <w:sz w:val="20"/>
          <w:szCs w:val="20"/>
        </w:rPr>
      </w:pPr>
      <w:r w:rsidRPr="007D0D31">
        <w:rPr>
          <w:rFonts w:ascii="Times New Roman" w:hAnsi="Times New Roman"/>
          <w:sz w:val="20"/>
          <w:szCs w:val="20"/>
        </w:rPr>
        <w:t>TEST_DB__BIG_TABLE</w:t>
      </w:r>
    </w:p>
    <w:p w14:paraId="0AF4FCD1" w14:textId="77777777" w:rsidR="00795D6D"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p>
    <w:p w14:paraId="73939405" w14:textId="77777777" w:rsidR="00795D6D" w:rsidRPr="007D0D31"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p>
    <w:p w14:paraId="7FA2898F" w14:textId="77777777" w:rsidR="00795D6D" w:rsidRPr="007D0D31"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TEST_DB.xml</w:t>
      </w:r>
    </w:p>
    <w:p w14:paraId="19843BFF" w14:textId="77777777" w:rsidR="00795D6D" w:rsidRDefault="00795D6D" w:rsidP="00795D6D">
      <w:pPr>
        <w:pStyle w:val="Heading2"/>
        <w:numPr>
          <w:ilvl w:val="1"/>
          <w:numId w:val="1"/>
        </w:numPr>
        <w:ind w:left="720"/>
      </w:pPr>
      <w:bookmarkStart w:id="33" w:name="_Toc37896834"/>
      <w:bookmarkStart w:id="34" w:name="_Toc38484095"/>
      <w:r>
        <w:t>Test Features</w:t>
      </w:r>
      <w:bookmarkEnd w:id="33"/>
      <w:bookmarkEnd w:id="34"/>
    </w:p>
    <w:p w14:paraId="00FE61A9" w14:textId="77777777" w:rsidR="00795D6D" w:rsidRDefault="00795D6D" w:rsidP="00795D6D">
      <w:pPr>
        <w:pStyle w:val="Paragraph"/>
      </w:pPr>
      <w:r>
        <w:t>This test plan will f</w:t>
      </w:r>
      <w:r w:rsidRPr="00B10D41">
        <w:t xml:space="preserve">ocus on </w:t>
      </w:r>
      <w:r>
        <w:t xml:space="preserve">some of the </w:t>
      </w:r>
      <w:r w:rsidRPr="00B10D41">
        <w:t xml:space="preserve">file menu operations excluding compare file to other version, check for duplicate rows, and filter. This includes the search menu option on the database window. </w:t>
      </w:r>
    </w:p>
    <w:p w14:paraId="39F53077" w14:textId="77777777" w:rsidR="00795D6D" w:rsidRPr="00A660FD" w:rsidRDefault="00795D6D" w:rsidP="00795D6D">
      <w:pPr>
        <w:pStyle w:val="Heading3"/>
        <w:numPr>
          <w:ilvl w:val="2"/>
          <w:numId w:val="1"/>
        </w:numPr>
        <w:ind w:left="720"/>
      </w:pPr>
      <w:bookmarkStart w:id="35" w:name="_Toc37896835"/>
      <w:bookmarkStart w:id="36" w:name="_Toc38484096"/>
      <w:r w:rsidRPr="005162F9">
        <w:t>Data Base Edit Window</w:t>
      </w:r>
      <w:bookmarkEnd w:id="35"/>
      <w:bookmarkEnd w:id="36"/>
    </w:p>
    <w:p w14:paraId="0E51152F" w14:textId="77777777" w:rsidR="00795D6D" w:rsidRPr="005162F9" w:rsidRDefault="00795D6D" w:rsidP="00795D6D">
      <w:pPr>
        <w:pStyle w:val="Paragraph"/>
      </w:pPr>
      <w:r w:rsidRPr="005162F9">
        <w:rPr>
          <w:b/>
        </w:rPr>
        <w:t>File (Menu):</w:t>
      </w:r>
      <w:r w:rsidRPr="005162F9">
        <w:t xml:space="preserve"> “File has the options to open, close, and print tables.”</w:t>
      </w:r>
    </w:p>
    <w:p w14:paraId="57A663BF" w14:textId="77777777" w:rsidR="00795D6D" w:rsidRPr="005A4D5D" w:rsidRDefault="00795D6D" w:rsidP="00795D6D">
      <w:pPr>
        <w:pStyle w:val="Paragraph"/>
        <w:numPr>
          <w:ilvl w:val="0"/>
          <w:numId w:val="17"/>
        </w:numPr>
      </w:pPr>
      <w:r w:rsidRPr="005162F9">
        <w:t>Open: “A user can open either a database description file or a data file”</w:t>
      </w:r>
    </w:p>
    <w:p w14:paraId="254D6EA7" w14:textId="77777777" w:rsidR="00795D6D" w:rsidRPr="005162F9" w:rsidRDefault="00795D6D" w:rsidP="00795D6D">
      <w:pPr>
        <w:pStyle w:val="Paragraph"/>
        <w:rPr>
          <w:b/>
        </w:rPr>
      </w:pPr>
      <w:r w:rsidRPr="005162F9">
        <w:rPr>
          <w:b/>
        </w:rPr>
        <w:t xml:space="preserve">Search (Menu): </w:t>
      </w:r>
    </w:p>
    <w:p w14:paraId="269AD576" w14:textId="77777777" w:rsidR="00795D6D" w:rsidRPr="005162F9" w:rsidRDefault="00795D6D" w:rsidP="00795D6D">
      <w:pPr>
        <w:pStyle w:val="Paragraph"/>
        <w:numPr>
          <w:ilvl w:val="0"/>
          <w:numId w:val="20"/>
        </w:numPr>
      </w:pPr>
      <w:r w:rsidRPr="005162F9">
        <w:t>Find Files</w:t>
      </w:r>
      <w:r>
        <w:t xml:space="preserve">: </w:t>
      </w:r>
      <w:r w:rsidRPr="005162F9">
        <w:t>“Search opens a file search dialog that allows a user to search specified directories for files that contain a given text string. When using this option, files containing the text string are listed. Selecting the file from the display will open the database table.</w:t>
      </w:r>
      <w:r>
        <w:t>”</w:t>
      </w:r>
    </w:p>
    <w:p w14:paraId="1CFBCCB6" w14:textId="77777777" w:rsidR="00795D6D" w:rsidRPr="005162F9" w:rsidRDefault="00795D6D" w:rsidP="00795D6D">
      <w:pPr>
        <w:pStyle w:val="Heading3"/>
        <w:numPr>
          <w:ilvl w:val="2"/>
          <w:numId w:val="1"/>
        </w:numPr>
        <w:ind w:left="720"/>
      </w:pPr>
      <w:bookmarkStart w:id="37" w:name="_Toc37896836"/>
      <w:bookmarkStart w:id="38" w:name="_Toc38484097"/>
      <w:r w:rsidRPr="005162F9">
        <w:t>Data Table Display Window</w:t>
      </w:r>
      <w:bookmarkEnd w:id="37"/>
      <w:bookmarkEnd w:id="38"/>
    </w:p>
    <w:p w14:paraId="02E9287B" w14:textId="77777777" w:rsidR="00795D6D" w:rsidRPr="005162F9" w:rsidRDefault="007B73E6" w:rsidP="00795D6D">
      <w:pPr>
        <w:pStyle w:val="Paragraph"/>
        <w:rPr>
          <w:b/>
        </w:rPr>
      </w:pPr>
      <w:r w:rsidRPr="005162F9">
        <w:rPr>
          <w:b/>
        </w:rPr>
        <w:t>File (</w:t>
      </w:r>
      <w:r w:rsidR="00795D6D" w:rsidRPr="005162F9">
        <w:rPr>
          <w:b/>
        </w:rPr>
        <w:t>Menu)</w:t>
      </w:r>
    </w:p>
    <w:p w14:paraId="45C2994D" w14:textId="77777777" w:rsidR="00795D6D" w:rsidRPr="005162F9" w:rsidRDefault="00795D6D" w:rsidP="00795D6D">
      <w:pPr>
        <w:pStyle w:val="Paragraph"/>
        <w:numPr>
          <w:ilvl w:val="0"/>
          <w:numId w:val="19"/>
        </w:numPr>
      </w:pPr>
      <w:r w:rsidRPr="005162F9">
        <w:t>Save</w:t>
      </w:r>
      <w:r>
        <w:t xml:space="preserve">: </w:t>
      </w:r>
      <w:r w:rsidRPr="005162F9">
        <w:t>“On file save, the user is prompted to enter a new history entry.”</w:t>
      </w:r>
    </w:p>
    <w:p w14:paraId="557FF5AB" w14:textId="77777777" w:rsidR="00795D6D" w:rsidRPr="005162F9" w:rsidRDefault="00795D6D" w:rsidP="00795D6D">
      <w:pPr>
        <w:pStyle w:val="Paragraph"/>
        <w:numPr>
          <w:ilvl w:val="0"/>
          <w:numId w:val="19"/>
        </w:numPr>
      </w:pPr>
      <w:r w:rsidRPr="005162F9">
        <w:t>Print to Fit: Print Tables</w:t>
      </w:r>
    </w:p>
    <w:p w14:paraId="290071AC" w14:textId="77777777" w:rsidR="00795D6D" w:rsidRPr="005162F9" w:rsidRDefault="00795D6D" w:rsidP="00795D6D">
      <w:pPr>
        <w:pStyle w:val="Paragraph"/>
        <w:numPr>
          <w:ilvl w:val="0"/>
          <w:numId w:val="19"/>
        </w:numPr>
      </w:pPr>
      <w:r w:rsidRPr="005162F9">
        <w:t>Exit</w:t>
      </w:r>
      <w:r>
        <w:t xml:space="preserve">: </w:t>
      </w:r>
      <w:r w:rsidRPr="005162F9">
        <w:t>“If the file has been modified and the user attempts to close the file, a save prompt should be displayed.”</w:t>
      </w:r>
    </w:p>
    <w:p w14:paraId="11159114" w14:textId="77777777" w:rsidR="00941D93" w:rsidRDefault="00941D93"/>
    <w:p w14:paraId="036B6B96" w14:textId="77777777" w:rsidR="00941D93" w:rsidRDefault="00941D93">
      <w:pPr>
        <w:pStyle w:val="Heading1"/>
      </w:pPr>
      <w:bookmarkStart w:id="39" w:name="_Toc38484098"/>
      <w:r>
        <w:lastRenderedPageBreak/>
        <w:t>Testing Approach</w:t>
      </w:r>
      <w:bookmarkEnd w:id="39"/>
    </w:p>
    <w:p w14:paraId="4B0AF943" w14:textId="77777777" w:rsidR="00941D93" w:rsidRDefault="00941D93"/>
    <w:p w14:paraId="7F0959C6" w14:textId="77777777" w:rsidR="00795D6D" w:rsidRDefault="00795D6D" w:rsidP="00795D6D">
      <w:r w:rsidRPr="005532A6">
        <w:t>The approach taken for this test plan is a user guided one that compares an expected input with an output. Tests designed to exercise sequences of functions</w:t>
      </w:r>
      <w:r>
        <w:t xml:space="preserve"> in the interface.</w:t>
      </w:r>
    </w:p>
    <w:p w14:paraId="24C60A5A" w14:textId="77777777" w:rsidR="009069AE" w:rsidRDefault="009069AE">
      <w:pPr>
        <w:pStyle w:val="ListBullet"/>
        <w:numPr>
          <w:ilvl w:val="0"/>
          <w:numId w:val="0"/>
        </w:numPr>
        <w:ind w:left="576" w:hanging="360"/>
      </w:pPr>
    </w:p>
    <w:p w14:paraId="5C87D744" w14:textId="77777777" w:rsidR="001F3D0A" w:rsidRPr="001F3D0A" w:rsidRDefault="009069AE" w:rsidP="001F3D0A">
      <w:pPr>
        <w:pStyle w:val="Caption"/>
        <w:keepNext/>
      </w:pPr>
      <w:bookmarkStart w:id="40" w:name="_Ref234215049"/>
      <w:r>
        <w:t>Table 1: Test Plan</w:t>
      </w:r>
      <w:bookmarkEnd w:id="40"/>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1F3D0A" w14:paraId="6B90043F" w14:textId="77777777" w:rsidTr="008A1288">
        <w:trPr>
          <w:trHeight w:val="360"/>
        </w:trPr>
        <w:tc>
          <w:tcPr>
            <w:tcW w:w="9306" w:type="dxa"/>
            <w:gridSpan w:val="3"/>
            <w:shd w:val="clear" w:color="auto" w:fill="E0E0E0"/>
          </w:tcPr>
          <w:p w14:paraId="625A2ADC" w14:textId="77777777" w:rsidR="001F3D0A" w:rsidRDefault="001F3D0A" w:rsidP="008A1288">
            <w:pPr>
              <w:jc w:val="center"/>
              <w:rPr>
                <w:b/>
              </w:rPr>
            </w:pPr>
          </w:p>
          <w:p w14:paraId="382B2DFD" w14:textId="77777777" w:rsidR="001F3D0A" w:rsidRDefault="001F3D0A" w:rsidP="00A365D0">
            <w:pPr>
              <w:jc w:val="center"/>
              <w:rPr>
                <w:b/>
              </w:rPr>
            </w:pPr>
            <w:r>
              <w:rPr>
                <w:b/>
              </w:rPr>
              <w:t>TEST SUITE Group 1 Team 9</w:t>
            </w:r>
          </w:p>
        </w:tc>
      </w:tr>
      <w:tr w:rsidR="001F3D0A" w14:paraId="023C38EC" w14:textId="77777777" w:rsidTr="008A1288">
        <w:trPr>
          <w:trHeight w:val="360"/>
        </w:trPr>
        <w:tc>
          <w:tcPr>
            <w:tcW w:w="2290" w:type="dxa"/>
            <w:shd w:val="clear" w:color="auto" w:fill="auto"/>
          </w:tcPr>
          <w:p w14:paraId="0EFFCDB7" w14:textId="77777777" w:rsidR="001F3D0A" w:rsidRDefault="001F3D0A" w:rsidP="008A1288">
            <w:pPr>
              <w:jc w:val="center"/>
              <w:rPr>
                <w:b/>
              </w:rPr>
            </w:pPr>
            <w:r>
              <w:rPr>
                <w:b/>
              </w:rPr>
              <w:t>Description of Test Suite</w:t>
            </w:r>
          </w:p>
        </w:tc>
        <w:tc>
          <w:tcPr>
            <w:tcW w:w="7016" w:type="dxa"/>
            <w:gridSpan w:val="2"/>
            <w:shd w:val="clear" w:color="auto" w:fill="auto"/>
          </w:tcPr>
          <w:p w14:paraId="06839D75" w14:textId="77777777" w:rsidR="001F3D0A" w:rsidRDefault="001F3D0A" w:rsidP="008A1288">
            <w:pPr>
              <w:rPr>
                <w:b/>
              </w:rPr>
            </w:pPr>
            <w:r>
              <w:rPr>
                <w:b/>
              </w:rPr>
              <w:t>The test will encompass tests that ensure the functionality of the File/Search menus in “Data Base Editor” window and the File menu in “Data Table Display.”</w:t>
            </w:r>
          </w:p>
        </w:tc>
      </w:tr>
      <w:tr w:rsidR="001F3D0A" w14:paraId="3074A281" w14:textId="77777777" w:rsidTr="008A1288">
        <w:trPr>
          <w:trHeight w:val="360"/>
        </w:trPr>
        <w:tc>
          <w:tcPr>
            <w:tcW w:w="2290" w:type="dxa"/>
            <w:shd w:val="clear" w:color="auto" w:fill="E0E0E0"/>
          </w:tcPr>
          <w:p w14:paraId="5B6057AD" w14:textId="77777777" w:rsidR="001F3D0A" w:rsidRDefault="001F3D0A" w:rsidP="008A1288">
            <w:pPr>
              <w:jc w:val="center"/>
              <w:rPr>
                <w:b/>
              </w:rPr>
            </w:pPr>
            <w:r>
              <w:rPr>
                <w:b/>
              </w:rPr>
              <w:t>Test Case Identifier</w:t>
            </w:r>
          </w:p>
        </w:tc>
        <w:tc>
          <w:tcPr>
            <w:tcW w:w="5378" w:type="dxa"/>
            <w:shd w:val="clear" w:color="auto" w:fill="E0E0E0"/>
          </w:tcPr>
          <w:p w14:paraId="1A106C8E" w14:textId="77777777" w:rsidR="001F3D0A" w:rsidRDefault="001F3D0A" w:rsidP="008A1288">
            <w:pPr>
              <w:jc w:val="center"/>
              <w:rPr>
                <w:b/>
              </w:rPr>
            </w:pPr>
            <w:r>
              <w:rPr>
                <w:b/>
              </w:rPr>
              <w:t>Objective</w:t>
            </w:r>
          </w:p>
        </w:tc>
        <w:tc>
          <w:tcPr>
            <w:tcW w:w="1638" w:type="dxa"/>
            <w:shd w:val="clear" w:color="auto" w:fill="E0E0E0"/>
          </w:tcPr>
          <w:p w14:paraId="032152DD" w14:textId="77777777" w:rsidR="001F3D0A" w:rsidRDefault="001F3D0A" w:rsidP="008A1288">
            <w:pPr>
              <w:jc w:val="center"/>
              <w:rPr>
                <w:b/>
              </w:rPr>
            </w:pPr>
            <w:r>
              <w:rPr>
                <w:b/>
              </w:rPr>
              <w:t>Criticality</w:t>
            </w:r>
          </w:p>
        </w:tc>
      </w:tr>
      <w:tr w:rsidR="001F3D0A" w14:paraId="4F0FA18A" w14:textId="77777777" w:rsidTr="008A1288">
        <w:trPr>
          <w:trHeight w:val="378"/>
        </w:trPr>
        <w:tc>
          <w:tcPr>
            <w:tcW w:w="2290" w:type="dxa"/>
          </w:tcPr>
          <w:p w14:paraId="058B0DE1" w14:textId="77777777" w:rsidR="001F3D0A" w:rsidRDefault="001F3D0A" w:rsidP="008A1288">
            <w:pPr>
              <w:jc w:val="center"/>
            </w:pPr>
            <w:r>
              <w:t>1</w:t>
            </w:r>
          </w:p>
        </w:tc>
        <w:tc>
          <w:tcPr>
            <w:tcW w:w="5378" w:type="dxa"/>
            <w:shd w:val="clear" w:color="auto" w:fill="auto"/>
          </w:tcPr>
          <w:p w14:paraId="42A02124" w14:textId="77777777" w:rsidR="001F3D0A" w:rsidRDefault="001F3D0A" w:rsidP="008A1288">
            <w:pPr>
              <w:jc w:val="center"/>
              <w:rPr>
                <w:b/>
              </w:rPr>
            </w:pPr>
            <w:r>
              <w:rPr>
                <w:b/>
              </w:rPr>
              <w:t>File&gt;Open</w:t>
            </w:r>
          </w:p>
        </w:tc>
        <w:tc>
          <w:tcPr>
            <w:tcW w:w="1638" w:type="dxa"/>
            <w:shd w:val="clear" w:color="auto" w:fill="auto"/>
          </w:tcPr>
          <w:p w14:paraId="142448F5" w14:textId="77777777" w:rsidR="001F3D0A" w:rsidRDefault="001F3D0A" w:rsidP="008A1288">
            <w:pPr>
              <w:jc w:val="center"/>
              <w:rPr>
                <w:b/>
              </w:rPr>
            </w:pPr>
            <w:r>
              <w:rPr>
                <w:b/>
              </w:rPr>
              <w:t>High</w:t>
            </w:r>
          </w:p>
        </w:tc>
      </w:tr>
      <w:tr w:rsidR="001F3D0A" w14:paraId="39237B49" w14:textId="77777777" w:rsidTr="008A1288">
        <w:trPr>
          <w:trHeight w:val="378"/>
        </w:trPr>
        <w:tc>
          <w:tcPr>
            <w:tcW w:w="2290" w:type="dxa"/>
          </w:tcPr>
          <w:p w14:paraId="25B5105D" w14:textId="77777777" w:rsidR="001F3D0A" w:rsidRDefault="001F3D0A" w:rsidP="008A1288">
            <w:pPr>
              <w:jc w:val="center"/>
            </w:pPr>
            <w:r>
              <w:t>2</w:t>
            </w:r>
          </w:p>
        </w:tc>
        <w:tc>
          <w:tcPr>
            <w:tcW w:w="5378" w:type="dxa"/>
            <w:shd w:val="clear" w:color="auto" w:fill="auto"/>
          </w:tcPr>
          <w:p w14:paraId="2E418279" w14:textId="77777777" w:rsidR="001F3D0A" w:rsidRDefault="001F3D0A" w:rsidP="008A1288">
            <w:pPr>
              <w:jc w:val="center"/>
              <w:rPr>
                <w:b/>
              </w:rPr>
            </w:pPr>
            <w:r>
              <w:rPr>
                <w:b/>
              </w:rPr>
              <w:t>File&gt;Exit</w:t>
            </w:r>
          </w:p>
        </w:tc>
        <w:tc>
          <w:tcPr>
            <w:tcW w:w="1638" w:type="dxa"/>
            <w:shd w:val="clear" w:color="auto" w:fill="auto"/>
          </w:tcPr>
          <w:p w14:paraId="223728C3" w14:textId="77777777" w:rsidR="001F3D0A" w:rsidRDefault="001F3D0A" w:rsidP="008A1288">
            <w:pPr>
              <w:jc w:val="center"/>
              <w:rPr>
                <w:b/>
              </w:rPr>
            </w:pPr>
            <w:r>
              <w:rPr>
                <w:b/>
              </w:rPr>
              <w:t>High</w:t>
            </w:r>
          </w:p>
        </w:tc>
      </w:tr>
      <w:tr w:rsidR="001F3D0A" w14:paraId="3D211925" w14:textId="77777777" w:rsidTr="008A1288">
        <w:trPr>
          <w:trHeight w:val="378"/>
        </w:trPr>
        <w:tc>
          <w:tcPr>
            <w:tcW w:w="2290" w:type="dxa"/>
          </w:tcPr>
          <w:p w14:paraId="213D6D13" w14:textId="77777777" w:rsidR="001F3D0A" w:rsidRDefault="001F3D0A" w:rsidP="008A1288">
            <w:pPr>
              <w:jc w:val="center"/>
            </w:pPr>
            <w:r>
              <w:t>3</w:t>
            </w:r>
          </w:p>
        </w:tc>
        <w:tc>
          <w:tcPr>
            <w:tcW w:w="5378" w:type="dxa"/>
            <w:shd w:val="clear" w:color="auto" w:fill="auto"/>
          </w:tcPr>
          <w:p w14:paraId="4C8E254D" w14:textId="77777777" w:rsidR="001F3D0A" w:rsidRDefault="001F3D0A" w:rsidP="008A1288">
            <w:pPr>
              <w:jc w:val="center"/>
              <w:rPr>
                <w:b/>
              </w:rPr>
            </w:pPr>
            <w:r>
              <w:rPr>
                <w:b/>
              </w:rPr>
              <w:t>Search&gt;Find Files</w:t>
            </w:r>
          </w:p>
        </w:tc>
        <w:tc>
          <w:tcPr>
            <w:tcW w:w="1638" w:type="dxa"/>
            <w:shd w:val="clear" w:color="auto" w:fill="auto"/>
          </w:tcPr>
          <w:p w14:paraId="0439EC0B" w14:textId="77777777" w:rsidR="001F3D0A" w:rsidRDefault="001F3D0A" w:rsidP="008A1288">
            <w:pPr>
              <w:jc w:val="center"/>
              <w:rPr>
                <w:b/>
              </w:rPr>
            </w:pPr>
            <w:r>
              <w:rPr>
                <w:b/>
              </w:rPr>
              <w:t>Medium</w:t>
            </w:r>
          </w:p>
        </w:tc>
      </w:tr>
      <w:tr w:rsidR="001F3D0A" w14:paraId="6063BE90" w14:textId="77777777" w:rsidTr="008A1288">
        <w:trPr>
          <w:trHeight w:val="378"/>
        </w:trPr>
        <w:tc>
          <w:tcPr>
            <w:tcW w:w="2290" w:type="dxa"/>
          </w:tcPr>
          <w:p w14:paraId="39CE6E4B" w14:textId="77777777" w:rsidR="001F3D0A" w:rsidRDefault="001F3D0A" w:rsidP="008A1288">
            <w:pPr>
              <w:jc w:val="center"/>
            </w:pPr>
            <w:r>
              <w:t>4</w:t>
            </w:r>
          </w:p>
        </w:tc>
        <w:tc>
          <w:tcPr>
            <w:tcW w:w="5378" w:type="dxa"/>
            <w:shd w:val="clear" w:color="auto" w:fill="auto"/>
          </w:tcPr>
          <w:p w14:paraId="3F6A0285" w14:textId="77777777" w:rsidR="001F3D0A" w:rsidRDefault="001F3D0A" w:rsidP="008A1288">
            <w:pPr>
              <w:jc w:val="center"/>
              <w:rPr>
                <w:b/>
              </w:rPr>
            </w:pPr>
            <w:r>
              <w:rPr>
                <w:b/>
              </w:rPr>
              <w:t>File&gt;Save</w:t>
            </w:r>
          </w:p>
        </w:tc>
        <w:tc>
          <w:tcPr>
            <w:tcW w:w="1638" w:type="dxa"/>
            <w:shd w:val="clear" w:color="auto" w:fill="auto"/>
          </w:tcPr>
          <w:p w14:paraId="60EF88E6" w14:textId="77777777" w:rsidR="001F3D0A" w:rsidRDefault="001F3D0A" w:rsidP="008A1288">
            <w:pPr>
              <w:jc w:val="center"/>
              <w:rPr>
                <w:b/>
              </w:rPr>
            </w:pPr>
            <w:r>
              <w:rPr>
                <w:b/>
              </w:rPr>
              <w:t>High</w:t>
            </w:r>
          </w:p>
        </w:tc>
      </w:tr>
      <w:tr w:rsidR="001F3D0A" w14:paraId="11D6195C" w14:textId="77777777" w:rsidTr="008A1288">
        <w:trPr>
          <w:trHeight w:val="378"/>
        </w:trPr>
        <w:tc>
          <w:tcPr>
            <w:tcW w:w="2290" w:type="dxa"/>
          </w:tcPr>
          <w:p w14:paraId="6D928070" w14:textId="77777777" w:rsidR="001F3D0A" w:rsidRDefault="001F3D0A" w:rsidP="008A1288">
            <w:pPr>
              <w:jc w:val="center"/>
            </w:pPr>
            <w:r>
              <w:t>5</w:t>
            </w:r>
          </w:p>
        </w:tc>
        <w:tc>
          <w:tcPr>
            <w:tcW w:w="5378" w:type="dxa"/>
            <w:shd w:val="clear" w:color="auto" w:fill="auto"/>
          </w:tcPr>
          <w:p w14:paraId="285638A2" w14:textId="77777777" w:rsidR="001F3D0A" w:rsidRDefault="001F3D0A" w:rsidP="008A1288">
            <w:pPr>
              <w:jc w:val="center"/>
              <w:rPr>
                <w:b/>
              </w:rPr>
            </w:pPr>
            <w:r>
              <w:rPr>
                <w:b/>
              </w:rPr>
              <w:t>File&gt;Print To Fit</w:t>
            </w:r>
          </w:p>
        </w:tc>
        <w:tc>
          <w:tcPr>
            <w:tcW w:w="1638" w:type="dxa"/>
            <w:shd w:val="clear" w:color="auto" w:fill="auto"/>
          </w:tcPr>
          <w:p w14:paraId="0EC760B8" w14:textId="77777777" w:rsidR="001F3D0A" w:rsidRDefault="001F3D0A" w:rsidP="008A1288">
            <w:pPr>
              <w:jc w:val="center"/>
              <w:rPr>
                <w:b/>
              </w:rPr>
            </w:pPr>
            <w:r>
              <w:rPr>
                <w:b/>
              </w:rPr>
              <w:t>Medium</w:t>
            </w:r>
          </w:p>
        </w:tc>
      </w:tr>
    </w:tbl>
    <w:p w14:paraId="5D979FD5" w14:textId="77777777" w:rsidR="009069AE" w:rsidRDefault="009069AE" w:rsidP="009069AE"/>
    <w:p w14:paraId="1CDB9E2D" w14:textId="77777777" w:rsidR="00795D6D" w:rsidRDefault="00795D6D" w:rsidP="00795D6D">
      <w:r>
        <w:t xml:space="preserve">*Medium: The system needs </w:t>
      </w:r>
      <w:r w:rsidR="007B73E6">
        <w:t>it but</w:t>
      </w:r>
      <w:r>
        <w:t xml:space="preserve"> it won’t affect other functions</w:t>
      </w:r>
    </w:p>
    <w:p w14:paraId="304FD820" w14:textId="77777777" w:rsidR="00795D6D" w:rsidRDefault="00795D6D" w:rsidP="00795D6D">
      <w:r>
        <w:t>*High: The system needs it and it can affect other functions without it.</w:t>
      </w:r>
    </w:p>
    <w:p w14:paraId="02230AD0" w14:textId="77777777" w:rsidR="00795D6D" w:rsidRDefault="00795D6D" w:rsidP="009069AE"/>
    <w:p w14:paraId="1562701B" w14:textId="77777777" w:rsidR="009069AE" w:rsidRDefault="009069AE" w:rsidP="009069AE"/>
    <w:p w14:paraId="7C738B88" w14:textId="77777777" w:rsidR="009069AE" w:rsidRDefault="009069AE" w:rsidP="009069AE"/>
    <w:p w14:paraId="77BCDB6F" w14:textId="77777777" w:rsidR="009069AE" w:rsidRPr="00130598" w:rsidRDefault="009069AE" w:rsidP="009069AE">
      <w:pPr>
        <w:pStyle w:val="ListBullet"/>
        <w:numPr>
          <w:ilvl w:val="0"/>
          <w:numId w:val="0"/>
        </w:numPr>
        <w:ind w:left="576" w:hanging="360"/>
      </w:pPr>
    </w:p>
    <w:p w14:paraId="233B3B6B" w14:textId="77777777" w:rsidR="009069AE" w:rsidRDefault="009069AE">
      <w:pPr>
        <w:pStyle w:val="ListBullet"/>
        <w:numPr>
          <w:ilvl w:val="0"/>
          <w:numId w:val="0"/>
        </w:numPr>
        <w:ind w:left="576" w:hanging="360"/>
      </w:pPr>
    </w:p>
    <w:p w14:paraId="326348B8" w14:textId="77777777" w:rsidR="00941D93" w:rsidRDefault="0094263A">
      <w:pPr>
        <w:pStyle w:val="Heading1"/>
      </w:pPr>
      <w:bookmarkStart w:id="41" w:name="_Toc38484099"/>
      <w:r>
        <w:lastRenderedPageBreak/>
        <w:t>Group 1 Team 9 Test Cases</w:t>
      </w:r>
      <w:bookmarkEnd w:id="41"/>
    </w:p>
    <w:p w14:paraId="25E9944F" w14:textId="77777777" w:rsidR="00B34944" w:rsidRDefault="0094263A" w:rsidP="0094263A">
      <w:r>
        <w:t>This sections documents the test case to be applied on the database editing tool. Group 1 Team 9 focuses on a set of test cases described on section 1.3 System Overview.</w:t>
      </w:r>
    </w:p>
    <w:p w14:paraId="0CEB6FE5" w14:textId="77777777" w:rsidR="0094263A" w:rsidRDefault="0094263A" w:rsidP="0094263A">
      <w:pPr>
        <w:pStyle w:val="Heading2"/>
        <w:numPr>
          <w:ilvl w:val="1"/>
          <w:numId w:val="1"/>
        </w:numPr>
        <w:ind w:left="720"/>
      </w:pPr>
      <w:bookmarkStart w:id="42" w:name="_Toc37896839"/>
      <w:bookmarkStart w:id="43" w:name="_Toc38484100"/>
      <w:r>
        <w:t>Test 1: File&gt;Open</w:t>
      </w:r>
      <w:bookmarkEnd w:id="42"/>
      <w:bookmarkEnd w:id="43"/>
    </w:p>
    <w:p w14:paraId="3F306BD3" w14:textId="77777777" w:rsidR="00B34944" w:rsidRDefault="00B34944"/>
    <w:p w14:paraId="3FA54A01" w14:textId="77777777" w:rsidR="00941D93" w:rsidRPr="00B34944" w:rsidRDefault="00941D93">
      <w:r w:rsidRPr="00B34944">
        <w:rPr>
          <w:b/>
          <w:bCs/>
        </w:rPr>
        <w:t xml:space="preserve">Objective: </w:t>
      </w:r>
      <w:r w:rsidR="0094263A">
        <w:t xml:space="preserve">The objective of Test 1 is to ensure that when the user clicks File&gt;Open from the Database Edit Window, </w:t>
      </w:r>
      <w:r w:rsidR="0094263A" w:rsidRPr="00DD7233">
        <w:t>“A user can open either a database description file or a data file</w:t>
      </w:r>
      <w:r w:rsidR="0094263A">
        <w:t>.</w:t>
      </w:r>
      <w:r w:rsidR="0094263A" w:rsidRPr="00DD7233">
        <w:t>”</w:t>
      </w:r>
    </w:p>
    <w:p w14:paraId="4314E5B9" w14:textId="77777777" w:rsidR="00941D93" w:rsidRDefault="00941D93">
      <w:r w:rsidRPr="00B34944">
        <w:rPr>
          <w:b/>
          <w:bCs/>
        </w:rPr>
        <w:t>Notes:</w:t>
      </w:r>
      <w:r w:rsidRPr="00B34944">
        <w:t xml:space="preserve"> </w:t>
      </w:r>
      <w:r w:rsidR="0094263A" w:rsidRPr="0094263A">
        <w:t xml:space="preserve">The user will be required to have the .xml file they wish to open in their file system. Then, the user shall </w:t>
      </w:r>
      <w:r w:rsidR="00B077CD" w:rsidRPr="0094263A">
        <w:t>execute ‘dbEdit.jar’</w:t>
      </w:r>
      <w:r w:rsidR="0094263A" w:rsidRPr="0094263A">
        <w:t xml:space="preserve"> and click ‘File&gt;Open’. The user will then browse </w:t>
      </w:r>
      <w:r w:rsidR="00B077CD" w:rsidRPr="0094263A">
        <w:t>for an</w:t>
      </w:r>
      <w:r w:rsidR="0094263A" w:rsidRPr="0094263A">
        <w:t xml:space="preserve"> .xml file to open and select it and click open. </w:t>
      </w:r>
      <w:r w:rsidRPr="00B34944">
        <w:t xml:space="preserve"> </w:t>
      </w:r>
    </w:p>
    <w:p w14:paraId="13BDD07D" w14:textId="77777777" w:rsidR="0094263A" w:rsidRDefault="0094263A"/>
    <w:p w14:paraId="73F3FC8F" w14:textId="77777777" w:rsidR="0094263A" w:rsidRDefault="0094263A">
      <w:pPr>
        <w:sectPr w:rsidR="0094263A">
          <w:headerReference w:type="default" r:id="rId14"/>
          <w:footerReference w:type="default" r:id="rId15"/>
          <w:pgSz w:w="12240" w:h="15840" w:code="1"/>
          <w:pgMar w:top="1440" w:right="1440" w:bottom="1440" w:left="1800" w:header="720" w:footer="720" w:gutter="0"/>
          <w:pgNumType w:start="1"/>
          <w:cols w:space="72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4263A" w14:paraId="0BF0B7B2" w14:textId="77777777" w:rsidTr="008A1288">
        <w:trPr>
          <w:cantSplit/>
          <w:trHeight w:val="300"/>
        </w:trPr>
        <w:tc>
          <w:tcPr>
            <w:tcW w:w="4821" w:type="dxa"/>
            <w:gridSpan w:val="4"/>
          </w:tcPr>
          <w:p w14:paraId="722D0025" w14:textId="77777777" w:rsidR="0094263A" w:rsidRDefault="0094263A" w:rsidP="008A1288">
            <w:r>
              <w:t>Test No.: 1</w:t>
            </w:r>
          </w:p>
        </w:tc>
        <w:tc>
          <w:tcPr>
            <w:tcW w:w="4169" w:type="dxa"/>
            <w:gridSpan w:val="3"/>
          </w:tcPr>
          <w:p w14:paraId="436B7192" w14:textId="77777777" w:rsidR="0094263A" w:rsidRDefault="0094263A" w:rsidP="008A1288">
            <w:r>
              <w:t>Current Status: Pending</w:t>
            </w:r>
          </w:p>
        </w:tc>
      </w:tr>
      <w:tr w:rsidR="0094263A" w14:paraId="73E84126" w14:textId="77777777" w:rsidTr="008A1288">
        <w:trPr>
          <w:cantSplit/>
          <w:trHeight w:val="300"/>
        </w:trPr>
        <w:tc>
          <w:tcPr>
            <w:tcW w:w="8990" w:type="dxa"/>
            <w:gridSpan w:val="7"/>
          </w:tcPr>
          <w:p w14:paraId="2CC3F059" w14:textId="77777777" w:rsidR="0094263A" w:rsidRPr="00E47986" w:rsidRDefault="0094263A" w:rsidP="008A1288">
            <w:r w:rsidRPr="00E47986">
              <w:t xml:space="preserve">Test title:  </w:t>
            </w:r>
            <w:r>
              <w:t>File&gt; Open</w:t>
            </w:r>
          </w:p>
        </w:tc>
      </w:tr>
      <w:tr w:rsidR="0094263A" w14:paraId="511EBD57" w14:textId="77777777" w:rsidTr="008A1288">
        <w:trPr>
          <w:cantSplit/>
          <w:trHeight w:val="1070"/>
        </w:trPr>
        <w:tc>
          <w:tcPr>
            <w:tcW w:w="8990" w:type="dxa"/>
            <w:gridSpan w:val="7"/>
          </w:tcPr>
          <w:p w14:paraId="30183F33" w14:textId="77777777" w:rsidR="0094263A" w:rsidRDefault="0094263A" w:rsidP="008A1288">
            <w:r w:rsidRPr="00E47986">
              <w:t xml:space="preserve">Testing approach: </w:t>
            </w:r>
          </w:p>
          <w:p w14:paraId="2D3D4CB0" w14:textId="77777777" w:rsidR="0094263A" w:rsidRDefault="0094263A" w:rsidP="008A1288"/>
          <w:p w14:paraId="23B3C884" w14:textId="77777777" w:rsidR="0094263A" w:rsidRDefault="0094263A" w:rsidP="008A1288">
            <w:r>
              <w:t xml:space="preserve">First the user will need to clone the following data base to access the relevant files; </w:t>
            </w:r>
            <w:hyperlink r:id="rId16" w:history="1">
              <w:r w:rsidRPr="003534BE">
                <w:rPr>
                  <w:rStyle w:val="Hyperlink"/>
                </w:rPr>
                <w:t>https://github.com/CS5387/testplangroup1-team-9.git</w:t>
              </w:r>
            </w:hyperlink>
          </w:p>
          <w:p w14:paraId="43203BDB" w14:textId="77777777" w:rsidR="0094263A" w:rsidRDefault="0094263A" w:rsidP="008A1288"/>
          <w:p w14:paraId="46A51A79" w14:textId="77777777" w:rsidR="0094263A" w:rsidRDefault="0094263A" w:rsidP="008A1288">
            <w:r>
              <w:t xml:space="preserve">In the folder you will find the file </w:t>
            </w:r>
            <w:r w:rsidRPr="000E1698">
              <w:rPr>
                <w:u w:val="single"/>
              </w:rPr>
              <w:t>dbEdit.jar</w:t>
            </w:r>
            <w:r>
              <w:rPr>
                <w:u w:val="single"/>
              </w:rPr>
              <w:t>.</w:t>
            </w:r>
            <w:r>
              <w:t xml:space="preserve"> Run this file.</w:t>
            </w:r>
          </w:p>
          <w:p w14:paraId="46F56C99" w14:textId="77777777" w:rsidR="0094263A" w:rsidRDefault="0094263A" w:rsidP="008A1288"/>
          <w:p w14:paraId="5053FEDA" w14:textId="77777777" w:rsidR="0094263A" w:rsidRDefault="0094263A" w:rsidP="008A1288">
            <w:r>
              <w:t>In the folder you will find the files listed in section 2.1 under Test Items. They will be referenced in the steps below.</w:t>
            </w:r>
          </w:p>
          <w:p w14:paraId="4164BFCC" w14:textId="77777777" w:rsidR="0094263A" w:rsidRPr="00F9680C" w:rsidRDefault="0094263A" w:rsidP="008A1288"/>
        </w:tc>
      </w:tr>
      <w:tr w:rsidR="0094263A" w14:paraId="6A882495" w14:textId="77777777" w:rsidTr="008A1288">
        <w:trPr>
          <w:cantSplit/>
          <w:trHeight w:val="224"/>
        </w:trPr>
        <w:tc>
          <w:tcPr>
            <w:tcW w:w="957" w:type="dxa"/>
          </w:tcPr>
          <w:p w14:paraId="23529058" w14:textId="77777777" w:rsidR="0094263A" w:rsidRDefault="0094263A" w:rsidP="008A1288">
            <w:r>
              <w:t>STEP</w:t>
            </w:r>
          </w:p>
          <w:p w14:paraId="31783C5D" w14:textId="77777777" w:rsidR="0094263A" w:rsidRDefault="0094263A" w:rsidP="008A1288"/>
          <w:p w14:paraId="6CB07EB2" w14:textId="77777777" w:rsidR="0094263A" w:rsidRDefault="0094263A" w:rsidP="008A1288"/>
        </w:tc>
        <w:tc>
          <w:tcPr>
            <w:tcW w:w="2644" w:type="dxa"/>
          </w:tcPr>
          <w:p w14:paraId="49F9545F" w14:textId="77777777" w:rsidR="0094263A" w:rsidRDefault="0094263A" w:rsidP="008A1288">
            <w:r>
              <w:t>OPERATOR ACTION</w:t>
            </w:r>
          </w:p>
          <w:p w14:paraId="7D2694F4" w14:textId="77777777" w:rsidR="0094263A" w:rsidRDefault="0094263A" w:rsidP="008A1288"/>
          <w:p w14:paraId="4C2D49AE" w14:textId="77777777" w:rsidR="0094263A" w:rsidRDefault="0094263A" w:rsidP="008A1288"/>
        </w:tc>
        <w:tc>
          <w:tcPr>
            <w:tcW w:w="1676" w:type="dxa"/>
            <w:gridSpan w:val="3"/>
          </w:tcPr>
          <w:p w14:paraId="00706790" w14:textId="77777777" w:rsidR="0094263A" w:rsidRDefault="0094263A" w:rsidP="008A1288">
            <w:r>
              <w:t>PURPOSE</w:t>
            </w:r>
          </w:p>
          <w:p w14:paraId="7341C07F" w14:textId="77777777" w:rsidR="0094263A" w:rsidRDefault="0094263A" w:rsidP="008A1288"/>
          <w:p w14:paraId="3C82C964" w14:textId="77777777" w:rsidR="0094263A" w:rsidRDefault="0094263A" w:rsidP="008A1288"/>
        </w:tc>
        <w:tc>
          <w:tcPr>
            <w:tcW w:w="1996" w:type="dxa"/>
          </w:tcPr>
          <w:p w14:paraId="0074CD16" w14:textId="77777777" w:rsidR="0094263A" w:rsidRDefault="0094263A" w:rsidP="008A1288">
            <w:r>
              <w:t>EXEPCTED RESULTS</w:t>
            </w:r>
          </w:p>
          <w:p w14:paraId="1BEC6A9C" w14:textId="77777777" w:rsidR="0094263A" w:rsidRDefault="0094263A" w:rsidP="008A1288"/>
          <w:p w14:paraId="57C29D31" w14:textId="77777777" w:rsidR="0094263A" w:rsidRDefault="0094263A" w:rsidP="008A1288"/>
        </w:tc>
        <w:tc>
          <w:tcPr>
            <w:tcW w:w="1717" w:type="dxa"/>
          </w:tcPr>
          <w:p w14:paraId="601540D2" w14:textId="77777777" w:rsidR="0094263A" w:rsidRDefault="0094263A" w:rsidP="008A1288">
            <w:r>
              <w:t>COMMENTS</w:t>
            </w:r>
          </w:p>
          <w:p w14:paraId="2A649C8B" w14:textId="77777777" w:rsidR="0094263A" w:rsidRDefault="0094263A" w:rsidP="008A1288"/>
          <w:p w14:paraId="70D65BAE" w14:textId="77777777" w:rsidR="0094263A" w:rsidRDefault="0094263A" w:rsidP="008A1288"/>
        </w:tc>
      </w:tr>
      <w:tr w:rsidR="0094263A" w14:paraId="61C425C9" w14:textId="77777777" w:rsidTr="008A1288">
        <w:trPr>
          <w:cantSplit/>
          <w:trHeight w:val="998"/>
        </w:trPr>
        <w:tc>
          <w:tcPr>
            <w:tcW w:w="957" w:type="dxa"/>
          </w:tcPr>
          <w:p w14:paraId="03F06A6F" w14:textId="77777777" w:rsidR="0094263A" w:rsidRDefault="0094263A" w:rsidP="0094263A">
            <w:pPr>
              <w:pStyle w:val="ListParagraph"/>
              <w:numPr>
                <w:ilvl w:val="0"/>
                <w:numId w:val="21"/>
              </w:numPr>
            </w:pPr>
          </w:p>
        </w:tc>
        <w:tc>
          <w:tcPr>
            <w:tcW w:w="2644" w:type="dxa"/>
          </w:tcPr>
          <w:p w14:paraId="392FD2EE" w14:textId="77777777" w:rsidR="0094263A" w:rsidRDefault="0094263A" w:rsidP="008A1288">
            <w:r>
              <w:t xml:space="preserve">In the Database Edit Window Click File&gt;Open. </w:t>
            </w:r>
          </w:p>
          <w:p w14:paraId="7ABBCD8C" w14:textId="77777777" w:rsidR="0094263A" w:rsidRDefault="0094263A" w:rsidP="008A1288"/>
          <w:p w14:paraId="11C972F1" w14:textId="77777777" w:rsidR="0094263A" w:rsidRDefault="0094263A" w:rsidP="008A1288">
            <w:r>
              <w:t xml:space="preserve">Reference Appendix section </w:t>
            </w:r>
            <w:r w:rsidR="007B73E6">
              <w:t>8.1.1 to</w:t>
            </w:r>
            <w:r>
              <w:t xml:space="preserve"> view action.</w:t>
            </w:r>
          </w:p>
        </w:tc>
        <w:tc>
          <w:tcPr>
            <w:tcW w:w="1676" w:type="dxa"/>
            <w:gridSpan w:val="3"/>
          </w:tcPr>
          <w:p w14:paraId="784B3D6C" w14:textId="77777777" w:rsidR="0094263A" w:rsidRDefault="0094263A" w:rsidP="008A1288">
            <w:r>
              <w:t>This step is to open the file system in your computer to select a file.</w:t>
            </w:r>
          </w:p>
        </w:tc>
        <w:tc>
          <w:tcPr>
            <w:tcW w:w="1996" w:type="dxa"/>
          </w:tcPr>
          <w:p w14:paraId="79804913" w14:textId="77777777" w:rsidR="0094263A" w:rsidRDefault="0094263A" w:rsidP="008A1288">
            <w:r>
              <w:t>This step will open the file system in your computer to select a file.</w:t>
            </w:r>
          </w:p>
          <w:p w14:paraId="49804D05" w14:textId="77777777" w:rsidR="0094263A" w:rsidRDefault="0094263A" w:rsidP="008A1288"/>
          <w:p w14:paraId="5A17A10A" w14:textId="77777777" w:rsidR="0094263A" w:rsidRDefault="0094263A" w:rsidP="008A1288">
            <w:r>
              <w:t>Reference Appendix 8.1.2 to view expected results.</w:t>
            </w:r>
          </w:p>
        </w:tc>
        <w:tc>
          <w:tcPr>
            <w:tcW w:w="1717" w:type="dxa"/>
          </w:tcPr>
          <w:p w14:paraId="5789EFDF" w14:textId="77777777" w:rsidR="0094263A" w:rsidRDefault="0094263A" w:rsidP="008A1288">
            <w:r>
              <w:t>None.</w:t>
            </w:r>
          </w:p>
        </w:tc>
      </w:tr>
      <w:tr w:rsidR="0094263A" w14:paraId="019EF445" w14:textId="77777777" w:rsidTr="008A1288">
        <w:trPr>
          <w:cantSplit/>
          <w:trHeight w:val="998"/>
        </w:trPr>
        <w:tc>
          <w:tcPr>
            <w:tcW w:w="957" w:type="dxa"/>
          </w:tcPr>
          <w:p w14:paraId="3CEA7FD0" w14:textId="77777777" w:rsidR="0094263A" w:rsidRDefault="0094263A" w:rsidP="0094263A">
            <w:pPr>
              <w:pStyle w:val="ListParagraph"/>
              <w:numPr>
                <w:ilvl w:val="0"/>
                <w:numId w:val="21"/>
              </w:numPr>
            </w:pPr>
          </w:p>
        </w:tc>
        <w:tc>
          <w:tcPr>
            <w:tcW w:w="2644" w:type="dxa"/>
          </w:tcPr>
          <w:p w14:paraId="0B3628B4" w14:textId="77777777" w:rsidR="0094263A" w:rsidRDefault="0094263A" w:rsidP="008A1288">
            <w:r>
              <w:t>Select an .xml file to open: For this example open TEST_DB.xml.</w:t>
            </w:r>
          </w:p>
          <w:p w14:paraId="37C44893" w14:textId="77777777" w:rsidR="0094263A" w:rsidRDefault="0094263A" w:rsidP="008A1288"/>
        </w:tc>
        <w:tc>
          <w:tcPr>
            <w:tcW w:w="1676" w:type="dxa"/>
            <w:gridSpan w:val="3"/>
          </w:tcPr>
          <w:p w14:paraId="0020F850" w14:textId="77777777" w:rsidR="0094263A" w:rsidRDefault="0094263A" w:rsidP="008A1288">
            <w:r>
              <w:t>This step is to select and open a file.</w:t>
            </w:r>
          </w:p>
        </w:tc>
        <w:tc>
          <w:tcPr>
            <w:tcW w:w="1996" w:type="dxa"/>
          </w:tcPr>
          <w:p w14:paraId="0BE2BE6D" w14:textId="77777777" w:rsidR="0094263A" w:rsidRDefault="0094263A" w:rsidP="008A1288">
            <w:r>
              <w:t>This step will display the Database Edit Window with Table Names.</w:t>
            </w:r>
          </w:p>
          <w:p w14:paraId="14B01945" w14:textId="77777777" w:rsidR="0094263A" w:rsidRDefault="0094263A" w:rsidP="008A1288"/>
          <w:p w14:paraId="42C61A5D" w14:textId="77777777" w:rsidR="0094263A" w:rsidRDefault="0094263A" w:rsidP="008A1288">
            <w:r>
              <w:t>Reference Appendix 8.2.1 to view expected results.</w:t>
            </w:r>
          </w:p>
        </w:tc>
        <w:tc>
          <w:tcPr>
            <w:tcW w:w="1717" w:type="dxa"/>
          </w:tcPr>
          <w:p w14:paraId="44EE361E" w14:textId="77777777" w:rsidR="0094263A" w:rsidRDefault="0094263A" w:rsidP="008A1288">
            <w:r>
              <w:t>None.</w:t>
            </w:r>
          </w:p>
        </w:tc>
      </w:tr>
      <w:tr w:rsidR="0094263A" w14:paraId="5BFC6A10" w14:textId="77777777" w:rsidTr="008A1288">
        <w:trPr>
          <w:trHeight w:val="1250"/>
        </w:trPr>
        <w:tc>
          <w:tcPr>
            <w:tcW w:w="8990" w:type="dxa"/>
            <w:gridSpan w:val="7"/>
            <w:tcBorders>
              <w:bottom w:val="single" w:sz="4" w:space="0" w:color="auto"/>
            </w:tcBorders>
          </w:tcPr>
          <w:p w14:paraId="4A0DA699" w14:textId="77777777" w:rsidR="0094263A" w:rsidRDefault="0094263A" w:rsidP="008A1288">
            <w:r>
              <w:t>Concluding Remarks:</w:t>
            </w:r>
          </w:p>
          <w:p w14:paraId="08BD29E2" w14:textId="77777777" w:rsidR="0094263A" w:rsidRDefault="0094263A" w:rsidP="008A1288"/>
        </w:tc>
      </w:tr>
      <w:tr w:rsidR="0094263A" w14:paraId="3B999A6D" w14:textId="77777777" w:rsidTr="008A1288">
        <w:trPr>
          <w:trHeight w:val="890"/>
        </w:trPr>
        <w:tc>
          <w:tcPr>
            <w:tcW w:w="4809" w:type="dxa"/>
            <w:gridSpan w:val="3"/>
          </w:tcPr>
          <w:p w14:paraId="7D7DD308" w14:textId="77777777" w:rsidR="0094263A" w:rsidRDefault="0094263A" w:rsidP="008A1288">
            <w:r>
              <w:lastRenderedPageBreak/>
              <w:t xml:space="preserve">Testing Team: </w:t>
            </w:r>
          </w:p>
          <w:p w14:paraId="5F15D756" w14:textId="77777777" w:rsidR="0094263A" w:rsidRDefault="0094263A" w:rsidP="008A1288"/>
        </w:tc>
        <w:tc>
          <w:tcPr>
            <w:tcW w:w="4181" w:type="dxa"/>
            <w:gridSpan w:val="4"/>
          </w:tcPr>
          <w:p w14:paraId="63F2DAC7" w14:textId="77777777" w:rsidR="0094263A" w:rsidRDefault="0094263A" w:rsidP="008A1288">
            <w:r>
              <w:t>Date Completed:</w:t>
            </w:r>
          </w:p>
          <w:p w14:paraId="76BFEAA4" w14:textId="77777777" w:rsidR="0094263A" w:rsidRDefault="0094263A" w:rsidP="008A1288"/>
        </w:tc>
      </w:tr>
    </w:tbl>
    <w:p w14:paraId="0EC62363"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624853FF" w14:textId="77777777" w:rsidR="0094263A" w:rsidRDefault="0094263A" w:rsidP="0094263A"/>
    <w:p w14:paraId="0BCB3EF9" w14:textId="77777777" w:rsidR="0094263A" w:rsidRDefault="0094263A" w:rsidP="0094263A"/>
    <w:p w14:paraId="0F3B8810" w14:textId="77777777" w:rsidR="0094263A" w:rsidRDefault="0094263A" w:rsidP="0094263A">
      <w:pPr>
        <w:pStyle w:val="Heading2"/>
        <w:numPr>
          <w:ilvl w:val="1"/>
          <w:numId w:val="1"/>
        </w:numPr>
        <w:ind w:left="720"/>
      </w:pPr>
      <w:bookmarkStart w:id="44" w:name="_Toc37896840"/>
      <w:bookmarkStart w:id="45" w:name="_Toc38484101"/>
      <w:r>
        <w:t>Test 2: File&gt;Exit</w:t>
      </w:r>
      <w:bookmarkEnd w:id="44"/>
      <w:bookmarkEnd w:id="45"/>
    </w:p>
    <w:p w14:paraId="79DF8ABA" w14:textId="77777777" w:rsidR="0094263A" w:rsidRDefault="0094263A" w:rsidP="0094263A"/>
    <w:p w14:paraId="0FD9F543" w14:textId="77777777" w:rsidR="0094263A" w:rsidRDefault="0094263A" w:rsidP="0094263A">
      <w:pPr>
        <w:rPr>
          <w:b/>
          <w:bCs/>
        </w:rPr>
      </w:pPr>
      <w:r w:rsidRPr="00B34944">
        <w:rPr>
          <w:b/>
          <w:bCs/>
        </w:rPr>
        <w:t xml:space="preserve">Objective: </w:t>
      </w:r>
    </w:p>
    <w:p w14:paraId="37A2D033" w14:textId="77777777" w:rsidR="0094263A" w:rsidRDefault="0094263A" w:rsidP="0094263A"/>
    <w:p w14:paraId="7C1A0B97" w14:textId="77777777" w:rsidR="0094263A" w:rsidRDefault="0094263A" w:rsidP="0094263A">
      <w:r>
        <w:t xml:space="preserve">The objective of Test 2 is to ensure that when the user clicks File&gt;Exit from the Data Table Display Window, </w:t>
      </w:r>
      <w:r w:rsidRPr="005162F9">
        <w:t>“If the file has been modified and the user attempts to close the file, a save prompt should be displayed.”</w:t>
      </w:r>
    </w:p>
    <w:p w14:paraId="0E3BA29C" w14:textId="77777777" w:rsidR="0094263A" w:rsidRPr="00B34944" w:rsidRDefault="0094263A" w:rsidP="0094263A"/>
    <w:p w14:paraId="20D9ECCD" w14:textId="77777777" w:rsidR="0094263A" w:rsidRDefault="0094263A" w:rsidP="0094263A">
      <w:r w:rsidRPr="00B34944">
        <w:rPr>
          <w:b/>
          <w:bCs/>
        </w:rPr>
        <w:t>Notes:</w:t>
      </w:r>
      <w:r w:rsidRPr="00B34944">
        <w:t xml:space="preserve"> </w:t>
      </w:r>
    </w:p>
    <w:p w14:paraId="635E3BCD" w14:textId="77777777" w:rsidR="0094263A" w:rsidRDefault="0094263A" w:rsidP="0094263A">
      <w:r>
        <w:t xml:space="preserve">The user will be required to have the provided .xml files. Then, the user shall </w:t>
      </w:r>
      <w:r w:rsidR="007B73E6">
        <w:t>execute ‘dbEdit.jar’</w:t>
      </w:r>
      <w:r>
        <w:t xml:space="preserve"> and click </w:t>
      </w:r>
      <w:r w:rsidR="007B73E6">
        <w:t>‘</w:t>
      </w:r>
      <w:r>
        <w:t>File&gt;Open</w:t>
      </w:r>
      <w:r w:rsidR="007B73E6">
        <w:t>’</w:t>
      </w:r>
      <w:r>
        <w:t xml:space="preserve"> to browse for an </w:t>
      </w:r>
      <w:r w:rsidR="007B73E6">
        <w:t>‘</w:t>
      </w:r>
      <w:r>
        <w:t>.xml</w:t>
      </w:r>
      <w:r w:rsidR="007B73E6">
        <w:t>’</w:t>
      </w:r>
      <w:r>
        <w:t xml:space="preserve"> file, select </w:t>
      </w:r>
      <w:r w:rsidR="007B73E6">
        <w:t>it and</w:t>
      </w:r>
      <w:r>
        <w:t xml:space="preserve"> open. Finally, the user shall create one modification and click File&gt;Exit without savings first.</w:t>
      </w:r>
    </w:p>
    <w:p w14:paraId="312924AE" w14:textId="77777777" w:rsidR="0094263A" w:rsidRDefault="0094263A" w:rsidP="009426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
        <w:gridCol w:w="2562"/>
        <w:gridCol w:w="1186"/>
        <w:gridCol w:w="12"/>
        <w:gridCol w:w="486"/>
        <w:gridCol w:w="2035"/>
        <w:gridCol w:w="1741"/>
      </w:tblGrid>
      <w:tr w:rsidR="0094263A" w14:paraId="3EA4A1DE" w14:textId="77777777" w:rsidTr="008A1288">
        <w:trPr>
          <w:cantSplit/>
          <w:trHeight w:val="300"/>
        </w:trPr>
        <w:tc>
          <w:tcPr>
            <w:tcW w:w="4728" w:type="dxa"/>
            <w:gridSpan w:val="4"/>
          </w:tcPr>
          <w:p w14:paraId="1270EEB2" w14:textId="77777777" w:rsidR="0094263A" w:rsidRDefault="0094263A" w:rsidP="008A1288">
            <w:r>
              <w:t>Test No.: 2</w:t>
            </w:r>
          </w:p>
        </w:tc>
        <w:tc>
          <w:tcPr>
            <w:tcW w:w="4262" w:type="dxa"/>
            <w:gridSpan w:val="3"/>
          </w:tcPr>
          <w:p w14:paraId="1181E115" w14:textId="77777777" w:rsidR="0094263A" w:rsidRDefault="0094263A" w:rsidP="008A1288">
            <w:r>
              <w:t xml:space="preserve">Current Status: Pending </w:t>
            </w:r>
          </w:p>
        </w:tc>
      </w:tr>
      <w:tr w:rsidR="0094263A" w14:paraId="26B771F7" w14:textId="77777777" w:rsidTr="008A1288">
        <w:trPr>
          <w:cantSplit/>
          <w:trHeight w:val="300"/>
        </w:trPr>
        <w:tc>
          <w:tcPr>
            <w:tcW w:w="8990" w:type="dxa"/>
            <w:gridSpan w:val="7"/>
          </w:tcPr>
          <w:p w14:paraId="4CE2A72D" w14:textId="77777777" w:rsidR="0094263A" w:rsidRPr="00E47986" w:rsidRDefault="0094263A" w:rsidP="008A1288">
            <w:r w:rsidRPr="00E47986">
              <w:t xml:space="preserve">Test title:  </w:t>
            </w:r>
            <w:r>
              <w:t>File &gt; Exit</w:t>
            </w:r>
          </w:p>
          <w:p w14:paraId="2E3447E9" w14:textId="77777777" w:rsidR="0094263A" w:rsidRPr="00E47986" w:rsidRDefault="0094263A" w:rsidP="008A1288"/>
        </w:tc>
      </w:tr>
      <w:tr w:rsidR="0094263A" w14:paraId="38DE9732" w14:textId="77777777" w:rsidTr="008A1288">
        <w:trPr>
          <w:cantSplit/>
          <w:trHeight w:val="1070"/>
        </w:trPr>
        <w:tc>
          <w:tcPr>
            <w:tcW w:w="8990" w:type="dxa"/>
            <w:gridSpan w:val="7"/>
          </w:tcPr>
          <w:p w14:paraId="669BCCAC" w14:textId="77777777" w:rsidR="0094263A" w:rsidRDefault="0094263A" w:rsidP="008A1288">
            <w:r w:rsidRPr="00E47986">
              <w:t>Testing approach:</w:t>
            </w:r>
          </w:p>
          <w:p w14:paraId="0207C851" w14:textId="77777777" w:rsidR="0094263A" w:rsidRDefault="0094263A" w:rsidP="008A1288"/>
          <w:p w14:paraId="7F9C7921" w14:textId="77777777" w:rsidR="0094263A" w:rsidRDefault="0094263A" w:rsidP="008A1288">
            <w:r>
              <w:t xml:space="preserve">First the user will need to clone the following data base to access the relevant files; </w:t>
            </w:r>
            <w:hyperlink r:id="rId17" w:history="1">
              <w:r w:rsidRPr="003534BE">
                <w:rPr>
                  <w:rStyle w:val="Hyperlink"/>
                </w:rPr>
                <w:t>https://github.com/CS5387/testplangroup1-team-9.git</w:t>
              </w:r>
            </w:hyperlink>
          </w:p>
          <w:p w14:paraId="30DFDF8D" w14:textId="77777777" w:rsidR="0094263A" w:rsidRDefault="0094263A" w:rsidP="008A1288"/>
          <w:p w14:paraId="178FF8AB" w14:textId="77777777" w:rsidR="0094263A" w:rsidRDefault="0094263A" w:rsidP="008A1288">
            <w:r>
              <w:t xml:space="preserve">In the folder you will find the file </w:t>
            </w:r>
            <w:r w:rsidRPr="000E1698">
              <w:rPr>
                <w:u w:val="single"/>
              </w:rPr>
              <w:t>dbEdit.jar</w:t>
            </w:r>
            <w:r>
              <w:rPr>
                <w:u w:val="single"/>
              </w:rPr>
              <w:t>.</w:t>
            </w:r>
            <w:r>
              <w:t xml:space="preserve"> Run this file.</w:t>
            </w:r>
          </w:p>
          <w:p w14:paraId="094386CD" w14:textId="77777777" w:rsidR="0094263A" w:rsidRDefault="0094263A" w:rsidP="008A1288"/>
          <w:p w14:paraId="7E970F4E" w14:textId="77777777" w:rsidR="0094263A" w:rsidRDefault="0094263A" w:rsidP="008A1288">
            <w:r>
              <w:t>In the folder you will find the files listed in section 2.1 under Test Items. They will be referenced in the steps below.</w:t>
            </w:r>
          </w:p>
          <w:p w14:paraId="04332351" w14:textId="77777777" w:rsidR="0094263A" w:rsidRPr="00E47986" w:rsidRDefault="0094263A" w:rsidP="008A1288"/>
        </w:tc>
      </w:tr>
      <w:tr w:rsidR="0094263A" w14:paraId="56A80ECE" w14:textId="77777777" w:rsidTr="008A1288">
        <w:trPr>
          <w:cantSplit/>
          <w:trHeight w:val="233"/>
        </w:trPr>
        <w:tc>
          <w:tcPr>
            <w:tcW w:w="968" w:type="dxa"/>
          </w:tcPr>
          <w:p w14:paraId="4E5B188E" w14:textId="77777777" w:rsidR="0094263A" w:rsidRDefault="0094263A" w:rsidP="008A1288">
            <w:r>
              <w:t>STEP</w:t>
            </w:r>
          </w:p>
          <w:p w14:paraId="17C9CCB1" w14:textId="77777777" w:rsidR="0094263A" w:rsidRDefault="0094263A" w:rsidP="008A1288"/>
          <w:p w14:paraId="33BE5242" w14:textId="77777777" w:rsidR="0094263A" w:rsidRDefault="0094263A" w:rsidP="008A1288"/>
        </w:tc>
        <w:tc>
          <w:tcPr>
            <w:tcW w:w="2562" w:type="dxa"/>
          </w:tcPr>
          <w:p w14:paraId="27666B0C" w14:textId="77777777" w:rsidR="0094263A" w:rsidRDefault="0094263A" w:rsidP="008A1288">
            <w:r>
              <w:t>OPERATOR ACTION</w:t>
            </w:r>
          </w:p>
          <w:p w14:paraId="1F256043" w14:textId="77777777" w:rsidR="0094263A" w:rsidRDefault="0094263A" w:rsidP="008A1288"/>
          <w:p w14:paraId="77EAA6F4" w14:textId="77777777" w:rsidR="0094263A" w:rsidRDefault="0094263A" w:rsidP="008A1288"/>
        </w:tc>
        <w:tc>
          <w:tcPr>
            <w:tcW w:w="1684" w:type="dxa"/>
            <w:gridSpan w:val="3"/>
          </w:tcPr>
          <w:p w14:paraId="0013DCD3" w14:textId="77777777" w:rsidR="0094263A" w:rsidRDefault="0094263A" w:rsidP="008A1288">
            <w:r>
              <w:t>PURPOSE</w:t>
            </w:r>
          </w:p>
          <w:p w14:paraId="150B39A3" w14:textId="77777777" w:rsidR="0094263A" w:rsidRDefault="0094263A" w:rsidP="008A1288"/>
          <w:p w14:paraId="6AAED16B" w14:textId="77777777" w:rsidR="0094263A" w:rsidRDefault="0094263A" w:rsidP="008A1288"/>
        </w:tc>
        <w:tc>
          <w:tcPr>
            <w:tcW w:w="2035" w:type="dxa"/>
          </w:tcPr>
          <w:p w14:paraId="4FA4EE00" w14:textId="77777777" w:rsidR="0094263A" w:rsidRDefault="0094263A" w:rsidP="008A1288">
            <w:r>
              <w:t>EXEPCTED RESULTS</w:t>
            </w:r>
          </w:p>
          <w:p w14:paraId="054B4E7F" w14:textId="77777777" w:rsidR="0094263A" w:rsidRDefault="0094263A" w:rsidP="008A1288"/>
          <w:p w14:paraId="350EFF1B" w14:textId="77777777" w:rsidR="0094263A" w:rsidRDefault="0094263A" w:rsidP="008A1288"/>
        </w:tc>
        <w:tc>
          <w:tcPr>
            <w:tcW w:w="1741" w:type="dxa"/>
          </w:tcPr>
          <w:p w14:paraId="1B5D85A7" w14:textId="77777777" w:rsidR="0094263A" w:rsidRDefault="0094263A" w:rsidP="008A1288">
            <w:r>
              <w:t>COMMENTS</w:t>
            </w:r>
          </w:p>
          <w:p w14:paraId="6DDD1F26" w14:textId="77777777" w:rsidR="0094263A" w:rsidRDefault="0094263A" w:rsidP="008A1288"/>
          <w:p w14:paraId="5700D995" w14:textId="77777777" w:rsidR="0094263A" w:rsidRDefault="0094263A" w:rsidP="008A1288"/>
        </w:tc>
      </w:tr>
      <w:tr w:rsidR="0094263A" w14:paraId="1F4ED987" w14:textId="77777777" w:rsidTr="008A1288">
        <w:trPr>
          <w:cantSplit/>
          <w:trHeight w:val="1961"/>
        </w:trPr>
        <w:tc>
          <w:tcPr>
            <w:tcW w:w="968" w:type="dxa"/>
          </w:tcPr>
          <w:p w14:paraId="084CE156" w14:textId="77777777" w:rsidR="0094263A" w:rsidRDefault="0094263A" w:rsidP="0012348C">
            <w:pPr>
              <w:numPr>
                <w:ilvl w:val="0"/>
                <w:numId w:val="27"/>
              </w:numPr>
              <w:jc w:val="center"/>
            </w:pPr>
          </w:p>
        </w:tc>
        <w:tc>
          <w:tcPr>
            <w:tcW w:w="2562" w:type="dxa"/>
          </w:tcPr>
          <w:p w14:paraId="086D5452" w14:textId="77777777" w:rsidR="0094263A" w:rsidRDefault="0094263A" w:rsidP="008A1288">
            <w:r>
              <w:t xml:space="preserve">In the Database Edit Window Click File&gt;Open. </w:t>
            </w:r>
          </w:p>
          <w:p w14:paraId="65488A7B" w14:textId="77777777" w:rsidR="0094263A" w:rsidRDefault="0094263A" w:rsidP="008A1288"/>
          <w:p w14:paraId="2AF56F78" w14:textId="77777777" w:rsidR="0094263A" w:rsidRDefault="0094263A" w:rsidP="008A1288">
            <w:r>
              <w:t xml:space="preserve">Reference Appendix section </w:t>
            </w:r>
            <w:r w:rsidR="00B077CD">
              <w:t>8.1.1 to</w:t>
            </w:r>
            <w:r>
              <w:t xml:space="preserve"> view action.</w:t>
            </w:r>
          </w:p>
        </w:tc>
        <w:tc>
          <w:tcPr>
            <w:tcW w:w="1684" w:type="dxa"/>
            <w:gridSpan w:val="3"/>
          </w:tcPr>
          <w:p w14:paraId="24C21FD1" w14:textId="77777777" w:rsidR="0094263A" w:rsidRDefault="0094263A" w:rsidP="008A1288">
            <w:r>
              <w:t>This step is to open the file system in your computer to select a file.</w:t>
            </w:r>
          </w:p>
        </w:tc>
        <w:tc>
          <w:tcPr>
            <w:tcW w:w="2035" w:type="dxa"/>
          </w:tcPr>
          <w:p w14:paraId="464B6ADE" w14:textId="77777777" w:rsidR="0094263A" w:rsidRDefault="0094263A" w:rsidP="008A1288">
            <w:r>
              <w:t>This step will open the file system in your computer to select a file.</w:t>
            </w:r>
          </w:p>
          <w:p w14:paraId="564FAD99" w14:textId="77777777" w:rsidR="0094263A" w:rsidRDefault="0094263A" w:rsidP="008A1288"/>
          <w:p w14:paraId="49C3B673" w14:textId="77777777" w:rsidR="0094263A" w:rsidRDefault="0094263A" w:rsidP="008A1288">
            <w:r>
              <w:t>Reference Appendix 8.1.2 to view expected results.</w:t>
            </w:r>
          </w:p>
        </w:tc>
        <w:tc>
          <w:tcPr>
            <w:tcW w:w="1741" w:type="dxa"/>
          </w:tcPr>
          <w:p w14:paraId="743B3AE2" w14:textId="77777777" w:rsidR="0094263A" w:rsidRDefault="0094263A" w:rsidP="008A1288">
            <w:r>
              <w:t>None.</w:t>
            </w:r>
          </w:p>
        </w:tc>
      </w:tr>
      <w:tr w:rsidR="0094263A" w14:paraId="48FE8855" w14:textId="77777777" w:rsidTr="008A1288">
        <w:trPr>
          <w:cantSplit/>
          <w:trHeight w:val="1340"/>
        </w:trPr>
        <w:tc>
          <w:tcPr>
            <w:tcW w:w="968" w:type="dxa"/>
          </w:tcPr>
          <w:p w14:paraId="2EFBD966" w14:textId="77777777" w:rsidR="0094263A" w:rsidRDefault="0094263A" w:rsidP="0012348C">
            <w:pPr>
              <w:pStyle w:val="ListParagraph"/>
              <w:numPr>
                <w:ilvl w:val="0"/>
                <w:numId w:val="27"/>
              </w:numPr>
            </w:pPr>
          </w:p>
        </w:tc>
        <w:tc>
          <w:tcPr>
            <w:tcW w:w="2562" w:type="dxa"/>
          </w:tcPr>
          <w:p w14:paraId="0ECFF13A" w14:textId="77777777" w:rsidR="0094263A" w:rsidRDefault="0094263A" w:rsidP="008A1288">
            <w:r>
              <w:t>Select an .xml file to open: For this example open TEST_DB.xml.</w:t>
            </w:r>
          </w:p>
          <w:p w14:paraId="5A66095F" w14:textId="77777777" w:rsidR="0094263A" w:rsidRDefault="0094263A" w:rsidP="008A1288"/>
        </w:tc>
        <w:tc>
          <w:tcPr>
            <w:tcW w:w="1684" w:type="dxa"/>
            <w:gridSpan w:val="3"/>
          </w:tcPr>
          <w:p w14:paraId="17827069" w14:textId="77777777" w:rsidR="0094263A" w:rsidRDefault="0094263A" w:rsidP="008A1288">
            <w:r>
              <w:t>This step is to select and open a file.</w:t>
            </w:r>
          </w:p>
        </w:tc>
        <w:tc>
          <w:tcPr>
            <w:tcW w:w="2035" w:type="dxa"/>
          </w:tcPr>
          <w:p w14:paraId="021F1908" w14:textId="77777777" w:rsidR="0094263A" w:rsidRDefault="0094263A" w:rsidP="008A1288">
            <w:r>
              <w:t>This step will display the Database Edit Window with Table Names.</w:t>
            </w:r>
          </w:p>
          <w:p w14:paraId="7E0FF3D0" w14:textId="77777777" w:rsidR="0094263A" w:rsidRDefault="0094263A" w:rsidP="008A1288"/>
          <w:p w14:paraId="45095D56" w14:textId="77777777" w:rsidR="0094263A" w:rsidRDefault="0094263A" w:rsidP="008A1288">
            <w:r>
              <w:t>Reference Appendix 8.2.1 to view expected results.</w:t>
            </w:r>
          </w:p>
        </w:tc>
        <w:tc>
          <w:tcPr>
            <w:tcW w:w="1741" w:type="dxa"/>
          </w:tcPr>
          <w:p w14:paraId="134E96DE" w14:textId="77777777" w:rsidR="0094263A" w:rsidRDefault="0094263A" w:rsidP="008A1288">
            <w:r>
              <w:t>None.</w:t>
            </w:r>
          </w:p>
        </w:tc>
      </w:tr>
      <w:tr w:rsidR="0094263A" w14:paraId="21AFE6AA" w14:textId="77777777" w:rsidTr="008A1288">
        <w:trPr>
          <w:cantSplit/>
          <w:trHeight w:val="530"/>
        </w:trPr>
        <w:tc>
          <w:tcPr>
            <w:tcW w:w="968" w:type="dxa"/>
          </w:tcPr>
          <w:p w14:paraId="67C0FBDE" w14:textId="77777777" w:rsidR="0094263A" w:rsidRDefault="0094263A" w:rsidP="0012348C">
            <w:pPr>
              <w:pStyle w:val="ListParagraph"/>
              <w:numPr>
                <w:ilvl w:val="0"/>
                <w:numId w:val="27"/>
              </w:numPr>
            </w:pPr>
          </w:p>
        </w:tc>
        <w:tc>
          <w:tcPr>
            <w:tcW w:w="2562" w:type="dxa"/>
          </w:tcPr>
          <w:p w14:paraId="718B6F6D" w14:textId="77777777" w:rsidR="0094263A" w:rsidRDefault="0094263A" w:rsidP="008A1288">
            <w:r>
              <w:t xml:space="preserve">Double click TYPE_TABLE. </w:t>
            </w:r>
          </w:p>
        </w:tc>
        <w:tc>
          <w:tcPr>
            <w:tcW w:w="1684" w:type="dxa"/>
            <w:gridSpan w:val="3"/>
          </w:tcPr>
          <w:p w14:paraId="0D3EAB80" w14:textId="77777777" w:rsidR="0094263A" w:rsidRDefault="0094263A" w:rsidP="008A1288">
            <w:r>
              <w:t>This will select a table.</w:t>
            </w:r>
          </w:p>
        </w:tc>
        <w:tc>
          <w:tcPr>
            <w:tcW w:w="2035" w:type="dxa"/>
          </w:tcPr>
          <w:p w14:paraId="38460D91" w14:textId="77777777" w:rsidR="0094263A" w:rsidRDefault="0094263A" w:rsidP="008A1288">
            <w:r>
              <w:t>This step will open the</w:t>
            </w:r>
            <w:r w:rsidR="007B73E6">
              <w:t xml:space="preserve"> TYPE_TABLE</w:t>
            </w:r>
            <w:r>
              <w:t xml:space="preserve"> Data Table Display Window</w:t>
            </w:r>
            <w:r w:rsidR="007B73E6">
              <w:t>.</w:t>
            </w:r>
            <w:r>
              <w:t xml:space="preserve"> </w:t>
            </w:r>
          </w:p>
          <w:p w14:paraId="728332C3" w14:textId="77777777" w:rsidR="0094263A" w:rsidRDefault="0094263A" w:rsidP="008A1288"/>
          <w:p w14:paraId="2E3F60CC" w14:textId="77777777" w:rsidR="0094263A" w:rsidRDefault="0094263A" w:rsidP="008A1288">
            <w:r>
              <w:t>Reference Appendix 8.2.2 to views expected results.</w:t>
            </w:r>
          </w:p>
        </w:tc>
        <w:tc>
          <w:tcPr>
            <w:tcW w:w="1741" w:type="dxa"/>
          </w:tcPr>
          <w:p w14:paraId="5071329F" w14:textId="77777777" w:rsidR="0094263A" w:rsidRDefault="0094263A" w:rsidP="008A1288">
            <w:r>
              <w:t>None.</w:t>
            </w:r>
          </w:p>
        </w:tc>
      </w:tr>
      <w:tr w:rsidR="0094263A" w14:paraId="47D23F74" w14:textId="77777777" w:rsidTr="008A1288">
        <w:trPr>
          <w:cantSplit/>
          <w:trHeight w:val="530"/>
        </w:trPr>
        <w:tc>
          <w:tcPr>
            <w:tcW w:w="968" w:type="dxa"/>
          </w:tcPr>
          <w:p w14:paraId="7430C69F" w14:textId="77777777" w:rsidR="0094263A" w:rsidRDefault="0094263A" w:rsidP="0012348C">
            <w:pPr>
              <w:pStyle w:val="ListParagraph"/>
              <w:numPr>
                <w:ilvl w:val="0"/>
                <w:numId w:val="27"/>
              </w:numPr>
            </w:pPr>
          </w:p>
        </w:tc>
        <w:tc>
          <w:tcPr>
            <w:tcW w:w="2562" w:type="dxa"/>
          </w:tcPr>
          <w:p w14:paraId="0E40AAD1" w14:textId="77777777" w:rsidR="0094263A" w:rsidRPr="00157B54" w:rsidRDefault="0094263A" w:rsidP="0012348C">
            <w:r>
              <w:t xml:space="preserve">Under the column </w:t>
            </w:r>
            <w:r w:rsidR="0012348C">
              <w:t>‘</w:t>
            </w:r>
            <w:r w:rsidRPr="00157B54">
              <w:t>FIELD_SMALLINT</w:t>
            </w:r>
            <w:r w:rsidR="0012348C">
              <w:t>’ click on the filter section (grayed out) and</w:t>
            </w:r>
            <w:r>
              <w:t xml:space="preserve"> search</w:t>
            </w:r>
            <w:r w:rsidR="0012348C">
              <w:t xml:space="preserve"> for the item ‘0</w:t>
            </w:r>
            <w:r>
              <w:t>’</w:t>
            </w:r>
            <w:r w:rsidR="0012348C">
              <w:t xml:space="preserve"> by entering 0 and then pressing enter.</w:t>
            </w:r>
            <w:r>
              <w:t xml:space="preserve"> Double click it and replace it with the integer ’20’</w:t>
            </w:r>
            <w:r w:rsidR="0012348C">
              <w:t xml:space="preserve"> then press enter.</w:t>
            </w:r>
            <w:r>
              <w:t xml:space="preserve"> </w:t>
            </w:r>
            <w:r w:rsidR="0012348C">
              <w:t>Do not save</w:t>
            </w:r>
            <w:r>
              <w:t xml:space="preserve"> the changes.</w:t>
            </w:r>
          </w:p>
        </w:tc>
        <w:tc>
          <w:tcPr>
            <w:tcW w:w="1684" w:type="dxa"/>
            <w:gridSpan w:val="3"/>
          </w:tcPr>
          <w:p w14:paraId="61E5BA83" w14:textId="77777777" w:rsidR="0094263A" w:rsidRDefault="0094263A" w:rsidP="008A1288">
            <w:r>
              <w:t>This step is to create a change in the table TYPE_TABLE</w:t>
            </w:r>
          </w:p>
        </w:tc>
        <w:tc>
          <w:tcPr>
            <w:tcW w:w="2035" w:type="dxa"/>
          </w:tcPr>
          <w:p w14:paraId="45312255" w14:textId="77777777" w:rsidR="0094263A" w:rsidRDefault="0094263A" w:rsidP="008A1288">
            <w:r>
              <w:t>Item ‘0’ will now display ’20.’</w:t>
            </w:r>
          </w:p>
          <w:p w14:paraId="08FF028E" w14:textId="77777777" w:rsidR="0094263A" w:rsidRDefault="0094263A" w:rsidP="008A1288"/>
          <w:p w14:paraId="3A11B5BD" w14:textId="77777777" w:rsidR="0094263A" w:rsidRDefault="0094263A" w:rsidP="008A1288">
            <w:r>
              <w:t>Reference Appendix 8.2.2 and 8.2.3 to view expected results.</w:t>
            </w:r>
          </w:p>
        </w:tc>
        <w:tc>
          <w:tcPr>
            <w:tcW w:w="1741" w:type="dxa"/>
          </w:tcPr>
          <w:p w14:paraId="5475D752" w14:textId="77777777" w:rsidR="0094263A" w:rsidRDefault="0094263A" w:rsidP="008A1288">
            <w:r>
              <w:t>None.</w:t>
            </w:r>
          </w:p>
        </w:tc>
      </w:tr>
      <w:tr w:rsidR="0094263A" w14:paraId="592460AE" w14:textId="77777777" w:rsidTr="008A1288">
        <w:trPr>
          <w:cantSplit/>
          <w:trHeight w:val="530"/>
        </w:trPr>
        <w:tc>
          <w:tcPr>
            <w:tcW w:w="968" w:type="dxa"/>
          </w:tcPr>
          <w:p w14:paraId="67D916BC" w14:textId="77777777" w:rsidR="0094263A" w:rsidRDefault="0094263A" w:rsidP="0012348C">
            <w:pPr>
              <w:pStyle w:val="ListParagraph"/>
              <w:numPr>
                <w:ilvl w:val="0"/>
                <w:numId w:val="27"/>
              </w:numPr>
            </w:pPr>
          </w:p>
        </w:tc>
        <w:tc>
          <w:tcPr>
            <w:tcW w:w="2562" w:type="dxa"/>
          </w:tcPr>
          <w:p w14:paraId="0E4A2316" w14:textId="77777777" w:rsidR="0094263A" w:rsidRDefault="0094263A" w:rsidP="008A1288">
            <w:r>
              <w:t>Click File&gt;Exit or the red ‘x’ button.</w:t>
            </w:r>
          </w:p>
          <w:p w14:paraId="4D30AEFA" w14:textId="77777777" w:rsidR="0094263A" w:rsidRDefault="0094263A" w:rsidP="008A1288"/>
          <w:p w14:paraId="5FB57832" w14:textId="77777777" w:rsidR="0094263A" w:rsidRDefault="0094263A" w:rsidP="008A1288">
            <w:r>
              <w:t xml:space="preserve"> Reference Appendix 8.2.4 to view action.</w:t>
            </w:r>
          </w:p>
        </w:tc>
        <w:tc>
          <w:tcPr>
            <w:tcW w:w="1684" w:type="dxa"/>
            <w:gridSpan w:val="3"/>
          </w:tcPr>
          <w:p w14:paraId="4FD10C07" w14:textId="77777777" w:rsidR="0094263A" w:rsidRDefault="0094263A" w:rsidP="008A1288">
            <w:r>
              <w:t>This is to attempt to close the program.</w:t>
            </w:r>
          </w:p>
        </w:tc>
        <w:tc>
          <w:tcPr>
            <w:tcW w:w="2035" w:type="dxa"/>
          </w:tcPr>
          <w:p w14:paraId="21C737AB" w14:textId="77777777" w:rsidR="0094263A" w:rsidRDefault="0094263A" w:rsidP="008A1288">
            <w:r>
              <w:t>This will prompt a window to ‘save changes, Return to Editor or Close without saving’.</w:t>
            </w:r>
          </w:p>
          <w:p w14:paraId="72AF6DC4" w14:textId="77777777" w:rsidR="0094263A" w:rsidRDefault="0094263A" w:rsidP="008A1288"/>
          <w:p w14:paraId="4F12DF74" w14:textId="77777777" w:rsidR="0094263A" w:rsidRDefault="0094263A" w:rsidP="008A1288">
            <w:r>
              <w:t>Reference Appendix 8.2.5 to view expected results.</w:t>
            </w:r>
          </w:p>
        </w:tc>
        <w:tc>
          <w:tcPr>
            <w:tcW w:w="1741" w:type="dxa"/>
          </w:tcPr>
          <w:p w14:paraId="22134AAC" w14:textId="77777777" w:rsidR="0094263A" w:rsidRDefault="0094263A" w:rsidP="008A1288">
            <w:r>
              <w:t>None</w:t>
            </w:r>
          </w:p>
        </w:tc>
      </w:tr>
      <w:tr w:rsidR="0094263A" w14:paraId="1F44F42E" w14:textId="77777777" w:rsidTr="008A1288">
        <w:trPr>
          <w:trHeight w:val="1250"/>
        </w:trPr>
        <w:tc>
          <w:tcPr>
            <w:tcW w:w="8990" w:type="dxa"/>
            <w:gridSpan w:val="7"/>
            <w:tcBorders>
              <w:bottom w:val="single" w:sz="4" w:space="0" w:color="auto"/>
            </w:tcBorders>
          </w:tcPr>
          <w:p w14:paraId="639DD5E4" w14:textId="77777777" w:rsidR="0094263A" w:rsidRDefault="0094263A" w:rsidP="008A1288">
            <w:r>
              <w:t>Concluding Remarks:</w:t>
            </w:r>
          </w:p>
          <w:p w14:paraId="39236E23" w14:textId="77777777" w:rsidR="0094263A" w:rsidRDefault="0094263A" w:rsidP="008A1288"/>
        </w:tc>
      </w:tr>
      <w:tr w:rsidR="0094263A" w14:paraId="6CE2B765" w14:textId="77777777" w:rsidTr="008A1288">
        <w:trPr>
          <w:trHeight w:val="890"/>
        </w:trPr>
        <w:tc>
          <w:tcPr>
            <w:tcW w:w="4716" w:type="dxa"/>
            <w:gridSpan w:val="3"/>
          </w:tcPr>
          <w:p w14:paraId="33585CC8" w14:textId="77777777" w:rsidR="0094263A" w:rsidRDefault="0094263A" w:rsidP="008A1288">
            <w:r>
              <w:t xml:space="preserve">Testing Team: </w:t>
            </w:r>
          </w:p>
          <w:p w14:paraId="5FEC36DA" w14:textId="77777777" w:rsidR="0094263A" w:rsidRDefault="0094263A" w:rsidP="008A1288"/>
        </w:tc>
        <w:tc>
          <w:tcPr>
            <w:tcW w:w="4274" w:type="dxa"/>
            <w:gridSpan w:val="4"/>
          </w:tcPr>
          <w:p w14:paraId="04012D01" w14:textId="77777777" w:rsidR="0094263A" w:rsidRDefault="0094263A" w:rsidP="008A1288">
            <w:r>
              <w:t>Date Completed:</w:t>
            </w:r>
          </w:p>
          <w:p w14:paraId="3C2830BE" w14:textId="77777777" w:rsidR="0094263A" w:rsidRDefault="0094263A" w:rsidP="008A1288"/>
        </w:tc>
      </w:tr>
    </w:tbl>
    <w:p w14:paraId="50A29DBE" w14:textId="77777777" w:rsidR="0094263A" w:rsidRDefault="0094263A" w:rsidP="0094263A"/>
    <w:p w14:paraId="098A6C33" w14:textId="77777777" w:rsidR="0094263A" w:rsidRDefault="0094263A" w:rsidP="0094263A"/>
    <w:p w14:paraId="1E65A2C4" w14:textId="77777777" w:rsidR="0094263A" w:rsidRDefault="0094263A" w:rsidP="0094263A"/>
    <w:p w14:paraId="3C22028F" w14:textId="77777777" w:rsidR="00BE344B" w:rsidRDefault="00BE344B" w:rsidP="0094263A"/>
    <w:p w14:paraId="7FC8FB1E" w14:textId="77777777" w:rsidR="00BE344B" w:rsidRDefault="00BE344B" w:rsidP="0094263A"/>
    <w:p w14:paraId="5C569F90" w14:textId="77777777" w:rsidR="00BE344B" w:rsidRDefault="00BE344B" w:rsidP="0094263A"/>
    <w:p w14:paraId="02344649" w14:textId="77777777" w:rsidR="00BE344B" w:rsidRDefault="00BE344B" w:rsidP="0094263A"/>
    <w:p w14:paraId="2A79125F" w14:textId="77777777" w:rsidR="00BE344B" w:rsidRDefault="00BE344B" w:rsidP="0094263A"/>
    <w:p w14:paraId="01C294AB" w14:textId="77777777" w:rsidR="009C666A" w:rsidRDefault="009C666A" w:rsidP="0094263A"/>
    <w:p w14:paraId="20CE198C" w14:textId="77777777" w:rsidR="009C666A" w:rsidRDefault="009C666A" w:rsidP="0094263A"/>
    <w:p w14:paraId="1DB6D6E5" w14:textId="77777777" w:rsidR="009C666A" w:rsidRDefault="009C666A" w:rsidP="0094263A"/>
    <w:p w14:paraId="0A5EE12B" w14:textId="77777777" w:rsidR="009C666A" w:rsidRDefault="009C666A" w:rsidP="0094263A"/>
    <w:p w14:paraId="74F0D728" w14:textId="77777777" w:rsidR="009C666A" w:rsidRDefault="009C666A" w:rsidP="0094263A"/>
    <w:p w14:paraId="567AFDA2" w14:textId="77777777" w:rsidR="009C666A" w:rsidRDefault="009C666A" w:rsidP="0094263A"/>
    <w:p w14:paraId="47612377" w14:textId="77777777" w:rsidR="009C666A" w:rsidRDefault="009C666A" w:rsidP="0094263A"/>
    <w:p w14:paraId="749A707B" w14:textId="77777777" w:rsidR="009C666A" w:rsidRDefault="009C666A" w:rsidP="0094263A"/>
    <w:p w14:paraId="63DA203C" w14:textId="77777777" w:rsidR="009C666A" w:rsidRDefault="009C666A" w:rsidP="0094263A"/>
    <w:p w14:paraId="421379E2" w14:textId="77777777" w:rsidR="009C666A" w:rsidRDefault="009C666A" w:rsidP="0094263A"/>
    <w:p w14:paraId="0037B603" w14:textId="77777777" w:rsidR="009C666A" w:rsidRDefault="009C666A" w:rsidP="0094263A"/>
    <w:p w14:paraId="744E3B92" w14:textId="77777777" w:rsidR="009C666A" w:rsidRDefault="009C666A" w:rsidP="0094263A"/>
    <w:p w14:paraId="78504FDD" w14:textId="77777777" w:rsidR="009C666A" w:rsidRDefault="009C666A" w:rsidP="0094263A"/>
    <w:p w14:paraId="3C14DB3B" w14:textId="77777777" w:rsidR="009C666A" w:rsidRDefault="009C666A" w:rsidP="0094263A"/>
    <w:p w14:paraId="072B2959" w14:textId="77777777" w:rsidR="009C666A" w:rsidRDefault="009C666A" w:rsidP="009C666A">
      <w:pPr>
        <w:pStyle w:val="Heading2"/>
        <w:numPr>
          <w:ilvl w:val="1"/>
          <w:numId w:val="1"/>
        </w:numPr>
        <w:ind w:left="720"/>
      </w:pPr>
      <w:bookmarkStart w:id="46" w:name="_Toc37896841"/>
      <w:bookmarkStart w:id="47" w:name="_Toc38484102"/>
      <w:r>
        <w:t>Test 3: Search&gt;Find Files</w:t>
      </w:r>
      <w:bookmarkEnd w:id="46"/>
      <w:bookmarkEnd w:id="47"/>
    </w:p>
    <w:p w14:paraId="1DDDF6AD" w14:textId="77777777" w:rsidR="009C666A" w:rsidRDefault="009C666A" w:rsidP="009C666A">
      <w:r>
        <w:t>Objective: The objective of Test 3 is to ensure that when the user clicks Search&gt;Find Files from the Database Edit Window, “Search opens a file search dialog that allows a user to search specified directories for files that contain a given text string. When using this option, files containing the text string are listed. Selecting the file from the display will open the database table.”</w:t>
      </w:r>
    </w:p>
    <w:p w14:paraId="674D1F4A" w14:textId="77777777" w:rsidR="009C666A" w:rsidRDefault="009C666A" w:rsidP="009C666A"/>
    <w:p w14:paraId="14B64EEC" w14:textId="77777777" w:rsidR="009C666A" w:rsidRDefault="009C666A" w:rsidP="009C666A">
      <w:r>
        <w:t xml:space="preserve">Notes: </w:t>
      </w:r>
    </w:p>
    <w:p w14:paraId="30FE82EF" w14:textId="77777777" w:rsidR="00BE344B" w:rsidRDefault="009C666A" w:rsidP="009C666A">
      <w:r>
        <w:t>The user will be required to have the provided .xml files. Then, the user shall execute dbEdit.jar and click Search&gt;Find Files to browse for an .xml file, select it and open.</w:t>
      </w:r>
    </w:p>
    <w:p w14:paraId="2EF1E471" w14:textId="77777777" w:rsidR="009C666A" w:rsidRDefault="009C666A" w:rsidP="009C666A"/>
    <w:p w14:paraId="10D57FD2" w14:textId="77777777" w:rsidR="009C666A" w:rsidRDefault="009C666A" w:rsidP="009C6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C666A" w14:paraId="0D2DDD62" w14:textId="77777777" w:rsidTr="009C666A">
        <w:trPr>
          <w:cantSplit/>
          <w:trHeight w:val="300"/>
        </w:trPr>
        <w:tc>
          <w:tcPr>
            <w:tcW w:w="4821" w:type="dxa"/>
            <w:gridSpan w:val="4"/>
          </w:tcPr>
          <w:p w14:paraId="69955AAD" w14:textId="77777777" w:rsidR="009C666A" w:rsidRDefault="009C666A" w:rsidP="009C666A">
            <w:r>
              <w:t>Test No.: 3</w:t>
            </w:r>
          </w:p>
        </w:tc>
        <w:tc>
          <w:tcPr>
            <w:tcW w:w="4169" w:type="dxa"/>
            <w:gridSpan w:val="3"/>
          </w:tcPr>
          <w:p w14:paraId="21C49250" w14:textId="77777777" w:rsidR="009C666A" w:rsidRDefault="009C666A" w:rsidP="009C666A">
            <w:r>
              <w:t>Current Status: Pending</w:t>
            </w:r>
          </w:p>
        </w:tc>
      </w:tr>
      <w:tr w:rsidR="009C666A" w14:paraId="1E503C63" w14:textId="77777777" w:rsidTr="009C666A">
        <w:trPr>
          <w:cantSplit/>
          <w:trHeight w:val="300"/>
        </w:trPr>
        <w:tc>
          <w:tcPr>
            <w:tcW w:w="8990" w:type="dxa"/>
            <w:gridSpan w:val="7"/>
          </w:tcPr>
          <w:p w14:paraId="3392B5AB" w14:textId="77777777" w:rsidR="009C666A" w:rsidRPr="00E47986" w:rsidRDefault="009C666A" w:rsidP="009C666A">
            <w:r w:rsidRPr="00E47986">
              <w:t xml:space="preserve">Test title:  </w:t>
            </w:r>
            <w:r>
              <w:t>Search &gt; Find Files</w:t>
            </w:r>
            <w:r w:rsidRPr="00E47986">
              <w:t xml:space="preserve"> </w:t>
            </w:r>
          </w:p>
        </w:tc>
      </w:tr>
      <w:tr w:rsidR="009C666A" w14:paraId="4F4317B3" w14:textId="77777777" w:rsidTr="009C666A">
        <w:trPr>
          <w:cantSplit/>
          <w:trHeight w:val="1070"/>
        </w:trPr>
        <w:tc>
          <w:tcPr>
            <w:tcW w:w="8990" w:type="dxa"/>
            <w:gridSpan w:val="7"/>
          </w:tcPr>
          <w:p w14:paraId="07295E96" w14:textId="77777777" w:rsidR="009C666A" w:rsidRPr="00E47986" w:rsidRDefault="009C666A" w:rsidP="009C666A">
            <w:r w:rsidRPr="00E47986">
              <w:t xml:space="preserve">Testing approach: </w:t>
            </w:r>
          </w:p>
          <w:p w14:paraId="591E51F2" w14:textId="77777777" w:rsidR="009C666A" w:rsidRDefault="009C666A" w:rsidP="009C666A"/>
          <w:p w14:paraId="7B3A8641" w14:textId="77777777" w:rsidR="009C666A" w:rsidRDefault="009C666A" w:rsidP="009C666A">
            <w:r>
              <w:t xml:space="preserve">First the user will need to clone the following data base to access the relevant files; </w:t>
            </w:r>
            <w:hyperlink r:id="rId18" w:history="1">
              <w:r w:rsidRPr="003534BE">
                <w:rPr>
                  <w:rStyle w:val="Hyperlink"/>
                </w:rPr>
                <w:t>https://github.com/CS5387/testplangroup1-team-9.git</w:t>
              </w:r>
            </w:hyperlink>
          </w:p>
          <w:p w14:paraId="0F3D678C" w14:textId="77777777" w:rsidR="009C666A" w:rsidRDefault="009C666A" w:rsidP="009C666A"/>
          <w:p w14:paraId="41BA2A1F" w14:textId="77777777" w:rsidR="009C666A" w:rsidRDefault="009C666A" w:rsidP="009C666A">
            <w:r>
              <w:t xml:space="preserve">In the folder you will find the file </w:t>
            </w:r>
            <w:r w:rsidRPr="000E1698">
              <w:rPr>
                <w:u w:val="single"/>
              </w:rPr>
              <w:t>dbEdit.jar</w:t>
            </w:r>
            <w:r>
              <w:rPr>
                <w:u w:val="single"/>
              </w:rPr>
              <w:t>.</w:t>
            </w:r>
            <w:r>
              <w:t xml:space="preserve"> Run this file.</w:t>
            </w:r>
          </w:p>
          <w:p w14:paraId="1DEEACF3" w14:textId="77777777" w:rsidR="009C666A" w:rsidRDefault="009C666A" w:rsidP="009C666A"/>
          <w:p w14:paraId="686D96E7" w14:textId="77777777" w:rsidR="009C666A" w:rsidRPr="00E47986" w:rsidRDefault="009C666A" w:rsidP="009C666A">
            <w:r>
              <w:t>In the folder you will find the files listed in section 2.1 under Test Items. They will be references in the steps below.</w:t>
            </w:r>
          </w:p>
        </w:tc>
      </w:tr>
      <w:tr w:rsidR="009C666A" w14:paraId="19D97DF4" w14:textId="77777777" w:rsidTr="009C666A">
        <w:trPr>
          <w:cantSplit/>
          <w:trHeight w:val="85"/>
        </w:trPr>
        <w:tc>
          <w:tcPr>
            <w:tcW w:w="957" w:type="dxa"/>
          </w:tcPr>
          <w:p w14:paraId="5BF10A90" w14:textId="77777777" w:rsidR="009C666A" w:rsidRDefault="009C666A" w:rsidP="009C666A">
            <w:r>
              <w:t>STEP</w:t>
            </w:r>
          </w:p>
          <w:p w14:paraId="492F1CAA" w14:textId="77777777" w:rsidR="009C666A" w:rsidRDefault="009C666A" w:rsidP="009C666A"/>
          <w:p w14:paraId="2F6B843E" w14:textId="77777777" w:rsidR="009C666A" w:rsidRDefault="009C666A" w:rsidP="009C666A"/>
        </w:tc>
        <w:tc>
          <w:tcPr>
            <w:tcW w:w="2644" w:type="dxa"/>
          </w:tcPr>
          <w:p w14:paraId="4ABD1A3C" w14:textId="77777777" w:rsidR="009C666A" w:rsidRDefault="009C666A" w:rsidP="009C666A">
            <w:r>
              <w:t>OPERATOR ACTION</w:t>
            </w:r>
          </w:p>
          <w:p w14:paraId="53A45639" w14:textId="77777777" w:rsidR="009C666A" w:rsidRDefault="009C666A" w:rsidP="009C666A"/>
          <w:p w14:paraId="628CAE28" w14:textId="77777777" w:rsidR="009C666A" w:rsidRDefault="009C666A" w:rsidP="009C666A"/>
        </w:tc>
        <w:tc>
          <w:tcPr>
            <w:tcW w:w="1676" w:type="dxa"/>
            <w:gridSpan w:val="3"/>
          </w:tcPr>
          <w:p w14:paraId="4A02327C" w14:textId="77777777" w:rsidR="009C666A" w:rsidRDefault="009C666A" w:rsidP="009C666A">
            <w:r>
              <w:t>PURPOSE</w:t>
            </w:r>
          </w:p>
          <w:p w14:paraId="5157A5D9" w14:textId="77777777" w:rsidR="009C666A" w:rsidRDefault="009C666A" w:rsidP="009C666A"/>
          <w:p w14:paraId="2A8257C4" w14:textId="77777777" w:rsidR="009C666A" w:rsidRDefault="009C666A" w:rsidP="009C666A"/>
        </w:tc>
        <w:tc>
          <w:tcPr>
            <w:tcW w:w="1996" w:type="dxa"/>
          </w:tcPr>
          <w:p w14:paraId="656DBD30" w14:textId="77777777" w:rsidR="009C666A" w:rsidRDefault="009C666A" w:rsidP="009C666A">
            <w:r>
              <w:t>EXEPCTED RESULTS</w:t>
            </w:r>
          </w:p>
          <w:p w14:paraId="3DFFC31D" w14:textId="77777777" w:rsidR="009C666A" w:rsidRDefault="009C666A" w:rsidP="009C666A"/>
          <w:p w14:paraId="17ECFFDC" w14:textId="77777777" w:rsidR="009C666A" w:rsidRDefault="009C666A" w:rsidP="009C666A"/>
        </w:tc>
        <w:tc>
          <w:tcPr>
            <w:tcW w:w="1717" w:type="dxa"/>
          </w:tcPr>
          <w:p w14:paraId="7A2069F8" w14:textId="77777777" w:rsidR="009C666A" w:rsidRDefault="009C666A" w:rsidP="009C666A">
            <w:r>
              <w:t>COMMENTS</w:t>
            </w:r>
          </w:p>
          <w:p w14:paraId="488E4122" w14:textId="77777777" w:rsidR="009C666A" w:rsidRDefault="009C666A" w:rsidP="009C666A"/>
          <w:p w14:paraId="1465A0E0" w14:textId="77777777" w:rsidR="009C666A" w:rsidRDefault="009C666A" w:rsidP="009C666A"/>
        </w:tc>
      </w:tr>
      <w:tr w:rsidR="009C666A" w14:paraId="2D6CF9B2" w14:textId="77777777" w:rsidTr="009C666A">
        <w:trPr>
          <w:cantSplit/>
          <w:trHeight w:val="422"/>
        </w:trPr>
        <w:tc>
          <w:tcPr>
            <w:tcW w:w="957" w:type="dxa"/>
          </w:tcPr>
          <w:p w14:paraId="47C1C58B" w14:textId="77777777" w:rsidR="009C666A" w:rsidRDefault="009C666A" w:rsidP="009C666A">
            <w:pPr>
              <w:pStyle w:val="ListParagraph"/>
              <w:numPr>
                <w:ilvl w:val="0"/>
                <w:numId w:val="23"/>
              </w:numPr>
            </w:pPr>
          </w:p>
        </w:tc>
        <w:tc>
          <w:tcPr>
            <w:tcW w:w="2644" w:type="dxa"/>
          </w:tcPr>
          <w:p w14:paraId="6FC43F68" w14:textId="77777777" w:rsidR="009C666A" w:rsidRDefault="009C666A" w:rsidP="009C666A">
            <w:r>
              <w:t>In the Database Edit Window Click Search&gt;Find Files.</w:t>
            </w:r>
          </w:p>
          <w:p w14:paraId="56C177C9" w14:textId="77777777" w:rsidR="009C666A" w:rsidRDefault="009C666A" w:rsidP="009C666A"/>
          <w:p w14:paraId="571D2F5D" w14:textId="77777777" w:rsidR="009C666A" w:rsidRDefault="009C666A" w:rsidP="009C666A">
            <w:r>
              <w:t>Reference Appendix 8.3.1 to view action.</w:t>
            </w:r>
          </w:p>
          <w:p w14:paraId="15AED85B" w14:textId="77777777" w:rsidR="009C666A" w:rsidRDefault="009C666A" w:rsidP="009C666A"/>
        </w:tc>
        <w:tc>
          <w:tcPr>
            <w:tcW w:w="1676" w:type="dxa"/>
            <w:gridSpan w:val="3"/>
          </w:tcPr>
          <w:p w14:paraId="6FAEDF2A" w14:textId="77777777" w:rsidR="009C666A" w:rsidRDefault="009C666A" w:rsidP="009C666A">
            <w:r>
              <w:t>This step is to open the Find Files Window.</w:t>
            </w:r>
          </w:p>
        </w:tc>
        <w:tc>
          <w:tcPr>
            <w:tcW w:w="1996" w:type="dxa"/>
          </w:tcPr>
          <w:p w14:paraId="22B452BC" w14:textId="77777777" w:rsidR="009C666A" w:rsidRDefault="009C666A" w:rsidP="009C666A">
            <w:r>
              <w:t>This step will open the ‘TTC Search For XML Files’ window.</w:t>
            </w:r>
          </w:p>
          <w:p w14:paraId="7AD6AF2A" w14:textId="77777777" w:rsidR="009C666A" w:rsidRDefault="009C666A" w:rsidP="009C666A"/>
          <w:p w14:paraId="190AD94B" w14:textId="77777777" w:rsidR="009C666A" w:rsidRDefault="009C666A" w:rsidP="009C666A">
            <w:r>
              <w:t>Reference Appendix 8.3.2 to view expected results.</w:t>
            </w:r>
          </w:p>
          <w:p w14:paraId="503ECF9D" w14:textId="77777777" w:rsidR="009C666A" w:rsidRDefault="009C666A" w:rsidP="009C666A"/>
        </w:tc>
        <w:tc>
          <w:tcPr>
            <w:tcW w:w="1717" w:type="dxa"/>
          </w:tcPr>
          <w:p w14:paraId="14AF8AD0" w14:textId="77777777" w:rsidR="009C666A" w:rsidRDefault="009C666A" w:rsidP="009C666A">
            <w:r>
              <w:t>None.</w:t>
            </w:r>
          </w:p>
        </w:tc>
      </w:tr>
      <w:tr w:rsidR="009C666A" w14:paraId="6E605756" w14:textId="77777777" w:rsidTr="009C666A">
        <w:trPr>
          <w:cantSplit/>
          <w:trHeight w:val="422"/>
        </w:trPr>
        <w:tc>
          <w:tcPr>
            <w:tcW w:w="957" w:type="dxa"/>
          </w:tcPr>
          <w:p w14:paraId="48B3FAFA" w14:textId="77777777" w:rsidR="009C666A" w:rsidRDefault="009C666A" w:rsidP="009C666A">
            <w:pPr>
              <w:pStyle w:val="ListParagraph"/>
              <w:numPr>
                <w:ilvl w:val="0"/>
                <w:numId w:val="23"/>
              </w:numPr>
            </w:pPr>
          </w:p>
        </w:tc>
        <w:tc>
          <w:tcPr>
            <w:tcW w:w="2644" w:type="dxa"/>
          </w:tcPr>
          <w:p w14:paraId="3BB03671" w14:textId="77777777" w:rsidR="009C666A" w:rsidRDefault="009C666A" w:rsidP="009C666A">
            <w:r>
              <w:t>In the ‘Search For’ entry, enter “</w:t>
            </w:r>
            <w:r w:rsidRPr="00F244BC">
              <w:t>TEST_DB</w:t>
            </w:r>
            <w:r>
              <w:t>”</w:t>
            </w:r>
            <w:r w:rsidRPr="00F244BC">
              <w:t xml:space="preserve"> and press enter.</w:t>
            </w:r>
          </w:p>
        </w:tc>
        <w:tc>
          <w:tcPr>
            <w:tcW w:w="1676" w:type="dxa"/>
            <w:gridSpan w:val="3"/>
          </w:tcPr>
          <w:p w14:paraId="72255CEC" w14:textId="77777777" w:rsidR="009C666A" w:rsidRDefault="009C666A" w:rsidP="009C666A">
            <w:r>
              <w:t>This step is to search for .xml files.</w:t>
            </w:r>
          </w:p>
        </w:tc>
        <w:tc>
          <w:tcPr>
            <w:tcW w:w="1996" w:type="dxa"/>
          </w:tcPr>
          <w:p w14:paraId="1E6ABBB4" w14:textId="77777777" w:rsidR="009C666A" w:rsidRDefault="009C666A" w:rsidP="009C666A">
            <w:r>
              <w:t>This step will display 4 file paths in column ‘A.’</w:t>
            </w:r>
          </w:p>
          <w:p w14:paraId="7FAFA681" w14:textId="77777777" w:rsidR="009C666A" w:rsidRDefault="009C666A" w:rsidP="009C666A"/>
          <w:p w14:paraId="109392F6" w14:textId="77777777" w:rsidR="009C666A" w:rsidRDefault="009C666A" w:rsidP="009C666A">
            <w:r>
              <w:t>Reference Appendix 8.3.3 to view expected results.</w:t>
            </w:r>
          </w:p>
          <w:p w14:paraId="087990A8" w14:textId="77777777" w:rsidR="009C666A" w:rsidRDefault="009C666A" w:rsidP="009C666A"/>
        </w:tc>
        <w:tc>
          <w:tcPr>
            <w:tcW w:w="1717" w:type="dxa"/>
          </w:tcPr>
          <w:p w14:paraId="3AAF33BB" w14:textId="77777777" w:rsidR="009C666A" w:rsidRDefault="009C666A" w:rsidP="009C666A">
            <w:r>
              <w:t>None.</w:t>
            </w:r>
          </w:p>
        </w:tc>
      </w:tr>
      <w:tr w:rsidR="009C666A" w14:paraId="242363B3" w14:textId="77777777" w:rsidTr="009C666A">
        <w:trPr>
          <w:trHeight w:val="1250"/>
        </w:trPr>
        <w:tc>
          <w:tcPr>
            <w:tcW w:w="8990" w:type="dxa"/>
            <w:gridSpan w:val="7"/>
            <w:tcBorders>
              <w:bottom w:val="single" w:sz="4" w:space="0" w:color="auto"/>
            </w:tcBorders>
          </w:tcPr>
          <w:p w14:paraId="0103663F" w14:textId="77777777" w:rsidR="009C666A" w:rsidRDefault="009C666A" w:rsidP="009C666A">
            <w:r>
              <w:t>Concluding Remarks:</w:t>
            </w:r>
          </w:p>
          <w:p w14:paraId="7A7636DB" w14:textId="77777777" w:rsidR="009C666A" w:rsidRDefault="009C666A" w:rsidP="009C666A"/>
        </w:tc>
      </w:tr>
      <w:tr w:rsidR="009C666A" w14:paraId="22C5EF34" w14:textId="77777777" w:rsidTr="009C666A">
        <w:trPr>
          <w:trHeight w:val="890"/>
        </w:trPr>
        <w:tc>
          <w:tcPr>
            <w:tcW w:w="4809" w:type="dxa"/>
            <w:gridSpan w:val="3"/>
          </w:tcPr>
          <w:p w14:paraId="7CB49DDE" w14:textId="77777777" w:rsidR="009C666A" w:rsidRDefault="009C666A" w:rsidP="009C666A">
            <w:r>
              <w:t xml:space="preserve">Testing Team: </w:t>
            </w:r>
          </w:p>
          <w:p w14:paraId="381957AB" w14:textId="77777777" w:rsidR="009C666A" w:rsidRDefault="009C666A" w:rsidP="009C666A"/>
        </w:tc>
        <w:tc>
          <w:tcPr>
            <w:tcW w:w="4181" w:type="dxa"/>
            <w:gridSpan w:val="4"/>
          </w:tcPr>
          <w:p w14:paraId="3F450513" w14:textId="77777777" w:rsidR="009C666A" w:rsidRDefault="009C666A" w:rsidP="009C666A">
            <w:r>
              <w:t>Date Completed:</w:t>
            </w:r>
          </w:p>
          <w:p w14:paraId="55E08E75" w14:textId="77777777" w:rsidR="009C666A" w:rsidRDefault="009C666A" w:rsidP="009C666A"/>
        </w:tc>
      </w:tr>
    </w:tbl>
    <w:p w14:paraId="1E76696C" w14:textId="77777777" w:rsidR="00BE344B" w:rsidRDefault="00BE344B" w:rsidP="00BE344B"/>
    <w:p w14:paraId="3FB70B4F" w14:textId="77777777" w:rsidR="009C666A" w:rsidRDefault="009C666A" w:rsidP="009C666A">
      <w:pPr>
        <w:pStyle w:val="Heading2"/>
        <w:numPr>
          <w:ilvl w:val="1"/>
          <w:numId w:val="1"/>
        </w:numPr>
        <w:ind w:left="720"/>
      </w:pPr>
      <w:bookmarkStart w:id="48" w:name="_Toc37896842"/>
      <w:bookmarkStart w:id="49" w:name="_Toc38484103"/>
      <w:r>
        <w:t>Test 4: File&gt;Save</w:t>
      </w:r>
      <w:bookmarkEnd w:id="48"/>
      <w:bookmarkEnd w:id="49"/>
    </w:p>
    <w:p w14:paraId="6C399C94" w14:textId="77777777" w:rsidR="009C666A" w:rsidRDefault="009C666A" w:rsidP="009C666A"/>
    <w:p w14:paraId="7938D385" w14:textId="77777777" w:rsidR="009C666A" w:rsidRDefault="009C666A" w:rsidP="009C666A">
      <w:r>
        <w:t xml:space="preserve">Objective: The objective of Test 4 is to ensure that when the user clicks </w:t>
      </w:r>
      <w:r w:rsidR="00695463">
        <w:t xml:space="preserve">File&gt;Save from the Data table </w:t>
      </w:r>
      <w:r>
        <w:t>Edit Window, “On file save, the user is prompted to enter a new history entry.”</w:t>
      </w:r>
    </w:p>
    <w:p w14:paraId="14179BF7" w14:textId="77777777" w:rsidR="009C666A" w:rsidRDefault="009C666A" w:rsidP="009C666A"/>
    <w:p w14:paraId="68C715F0" w14:textId="77777777" w:rsidR="009C666A" w:rsidRDefault="009C666A" w:rsidP="009C666A">
      <w:r>
        <w:t xml:space="preserve">Notes: </w:t>
      </w:r>
    </w:p>
    <w:p w14:paraId="38A195C5" w14:textId="77777777" w:rsidR="009C666A" w:rsidRDefault="009C666A" w:rsidP="009C666A">
      <w:r>
        <w:t>The user will be required to have the provided .xml files. Then, the user shall execute ‘dbEdit.jar’ and click ‘File&gt;Open’ to browse for an .xml file, select it and open. Finally, the user shall create one modification and click ‘File&gt;Save’.</w:t>
      </w:r>
    </w:p>
    <w:p w14:paraId="29FB6A87" w14:textId="77777777" w:rsidR="009C666A" w:rsidRDefault="009C666A" w:rsidP="009C6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B7123B" w14:paraId="1714826D" w14:textId="77777777" w:rsidTr="007B73E6">
        <w:trPr>
          <w:cantSplit/>
          <w:trHeight w:val="300"/>
        </w:trPr>
        <w:tc>
          <w:tcPr>
            <w:tcW w:w="4821" w:type="dxa"/>
            <w:gridSpan w:val="4"/>
          </w:tcPr>
          <w:p w14:paraId="2D328D38" w14:textId="77777777" w:rsidR="00B7123B" w:rsidRDefault="00B7123B" w:rsidP="007B73E6">
            <w:r>
              <w:t>Test No.: 4</w:t>
            </w:r>
          </w:p>
        </w:tc>
        <w:tc>
          <w:tcPr>
            <w:tcW w:w="4169" w:type="dxa"/>
            <w:gridSpan w:val="3"/>
          </w:tcPr>
          <w:p w14:paraId="07605E76" w14:textId="77777777" w:rsidR="00B7123B" w:rsidRDefault="00B7123B" w:rsidP="007B73E6">
            <w:r>
              <w:t>Current Status: Pending</w:t>
            </w:r>
          </w:p>
        </w:tc>
      </w:tr>
      <w:tr w:rsidR="00B7123B" w14:paraId="5013E54D" w14:textId="77777777" w:rsidTr="007B73E6">
        <w:trPr>
          <w:cantSplit/>
          <w:trHeight w:val="300"/>
        </w:trPr>
        <w:tc>
          <w:tcPr>
            <w:tcW w:w="8990" w:type="dxa"/>
            <w:gridSpan w:val="7"/>
          </w:tcPr>
          <w:p w14:paraId="08DC53DC" w14:textId="77777777" w:rsidR="00B7123B" w:rsidRPr="00E47986" w:rsidRDefault="00B7123B" w:rsidP="007B73E6">
            <w:r w:rsidRPr="00E47986">
              <w:t xml:space="preserve">Test title:  </w:t>
            </w:r>
            <w:r>
              <w:t>File&gt;Save</w:t>
            </w:r>
          </w:p>
          <w:p w14:paraId="0789E49C" w14:textId="77777777" w:rsidR="00B7123B" w:rsidRPr="00E47986" w:rsidRDefault="00B7123B" w:rsidP="007B73E6"/>
        </w:tc>
      </w:tr>
      <w:tr w:rsidR="00B7123B" w14:paraId="551D66BE" w14:textId="77777777" w:rsidTr="007B73E6">
        <w:trPr>
          <w:cantSplit/>
          <w:trHeight w:val="1070"/>
        </w:trPr>
        <w:tc>
          <w:tcPr>
            <w:tcW w:w="8990" w:type="dxa"/>
            <w:gridSpan w:val="7"/>
          </w:tcPr>
          <w:p w14:paraId="26509065" w14:textId="77777777" w:rsidR="00B7123B" w:rsidRDefault="00B7123B" w:rsidP="007B73E6">
            <w:r w:rsidRPr="00E47986">
              <w:t xml:space="preserve">Testing approach: </w:t>
            </w:r>
          </w:p>
          <w:p w14:paraId="7BC028DC" w14:textId="77777777" w:rsidR="00B7123B" w:rsidRDefault="00B7123B" w:rsidP="007B73E6"/>
          <w:p w14:paraId="15EC8CA4" w14:textId="77777777" w:rsidR="00B7123B" w:rsidRDefault="00B7123B" w:rsidP="007B73E6">
            <w:r>
              <w:t xml:space="preserve">First the user will need to clone the following data base to access the relevant files; </w:t>
            </w:r>
            <w:hyperlink r:id="rId19" w:history="1">
              <w:r w:rsidRPr="003534BE">
                <w:rPr>
                  <w:rStyle w:val="Hyperlink"/>
                </w:rPr>
                <w:t>https://github.com/CS5387/testplangroup1-team-9.git</w:t>
              </w:r>
            </w:hyperlink>
          </w:p>
          <w:p w14:paraId="2EDC27DA" w14:textId="77777777" w:rsidR="00B7123B" w:rsidRDefault="00B7123B" w:rsidP="007B73E6"/>
          <w:p w14:paraId="4EF1997B" w14:textId="77777777" w:rsidR="00B7123B" w:rsidRDefault="00B7123B" w:rsidP="007B73E6">
            <w:r>
              <w:t xml:space="preserve">In the folder you will find the file </w:t>
            </w:r>
            <w:r w:rsidRPr="000E1698">
              <w:rPr>
                <w:u w:val="single"/>
              </w:rPr>
              <w:t>dbEdit.jar</w:t>
            </w:r>
            <w:r>
              <w:rPr>
                <w:u w:val="single"/>
              </w:rPr>
              <w:t>.</w:t>
            </w:r>
            <w:r>
              <w:t xml:space="preserve"> Run this file.</w:t>
            </w:r>
          </w:p>
          <w:p w14:paraId="2599E1DF" w14:textId="77777777" w:rsidR="00B7123B" w:rsidRDefault="00B7123B" w:rsidP="007B73E6"/>
          <w:p w14:paraId="1B7AE7DA" w14:textId="77777777" w:rsidR="00B7123B" w:rsidRPr="00E47986" w:rsidRDefault="00B7123B" w:rsidP="007B73E6">
            <w:r>
              <w:t>In the folder you will find the files listed in section 2.1 under Test Items. They will be references in the steps below.</w:t>
            </w:r>
          </w:p>
        </w:tc>
      </w:tr>
      <w:tr w:rsidR="00B7123B" w14:paraId="278FFE1D" w14:textId="77777777" w:rsidTr="007B73E6">
        <w:trPr>
          <w:cantSplit/>
          <w:trHeight w:val="85"/>
        </w:trPr>
        <w:tc>
          <w:tcPr>
            <w:tcW w:w="957" w:type="dxa"/>
          </w:tcPr>
          <w:p w14:paraId="63FB6AFA" w14:textId="77777777" w:rsidR="00B7123B" w:rsidRDefault="00B7123B" w:rsidP="007B73E6">
            <w:r>
              <w:t>STEP</w:t>
            </w:r>
          </w:p>
          <w:p w14:paraId="3F43DE80" w14:textId="77777777" w:rsidR="00B7123B" w:rsidRDefault="00B7123B" w:rsidP="007B73E6"/>
          <w:p w14:paraId="29BB9AA2" w14:textId="77777777" w:rsidR="00B7123B" w:rsidRDefault="00B7123B" w:rsidP="007B73E6"/>
        </w:tc>
        <w:tc>
          <w:tcPr>
            <w:tcW w:w="2644" w:type="dxa"/>
          </w:tcPr>
          <w:p w14:paraId="1D28134B" w14:textId="77777777" w:rsidR="00B7123B" w:rsidRDefault="00B7123B" w:rsidP="007B73E6">
            <w:r>
              <w:t>OPERATOR ACTION</w:t>
            </w:r>
          </w:p>
          <w:p w14:paraId="2578E0F1" w14:textId="77777777" w:rsidR="00B7123B" w:rsidRDefault="00B7123B" w:rsidP="007B73E6"/>
          <w:p w14:paraId="295A35F9" w14:textId="77777777" w:rsidR="00B7123B" w:rsidRDefault="00B7123B" w:rsidP="007B73E6"/>
        </w:tc>
        <w:tc>
          <w:tcPr>
            <w:tcW w:w="1676" w:type="dxa"/>
            <w:gridSpan w:val="3"/>
          </w:tcPr>
          <w:p w14:paraId="04D562AF" w14:textId="77777777" w:rsidR="00B7123B" w:rsidRDefault="00B7123B" w:rsidP="007B73E6">
            <w:r>
              <w:t>PURPOSE</w:t>
            </w:r>
          </w:p>
          <w:p w14:paraId="09378328" w14:textId="77777777" w:rsidR="00B7123B" w:rsidRDefault="00B7123B" w:rsidP="007B73E6"/>
          <w:p w14:paraId="31AF561F" w14:textId="77777777" w:rsidR="00B7123B" w:rsidRDefault="00B7123B" w:rsidP="007B73E6"/>
        </w:tc>
        <w:tc>
          <w:tcPr>
            <w:tcW w:w="1996" w:type="dxa"/>
          </w:tcPr>
          <w:p w14:paraId="2E87ACC5" w14:textId="77777777" w:rsidR="00B7123B" w:rsidRDefault="00B7123B" w:rsidP="007B73E6">
            <w:r>
              <w:t>EXEPCTED RESULTS</w:t>
            </w:r>
          </w:p>
          <w:p w14:paraId="25FBBC50" w14:textId="77777777" w:rsidR="00B7123B" w:rsidRDefault="00B7123B" w:rsidP="007B73E6"/>
          <w:p w14:paraId="45740C20" w14:textId="77777777" w:rsidR="00B7123B" w:rsidRDefault="00B7123B" w:rsidP="007B73E6"/>
        </w:tc>
        <w:tc>
          <w:tcPr>
            <w:tcW w:w="1717" w:type="dxa"/>
          </w:tcPr>
          <w:p w14:paraId="1001F0E8" w14:textId="77777777" w:rsidR="00B7123B" w:rsidRDefault="00B7123B" w:rsidP="007B73E6">
            <w:r>
              <w:t>COMMENTS</w:t>
            </w:r>
          </w:p>
          <w:p w14:paraId="3583C07C" w14:textId="77777777" w:rsidR="00B7123B" w:rsidRDefault="00B7123B" w:rsidP="007B73E6"/>
          <w:p w14:paraId="1A7C2479" w14:textId="77777777" w:rsidR="00B7123B" w:rsidRDefault="00B7123B" w:rsidP="007B73E6"/>
        </w:tc>
      </w:tr>
      <w:tr w:rsidR="00B7123B" w14:paraId="1940FB70" w14:textId="77777777" w:rsidTr="007B73E6">
        <w:trPr>
          <w:cantSplit/>
          <w:trHeight w:val="422"/>
        </w:trPr>
        <w:tc>
          <w:tcPr>
            <w:tcW w:w="957" w:type="dxa"/>
          </w:tcPr>
          <w:p w14:paraId="5A14754D" w14:textId="77777777" w:rsidR="00B7123B" w:rsidRDefault="00B7123B" w:rsidP="00B7123B">
            <w:pPr>
              <w:pStyle w:val="ListParagraph"/>
              <w:numPr>
                <w:ilvl w:val="0"/>
                <w:numId w:val="24"/>
              </w:numPr>
            </w:pPr>
          </w:p>
        </w:tc>
        <w:tc>
          <w:tcPr>
            <w:tcW w:w="2644" w:type="dxa"/>
          </w:tcPr>
          <w:p w14:paraId="5DE4F1D9" w14:textId="77777777" w:rsidR="00B7123B" w:rsidRDefault="00B7123B" w:rsidP="007B73E6">
            <w:r>
              <w:t>In the Database Edit Window Click File&gt;Open.</w:t>
            </w:r>
          </w:p>
        </w:tc>
        <w:tc>
          <w:tcPr>
            <w:tcW w:w="1676" w:type="dxa"/>
            <w:gridSpan w:val="3"/>
          </w:tcPr>
          <w:p w14:paraId="331EFABC" w14:textId="77777777" w:rsidR="00B7123B" w:rsidRDefault="00B7123B" w:rsidP="007B73E6">
            <w:r>
              <w:t>This step is to open the file system in your computer to select a file.</w:t>
            </w:r>
          </w:p>
        </w:tc>
        <w:tc>
          <w:tcPr>
            <w:tcW w:w="1996" w:type="dxa"/>
          </w:tcPr>
          <w:p w14:paraId="4685BD29" w14:textId="77777777" w:rsidR="00B7123B" w:rsidRDefault="00B7123B" w:rsidP="007B73E6">
            <w:r>
              <w:t>This step will open the file system in your computer to select a file.</w:t>
            </w:r>
          </w:p>
          <w:p w14:paraId="13B6B6F2" w14:textId="77777777" w:rsidR="00B7123B" w:rsidRDefault="00B7123B" w:rsidP="007B73E6"/>
          <w:p w14:paraId="63952EB7" w14:textId="77777777" w:rsidR="00B7123B" w:rsidRDefault="00B7123B" w:rsidP="007B73E6">
            <w:r>
              <w:t>Reference Appendix 8.1.2to view expected results.</w:t>
            </w:r>
          </w:p>
        </w:tc>
        <w:tc>
          <w:tcPr>
            <w:tcW w:w="1717" w:type="dxa"/>
          </w:tcPr>
          <w:p w14:paraId="6D2E0349" w14:textId="77777777" w:rsidR="00B7123B" w:rsidRDefault="00B7123B" w:rsidP="007B73E6">
            <w:r>
              <w:t>None.</w:t>
            </w:r>
          </w:p>
        </w:tc>
      </w:tr>
      <w:tr w:rsidR="00B7123B" w14:paraId="0BB75413" w14:textId="77777777" w:rsidTr="007B73E6">
        <w:trPr>
          <w:cantSplit/>
          <w:trHeight w:val="422"/>
        </w:trPr>
        <w:tc>
          <w:tcPr>
            <w:tcW w:w="957" w:type="dxa"/>
          </w:tcPr>
          <w:p w14:paraId="6CFAAB29" w14:textId="77777777" w:rsidR="00B7123B" w:rsidRDefault="00B7123B" w:rsidP="00B7123B">
            <w:pPr>
              <w:pStyle w:val="ListParagraph"/>
              <w:numPr>
                <w:ilvl w:val="0"/>
                <w:numId w:val="24"/>
              </w:numPr>
            </w:pPr>
          </w:p>
        </w:tc>
        <w:tc>
          <w:tcPr>
            <w:tcW w:w="2644" w:type="dxa"/>
          </w:tcPr>
          <w:p w14:paraId="67853BED" w14:textId="77777777" w:rsidR="00B7123B" w:rsidRDefault="00B7123B" w:rsidP="007B73E6">
            <w:r>
              <w:t>Select an .xml file to open: For this example open “TEST_DB.xml.”</w:t>
            </w:r>
          </w:p>
        </w:tc>
        <w:tc>
          <w:tcPr>
            <w:tcW w:w="1676" w:type="dxa"/>
            <w:gridSpan w:val="3"/>
          </w:tcPr>
          <w:p w14:paraId="7D58F2FF" w14:textId="77777777" w:rsidR="00B7123B" w:rsidRDefault="00B7123B" w:rsidP="007B73E6">
            <w:r>
              <w:t>This step is to select and open a file.</w:t>
            </w:r>
          </w:p>
        </w:tc>
        <w:tc>
          <w:tcPr>
            <w:tcW w:w="1996" w:type="dxa"/>
          </w:tcPr>
          <w:p w14:paraId="586F2329" w14:textId="77777777" w:rsidR="00B7123B" w:rsidRDefault="00B7123B" w:rsidP="007B73E6">
            <w:r>
              <w:t>This step will display the Database Edit Window with Table Names.</w:t>
            </w:r>
          </w:p>
          <w:p w14:paraId="3AA4C5EB" w14:textId="77777777" w:rsidR="00B7123B" w:rsidRDefault="00B7123B" w:rsidP="007B73E6"/>
          <w:p w14:paraId="5E49A308" w14:textId="77777777" w:rsidR="00B7123B" w:rsidRDefault="00B7123B" w:rsidP="007B73E6">
            <w:r>
              <w:t>Reference Appendix 8.2.1 to view expected results.</w:t>
            </w:r>
          </w:p>
        </w:tc>
        <w:tc>
          <w:tcPr>
            <w:tcW w:w="1717" w:type="dxa"/>
          </w:tcPr>
          <w:p w14:paraId="4A0061DE" w14:textId="77777777" w:rsidR="00B7123B" w:rsidRDefault="00B7123B" w:rsidP="007B73E6">
            <w:r>
              <w:t>None.</w:t>
            </w:r>
          </w:p>
        </w:tc>
      </w:tr>
      <w:tr w:rsidR="00B7123B" w14:paraId="0DB5BF6D" w14:textId="77777777" w:rsidTr="007B73E6">
        <w:trPr>
          <w:cantSplit/>
          <w:trHeight w:val="422"/>
        </w:trPr>
        <w:tc>
          <w:tcPr>
            <w:tcW w:w="957" w:type="dxa"/>
          </w:tcPr>
          <w:p w14:paraId="132108E3" w14:textId="77777777" w:rsidR="00B7123B" w:rsidRDefault="00B7123B" w:rsidP="00B7123B">
            <w:pPr>
              <w:pStyle w:val="ListParagraph"/>
              <w:numPr>
                <w:ilvl w:val="0"/>
                <w:numId w:val="24"/>
              </w:numPr>
            </w:pPr>
          </w:p>
        </w:tc>
        <w:tc>
          <w:tcPr>
            <w:tcW w:w="2644" w:type="dxa"/>
          </w:tcPr>
          <w:p w14:paraId="755EB7D7" w14:textId="77777777" w:rsidR="00B7123B" w:rsidRDefault="00B7123B" w:rsidP="007B73E6">
            <w:r>
              <w:t xml:space="preserve">Double click TYPE_TABLE. </w:t>
            </w:r>
          </w:p>
        </w:tc>
        <w:tc>
          <w:tcPr>
            <w:tcW w:w="1676" w:type="dxa"/>
            <w:gridSpan w:val="3"/>
          </w:tcPr>
          <w:p w14:paraId="4DBFA8F8" w14:textId="77777777" w:rsidR="00B7123B" w:rsidRDefault="00B7123B" w:rsidP="007B73E6">
            <w:r>
              <w:t>This is to select a table.</w:t>
            </w:r>
          </w:p>
        </w:tc>
        <w:tc>
          <w:tcPr>
            <w:tcW w:w="1996" w:type="dxa"/>
          </w:tcPr>
          <w:p w14:paraId="4CC2014B" w14:textId="77777777" w:rsidR="00B7123B" w:rsidRDefault="00C562CB" w:rsidP="007B73E6">
            <w:r w:rsidRPr="00C562CB">
              <w:t>This step will open the TYPE_</w:t>
            </w:r>
            <w:r>
              <w:t>TABLE Data Table Display Window</w:t>
            </w:r>
            <w:r w:rsidR="00B7123B">
              <w:t xml:space="preserve">. </w:t>
            </w:r>
          </w:p>
          <w:p w14:paraId="49B873DC" w14:textId="77777777" w:rsidR="00B7123B" w:rsidRDefault="00B7123B" w:rsidP="007B73E6"/>
          <w:p w14:paraId="4441A20D" w14:textId="77777777" w:rsidR="00B7123B" w:rsidRDefault="00B7123B" w:rsidP="007B73E6">
            <w:r>
              <w:t>Reference Appendix 8.2.2 to views expected results.</w:t>
            </w:r>
          </w:p>
        </w:tc>
        <w:tc>
          <w:tcPr>
            <w:tcW w:w="1717" w:type="dxa"/>
          </w:tcPr>
          <w:p w14:paraId="24F2B27A" w14:textId="77777777" w:rsidR="00B7123B" w:rsidRDefault="00B7123B" w:rsidP="007B73E6">
            <w:r>
              <w:t>None.</w:t>
            </w:r>
          </w:p>
        </w:tc>
      </w:tr>
      <w:tr w:rsidR="00B7123B" w14:paraId="38A5A0E0" w14:textId="77777777" w:rsidTr="007B73E6">
        <w:trPr>
          <w:cantSplit/>
          <w:trHeight w:val="422"/>
        </w:trPr>
        <w:tc>
          <w:tcPr>
            <w:tcW w:w="957" w:type="dxa"/>
          </w:tcPr>
          <w:p w14:paraId="107D688E" w14:textId="77777777" w:rsidR="00B7123B" w:rsidRDefault="00B7123B" w:rsidP="00B7123B">
            <w:pPr>
              <w:pStyle w:val="ListParagraph"/>
              <w:numPr>
                <w:ilvl w:val="0"/>
                <w:numId w:val="24"/>
              </w:numPr>
            </w:pPr>
          </w:p>
        </w:tc>
        <w:tc>
          <w:tcPr>
            <w:tcW w:w="2644" w:type="dxa"/>
          </w:tcPr>
          <w:p w14:paraId="3620CCA7" w14:textId="77777777" w:rsidR="00B7123B" w:rsidRDefault="00695463" w:rsidP="00695463">
            <w:r>
              <w:t>Under the column ‘</w:t>
            </w:r>
            <w:r w:rsidRPr="00157B54">
              <w:t>FIELD_SMALLINT</w:t>
            </w:r>
            <w:r>
              <w:t xml:space="preserve">’ click on the filter section (grayed out) and search for the item ‘0’ by entering 0 and then pressing enter. Double click it and replace it with the integer ’20’ then press enter. </w:t>
            </w:r>
          </w:p>
        </w:tc>
        <w:tc>
          <w:tcPr>
            <w:tcW w:w="1676" w:type="dxa"/>
            <w:gridSpan w:val="3"/>
          </w:tcPr>
          <w:p w14:paraId="2357FDEF" w14:textId="77777777" w:rsidR="00B7123B" w:rsidRDefault="00B7123B" w:rsidP="007B73E6">
            <w:r>
              <w:t>This step created a change in the table TYPE_TABLE</w:t>
            </w:r>
          </w:p>
        </w:tc>
        <w:tc>
          <w:tcPr>
            <w:tcW w:w="1996" w:type="dxa"/>
          </w:tcPr>
          <w:p w14:paraId="01B57672" w14:textId="77777777" w:rsidR="00B7123B" w:rsidRDefault="00B7123B" w:rsidP="007B73E6">
            <w:r>
              <w:t>Item ‘0’ will now display ’20.’</w:t>
            </w:r>
          </w:p>
          <w:p w14:paraId="298DA4DE" w14:textId="77777777" w:rsidR="00B7123B" w:rsidRDefault="00B7123B" w:rsidP="007B73E6"/>
          <w:p w14:paraId="39FAADFF" w14:textId="77777777" w:rsidR="00B7123B" w:rsidRDefault="00B7123B" w:rsidP="007B73E6">
            <w:r>
              <w:t>Reference Appendix 8.2.2 and 8.2.3 to view expected results.</w:t>
            </w:r>
          </w:p>
        </w:tc>
        <w:tc>
          <w:tcPr>
            <w:tcW w:w="1717" w:type="dxa"/>
          </w:tcPr>
          <w:p w14:paraId="60F1D5D8" w14:textId="77777777" w:rsidR="00B7123B" w:rsidRDefault="00B7123B" w:rsidP="007B73E6">
            <w:r>
              <w:t>None.</w:t>
            </w:r>
          </w:p>
        </w:tc>
      </w:tr>
      <w:tr w:rsidR="00B7123B" w14:paraId="330DCCD6" w14:textId="77777777" w:rsidTr="00B13A5C">
        <w:trPr>
          <w:cantSplit/>
          <w:trHeight w:val="1835"/>
        </w:trPr>
        <w:tc>
          <w:tcPr>
            <w:tcW w:w="957" w:type="dxa"/>
          </w:tcPr>
          <w:p w14:paraId="4519904F" w14:textId="77777777" w:rsidR="00B7123B" w:rsidRDefault="00B7123B" w:rsidP="00B7123B">
            <w:pPr>
              <w:pStyle w:val="ListParagraph"/>
              <w:numPr>
                <w:ilvl w:val="0"/>
                <w:numId w:val="24"/>
              </w:numPr>
            </w:pPr>
          </w:p>
        </w:tc>
        <w:tc>
          <w:tcPr>
            <w:tcW w:w="2644" w:type="dxa"/>
          </w:tcPr>
          <w:p w14:paraId="00C205DD" w14:textId="77777777" w:rsidR="00B7123B" w:rsidRDefault="00B7123B" w:rsidP="007B73E6">
            <w:r>
              <w:t>In Data Table Edit Window Click File&gt;Save</w:t>
            </w:r>
          </w:p>
        </w:tc>
        <w:tc>
          <w:tcPr>
            <w:tcW w:w="1676" w:type="dxa"/>
            <w:gridSpan w:val="3"/>
          </w:tcPr>
          <w:p w14:paraId="2E6796A0" w14:textId="77777777" w:rsidR="00B7123B" w:rsidRDefault="00B7123B" w:rsidP="007B73E6">
            <w:r>
              <w:t>This step is to save the file.</w:t>
            </w:r>
          </w:p>
        </w:tc>
        <w:tc>
          <w:tcPr>
            <w:tcW w:w="1996" w:type="dxa"/>
          </w:tcPr>
          <w:p w14:paraId="570A3976" w14:textId="77777777" w:rsidR="00B7123B" w:rsidRDefault="00B7123B" w:rsidP="007B73E6">
            <w:r>
              <w:t>‘XML History Input’ pop up window will be displayed.</w:t>
            </w:r>
          </w:p>
          <w:p w14:paraId="3E4B5832" w14:textId="77777777" w:rsidR="00B7123B" w:rsidRDefault="00B7123B" w:rsidP="007B73E6"/>
          <w:p w14:paraId="6B833CBF" w14:textId="77777777" w:rsidR="00B7123B" w:rsidRDefault="00B7123B" w:rsidP="007B73E6">
            <w:r>
              <w:t>Reference Appendix 8.4.1 to view expected results.</w:t>
            </w:r>
          </w:p>
        </w:tc>
        <w:tc>
          <w:tcPr>
            <w:tcW w:w="1717" w:type="dxa"/>
          </w:tcPr>
          <w:p w14:paraId="24BE4946" w14:textId="77777777" w:rsidR="00B7123B" w:rsidRDefault="00B7123B" w:rsidP="007B73E6">
            <w:r>
              <w:t>None</w:t>
            </w:r>
          </w:p>
        </w:tc>
      </w:tr>
      <w:tr w:rsidR="00B7123B" w14:paraId="4FF65168" w14:textId="77777777" w:rsidTr="007B73E6">
        <w:trPr>
          <w:cantSplit/>
          <w:trHeight w:val="422"/>
        </w:trPr>
        <w:tc>
          <w:tcPr>
            <w:tcW w:w="957" w:type="dxa"/>
          </w:tcPr>
          <w:p w14:paraId="3377EF61" w14:textId="77777777" w:rsidR="00B7123B" w:rsidRDefault="00B7123B" w:rsidP="00B7123B">
            <w:pPr>
              <w:pStyle w:val="ListParagraph"/>
              <w:numPr>
                <w:ilvl w:val="0"/>
                <w:numId w:val="24"/>
              </w:numPr>
            </w:pPr>
          </w:p>
        </w:tc>
        <w:tc>
          <w:tcPr>
            <w:tcW w:w="2644" w:type="dxa"/>
          </w:tcPr>
          <w:p w14:paraId="1B273A93" w14:textId="77777777" w:rsidR="00B7123B" w:rsidRDefault="00B7123B" w:rsidP="007B73E6">
            <w:r>
              <w:t>Enter a Name and Description then click Save.</w:t>
            </w:r>
          </w:p>
          <w:p w14:paraId="4AFEE72D" w14:textId="77777777" w:rsidR="00B7123B" w:rsidRDefault="00B7123B" w:rsidP="007B73E6"/>
          <w:p w14:paraId="2FF79805" w14:textId="77777777" w:rsidR="00B7123B" w:rsidRDefault="00B7123B" w:rsidP="007B73E6">
            <w:r>
              <w:t>Reference Appendix 8.4.2 to view action.</w:t>
            </w:r>
          </w:p>
        </w:tc>
        <w:tc>
          <w:tcPr>
            <w:tcW w:w="1676" w:type="dxa"/>
            <w:gridSpan w:val="3"/>
          </w:tcPr>
          <w:p w14:paraId="488FB628" w14:textId="77777777" w:rsidR="00B7123B" w:rsidRDefault="00B7123B" w:rsidP="007B73E6">
            <w:r>
              <w:t>This step is to input required information.</w:t>
            </w:r>
          </w:p>
        </w:tc>
        <w:tc>
          <w:tcPr>
            <w:tcW w:w="1996" w:type="dxa"/>
          </w:tcPr>
          <w:p w14:paraId="4C4BFB2A" w14:textId="77777777" w:rsidR="00B7123B" w:rsidRDefault="00B7123B" w:rsidP="007B73E6">
            <w:r>
              <w:t xml:space="preserve">This will prompt a pop up box that will display that the file was saved. </w:t>
            </w:r>
          </w:p>
          <w:p w14:paraId="19EF63E9" w14:textId="77777777" w:rsidR="00B7123B" w:rsidRDefault="00B7123B" w:rsidP="007B73E6"/>
          <w:p w14:paraId="0FD89978" w14:textId="77777777" w:rsidR="00B7123B" w:rsidRDefault="00B7123B" w:rsidP="007B73E6">
            <w:r>
              <w:t>Reference Appendix 8.4.3 to view expected results.</w:t>
            </w:r>
          </w:p>
        </w:tc>
        <w:tc>
          <w:tcPr>
            <w:tcW w:w="1717" w:type="dxa"/>
          </w:tcPr>
          <w:p w14:paraId="060E82E0" w14:textId="77777777" w:rsidR="001156CE" w:rsidRDefault="001156CE" w:rsidP="007B73E6"/>
          <w:p w14:paraId="75BF88F7" w14:textId="611A8EBF" w:rsidR="001156CE" w:rsidRDefault="00116D35" w:rsidP="00B25A55">
            <w:r>
              <w:t>None.</w:t>
            </w:r>
          </w:p>
        </w:tc>
      </w:tr>
      <w:tr w:rsidR="00B13A5C" w14:paraId="2B3FC4B5" w14:textId="77777777" w:rsidTr="007B73E6">
        <w:trPr>
          <w:cantSplit/>
          <w:trHeight w:val="422"/>
        </w:trPr>
        <w:tc>
          <w:tcPr>
            <w:tcW w:w="957" w:type="dxa"/>
          </w:tcPr>
          <w:p w14:paraId="28167DED" w14:textId="77777777" w:rsidR="00B13A5C" w:rsidRDefault="00B13A5C" w:rsidP="00B7123B">
            <w:pPr>
              <w:pStyle w:val="ListParagraph"/>
              <w:numPr>
                <w:ilvl w:val="0"/>
                <w:numId w:val="24"/>
              </w:numPr>
            </w:pPr>
          </w:p>
        </w:tc>
        <w:tc>
          <w:tcPr>
            <w:tcW w:w="2644" w:type="dxa"/>
          </w:tcPr>
          <w:p w14:paraId="1D378FF0" w14:textId="1BB2DE20" w:rsidR="00B13A5C" w:rsidRDefault="00B13A5C" w:rsidP="00B13A5C">
            <w:r>
              <w:t>Go to the path you saved the file to.</w:t>
            </w:r>
          </w:p>
          <w:p w14:paraId="380031C4" w14:textId="7A81F242" w:rsidR="00B13A5C" w:rsidRDefault="00B13A5C" w:rsidP="00B13A5C"/>
          <w:p w14:paraId="6637C7CF" w14:textId="2C063924" w:rsidR="00B13A5C" w:rsidRDefault="00B13A5C" w:rsidP="00B13A5C">
            <w:r>
              <w:t>Reference Appendix 8.4.2 for path.</w:t>
            </w:r>
          </w:p>
          <w:p w14:paraId="01E9BA21" w14:textId="77777777" w:rsidR="00B13A5C" w:rsidRDefault="00B13A5C" w:rsidP="007B73E6"/>
        </w:tc>
        <w:tc>
          <w:tcPr>
            <w:tcW w:w="1676" w:type="dxa"/>
            <w:gridSpan w:val="3"/>
          </w:tcPr>
          <w:p w14:paraId="7E962CF8" w14:textId="1DA09FB5" w:rsidR="00B13A5C" w:rsidRDefault="00B13A5C" w:rsidP="007B73E6">
            <w:r>
              <w:t>To verify the file was saved.</w:t>
            </w:r>
          </w:p>
        </w:tc>
        <w:tc>
          <w:tcPr>
            <w:tcW w:w="1996" w:type="dxa"/>
          </w:tcPr>
          <w:p w14:paraId="62483402" w14:textId="610AB052" w:rsidR="00B13A5C" w:rsidRDefault="00116D35" w:rsidP="007B73E6">
            <w:r>
              <w:t>You will see a new file with the same name of the file you saved with an additional ‘~.’</w:t>
            </w:r>
          </w:p>
        </w:tc>
        <w:tc>
          <w:tcPr>
            <w:tcW w:w="1717" w:type="dxa"/>
          </w:tcPr>
          <w:p w14:paraId="070022B2" w14:textId="4AEB7F3B" w:rsidR="00B13A5C" w:rsidRDefault="00116D35" w:rsidP="007B73E6">
            <w:r>
              <w:t>None.</w:t>
            </w:r>
          </w:p>
        </w:tc>
      </w:tr>
      <w:tr w:rsidR="00B13A5C" w14:paraId="46193852" w14:textId="77777777" w:rsidTr="007B73E6">
        <w:trPr>
          <w:cantSplit/>
          <w:trHeight w:val="422"/>
        </w:trPr>
        <w:tc>
          <w:tcPr>
            <w:tcW w:w="957" w:type="dxa"/>
          </w:tcPr>
          <w:p w14:paraId="4A879030" w14:textId="77777777" w:rsidR="00B13A5C" w:rsidRDefault="00B13A5C" w:rsidP="00B7123B">
            <w:pPr>
              <w:pStyle w:val="ListParagraph"/>
              <w:numPr>
                <w:ilvl w:val="0"/>
                <w:numId w:val="24"/>
              </w:numPr>
            </w:pPr>
          </w:p>
        </w:tc>
        <w:tc>
          <w:tcPr>
            <w:tcW w:w="2644" w:type="dxa"/>
          </w:tcPr>
          <w:p w14:paraId="4DB35AD4" w14:textId="558305CE" w:rsidR="00B13A5C" w:rsidRDefault="00116D35" w:rsidP="00B13A5C">
            <w:r>
              <w:t>Follow steps 1-3 to open the file saved without the ‘~.’</w:t>
            </w:r>
          </w:p>
        </w:tc>
        <w:tc>
          <w:tcPr>
            <w:tcW w:w="1676" w:type="dxa"/>
            <w:gridSpan w:val="3"/>
          </w:tcPr>
          <w:p w14:paraId="74B0453D" w14:textId="07B8AFA2" w:rsidR="00B13A5C" w:rsidRDefault="00116D35" w:rsidP="007B73E6">
            <w:r>
              <w:t>To open the file saved.</w:t>
            </w:r>
          </w:p>
        </w:tc>
        <w:tc>
          <w:tcPr>
            <w:tcW w:w="1996" w:type="dxa"/>
          </w:tcPr>
          <w:p w14:paraId="295D2747" w14:textId="6B7F9F8A" w:rsidR="00B13A5C" w:rsidRDefault="00116D35" w:rsidP="007B73E6">
            <w:r>
              <w:t>You will see the changes applied when saving the file.</w:t>
            </w:r>
          </w:p>
        </w:tc>
        <w:tc>
          <w:tcPr>
            <w:tcW w:w="1717" w:type="dxa"/>
          </w:tcPr>
          <w:p w14:paraId="75B89AD8" w14:textId="1B13316E" w:rsidR="00B13A5C" w:rsidRDefault="00E96DBC" w:rsidP="007B73E6">
            <w:r>
              <w:t>None.</w:t>
            </w:r>
          </w:p>
        </w:tc>
      </w:tr>
      <w:tr w:rsidR="00116D35" w14:paraId="287A7DAE" w14:textId="77777777" w:rsidTr="007B73E6">
        <w:trPr>
          <w:cantSplit/>
          <w:trHeight w:val="422"/>
        </w:trPr>
        <w:tc>
          <w:tcPr>
            <w:tcW w:w="957" w:type="dxa"/>
          </w:tcPr>
          <w:p w14:paraId="0AB11C4F" w14:textId="77777777" w:rsidR="00116D35" w:rsidRDefault="00116D35" w:rsidP="00B7123B">
            <w:pPr>
              <w:pStyle w:val="ListParagraph"/>
              <w:numPr>
                <w:ilvl w:val="0"/>
                <w:numId w:val="24"/>
              </w:numPr>
            </w:pPr>
          </w:p>
        </w:tc>
        <w:tc>
          <w:tcPr>
            <w:tcW w:w="2644" w:type="dxa"/>
          </w:tcPr>
          <w:p w14:paraId="4797B32D" w14:textId="1F76EEDE" w:rsidR="00116D35" w:rsidRDefault="00116D35" w:rsidP="00B13A5C">
            <w:r>
              <w:t>Change the value 20 back to 0 following similar steps in step 4</w:t>
            </w:r>
            <w:r w:rsidR="00AF4A7F">
              <w:t>-6</w:t>
            </w:r>
            <w:r>
              <w:t xml:space="preserve"> after you are done with test.</w:t>
            </w:r>
          </w:p>
        </w:tc>
        <w:tc>
          <w:tcPr>
            <w:tcW w:w="1676" w:type="dxa"/>
            <w:gridSpan w:val="3"/>
          </w:tcPr>
          <w:p w14:paraId="21C1B332" w14:textId="44135743" w:rsidR="00116D35" w:rsidRDefault="00AF4A7F" w:rsidP="007B73E6">
            <w:r>
              <w:t>To change the file back to the original numbers.</w:t>
            </w:r>
          </w:p>
        </w:tc>
        <w:tc>
          <w:tcPr>
            <w:tcW w:w="1996" w:type="dxa"/>
          </w:tcPr>
          <w:p w14:paraId="1F044395" w14:textId="77BC4A49" w:rsidR="00116D35" w:rsidRDefault="006A2BCD" w:rsidP="006A2BCD">
            <w:r>
              <w:t>Item ‘20’ will now display ’0.’</w:t>
            </w:r>
          </w:p>
        </w:tc>
        <w:tc>
          <w:tcPr>
            <w:tcW w:w="1717" w:type="dxa"/>
          </w:tcPr>
          <w:p w14:paraId="01A16A5F" w14:textId="58655E4D" w:rsidR="00116D35" w:rsidRDefault="006A2BCD" w:rsidP="007B73E6">
            <w:r>
              <w:t>None</w:t>
            </w:r>
          </w:p>
        </w:tc>
      </w:tr>
      <w:tr w:rsidR="00B7123B" w14:paraId="730C9160" w14:textId="77777777" w:rsidTr="007B73E6">
        <w:trPr>
          <w:trHeight w:val="1250"/>
        </w:trPr>
        <w:tc>
          <w:tcPr>
            <w:tcW w:w="8990" w:type="dxa"/>
            <w:gridSpan w:val="7"/>
            <w:tcBorders>
              <w:bottom w:val="single" w:sz="4" w:space="0" w:color="auto"/>
            </w:tcBorders>
          </w:tcPr>
          <w:p w14:paraId="379DEF5A" w14:textId="77777777" w:rsidR="00B7123B" w:rsidRDefault="00B7123B" w:rsidP="007B73E6">
            <w:r>
              <w:t>Concluding Remarks:</w:t>
            </w:r>
          </w:p>
          <w:p w14:paraId="40F4311A" w14:textId="77777777" w:rsidR="00B7123B" w:rsidRDefault="00B7123B" w:rsidP="007B73E6"/>
        </w:tc>
      </w:tr>
      <w:tr w:rsidR="00B7123B" w14:paraId="3B5FD6A1" w14:textId="77777777" w:rsidTr="007B73E6">
        <w:trPr>
          <w:trHeight w:val="890"/>
        </w:trPr>
        <w:tc>
          <w:tcPr>
            <w:tcW w:w="4809" w:type="dxa"/>
            <w:gridSpan w:val="3"/>
          </w:tcPr>
          <w:p w14:paraId="44321566" w14:textId="77777777" w:rsidR="00B7123B" w:rsidRDefault="00B7123B" w:rsidP="007B73E6">
            <w:r>
              <w:t xml:space="preserve">Testing Team: </w:t>
            </w:r>
          </w:p>
          <w:p w14:paraId="506BB7E8" w14:textId="77777777" w:rsidR="00B7123B" w:rsidRDefault="00B7123B" w:rsidP="007B73E6"/>
        </w:tc>
        <w:tc>
          <w:tcPr>
            <w:tcW w:w="4181" w:type="dxa"/>
            <w:gridSpan w:val="4"/>
          </w:tcPr>
          <w:p w14:paraId="4F7B0E8E" w14:textId="77777777" w:rsidR="00B7123B" w:rsidRDefault="00B7123B" w:rsidP="007B73E6">
            <w:r>
              <w:t>Date Completed:</w:t>
            </w:r>
          </w:p>
          <w:p w14:paraId="3EEA3E2B" w14:textId="77777777" w:rsidR="00B7123B" w:rsidRDefault="00B7123B" w:rsidP="007B73E6"/>
        </w:tc>
      </w:tr>
    </w:tbl>
    <w:p w14:paraId="66B9C49D" w14:textId="77777777" w:rsidR="00B7123B" w:rsidRPr="009C666A" w:rsidRDefault="00B7123B" w:rsidP="009C666A"/>
    <w:p w14:paraId="7FB8AAF9" w14:textId="77777777" w:rsidR="009C666A" w:rsidRDefault="009C666A" w:rsidP="009C666A"/>
    <w:p w14:paraId="6A8420E5" w14:textId="77777777" w:rsidR="00BE344B" w:rsidRDefault="00BE344B" w:rsidP="00BE344B">
      <w:r w:rsidRPr="009C666A">
        <w:br w:type="page"/>
      </w:r>
    </w:p>
    <w:p w14:paraId="69EED691" w14:textId="77777777" w:rsidR="00B7123B" w:rsidRDefault="00B7123B" w:rsidP="00BE344B"/>
    <w:p w14:paraId="0AAA6FAA" w14:textId="77777777" w:rsidR="00B7123B" w:rsidRDefault="00B7123B" w:rsidP="00B7123B">
      <w:pPr>
        <w:tabs>
          <w:tab w:val="left" w:pos="1440"/>
        </w:tabs>
      </w:pPr>
      <w:r>
        <w:tab/>
      </w:r>
    </w:p>
    <w:p w14:paraId="478A9151" w14:textId="77777777" w:rsidR="00B7123B" w:rsidRDefault="00B7123B" w:rsidP="00B7123B">
      <w:pPr>
        <w:pStyle w:val="Heading2"/>
        <w:numPr>
          <w:ilvl w:val="1"/>
          <w:numId w:val="1"/>
        </w:numPr>
        <w:ind w:left="720"/>
      </w:pPr>
      <w:bookmarkStart w:id="50" w:name="_Toc37896843"/>
      <w:bookmarkStart w:id="51" w:name="_Toc38484104"/>
      <w:r>
        <w:t>Test 5: File&gt;Print To Fit</w:t>
      </w:r>
      <w:bookmarkEnd w:id="50"/>
      <w:bookmarkEnd w:id="51"/>
    </w:p>
    <w:p w14:paraId="29F5B1FC" w14:textId="77777777" w:rsidR="00B7123B" w:rsidRPr="00B7123B" w:rsidRDefault="00B7123B" w:rsidP="00B7123B"/>
    <w:p w14:paraId="51B9D70E" w14:textId="77777777" w:rsidR="00B7123B" w:rsidRDefault="00B7123B" w:rsidP="00B7123B">
      <w:r>
        <w:t>Objective: The objective of Test 5 is to ensure that when the user clicks File&gt;Print to Fit from the Data Table   Edit Window, the table prints.</w:t>
      </w:r>
    </w:p>
    <w:p w14:paraId="617C0B00" w14:textId="77777777" w:rsidR="00B7123B" w:rsidRDefault="00B7123B" w:rsidP="00B7123B"/>
    <w:p w14:paraId="6EBEF3D0" w14:textId="77777777" w:rsidR="00C60E78" w:rsidRDefault="00B7123B" w:rsidP="00B7123B">
      <w:r>
        <w:t>Notes: The user will be required to have the provided .xml files. Then, the user shall execute ‘dbEdit.jar’ and click ‘File&gt;Open’ to browse for an .xml file, select it and open it. The user will double click on the TYPE_TABLE. Finally, the user shall click File&gt; Print to Fit and print the table.</w:t>
      </w:r>
    </w:p>
    <w:p w14:paraId="2E9C5339" w14:textId="77777777" w:rsidR="00C60E78" w:rsidRDefault="00C60E78" w:rsidP="00B7123B"/>
    <w:p w14:paraId="3E317179" w14:textId="77777777" w:rsidR="00C60E78" w:rsidRDefault="00C60E78" w:rsidP="00B712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C60E78" w14:paraId="5AD14EC5" w14:textId="77777777" w:rsidTr="007B73E6">
        <w:trPr>
          <w:cantSplit/>
          <w:trHeight w:val="300"/>
        </w:trPr>
        <w:tc>
          <w:tcPr>
            <w:tcW w:w="4821" w:type="dxa"/>
            <w:gridSpan w:val="4"/>
          </w:tcPr>
          <w:p w14:paraId="09DAF88A" w14:textId="77777777" w:rsidR="00C60E78" w:rsidRDefault="00C60E78" w:rsidP="007B73E6">
            <w:r>
              <w:t>Test No.: 5</w:t>
            </w:r>
          </w:p>
        </w:tc>
        <w:tc>
          <w:tcPr>
            <w:tcW w:w="4169" w:type="dxa"/>
            <w:gridSpan w:val="3"/>
          </w:tcPr>
          <w:p w14:paraId="307D87D9" w14:textId="77777777" w:rsidR="00C60E78" w:rsidRDefault="00C60E78" w:rsidP="007B73E6">
            <w:r>
              <w:t>Current Status: Pending</w:t>
            </w:r>
          </w:p>
        </w:tc>
      </w:tr>
      <w:tr w:rsidR="00C60E78" w14:paraId="3F92332B" w14:textId="77777777" w:rsidTr="007B73E6">
        <w:trPr>
          <w:cantSplit/>
          <w:trHeight w:val="300"/>
        </w:trPr>
        <w:tc>
          <w:tcPr>
            <w:tcW w:w="8990" w:type="dxa"/>
            <w:gridSpan w:val="7"/>
          </w:tcPr>
          <w:p w14:paraId="2AC7CB96" w14:textId="77777777" w:rsidR="00C60E78" w:rsidRPr="00E47986" w:rsidRDefault="00C60E78" w:rsidP="007B73E6">
            <w:r w:rsidRPr="00E47986">
              <w:t xml:space="preserve">Test title:  </w:t>
            </w:r>
            <w:r>
              <w:t>File&gt;Print To Fit</w:t>
            </w:r>
          </w:p>
          <w:p w14:paraId="4DDA022C" w14:textId="77777777" w:rsidR="00C60E78" w:rsidRPr="00E47986" w:rsidRDefault="00C60E78" w:rsidP="007B73E6"/>
        </w:tc>
      </w:tr>
      <w:tr w:rsidR="00C60E78" w14:paraId="7DA64303" w14:textId="77777777" w:rsidTr="007B73E6">
        <w:trPr>
          <w:cantSplit/>
          <w:trHeight w:val="1070"/>
        </w:trPr>
        <w:tc>
          <w:tcPr>
            <w:tcW w:w="8990" w:type="dxa"/>
            <w:gridSpan w:val="7"/>
          </w:tcPr>
          <w:p w14:paraId="66C1C2A6" w14:textId="77777777" w:rsidR="00C60E78" w:rsidRDefault="00C60E78" w:rsidP="007B73E6">
            <w:r w:rsidRPr="00E47986">
              <w:t>Testing approach:</w:t>
            </w:r>
          </w:p>
          <w:p w14:paraId="325545D4" w14:textId="77777777" w:rsidR="00C60E78" w:rsidRDefault="00C60E78" w:rsidP="007B73E6"/>
          <w:p w14:paraId="0C64A299" w14:textId="77777777" w:rsidR="00C60E78" w:rsidRDefault="00C60E78" w:rsidP="007B73E6">
            <w:r>
              <w:t xml:space="preserve">First the user will need to clone the following data base to access the relevant files; </w:t>
            </w:r>
            <w:hyperlink r:id="rId20" w:history="1">
              <w:r w:rsidRPr="003534BE">
                <w:rPr>
                  <w:rStyle w:val="Hyperlink"/>
                </w:rPr>
                <w:t>https://github.com/CS5387/testplangroup1-team-9.git</w:t>
              </w:r>
            </w:hyperlink>
          </w:p>
          <w:p w14:paraId="0BBE6D20" w14:textId="77777777" w:rsidR="00C60E78" w:rsidRDefault="00C60E78" w:rsidP="007B73E6"/>
          <w:p w14:paraId="236D182E" w14:textId="77777777" w:rsidR="00C60E78" w:rsidRDefault="00C60E78" w:rsidP="007B73E6">
            <w:r>
              <w:t xml:space="preserve">In the folder you will find the file </w:t>
            </w:r>
            <w:r w:rsidRPr="000E1698">
              <w:rPr>
                <w:u w:val="single"/>
              </w:rPr>
              <w:t>dbEdit.jar</w:t>
            </w:r>
            <w:r>
              <w:rPr>
                <w:u w:val="single"/>
              </w:rPr>
              <w:t>.</w:t>
            </w:r>
            <w:r>
              <w:t xml:space="preserve"> Run this file.</w:t>
            </w:r>
          </w:p>
          <w:p w14:paraId="2B454EFD" w14:textId="77777777" w:rsidR="00C60E78" w:rsidRDefault="00C60E78" w:rsidP="007B73E6"/>
          <w:p w14:paraId="1CF4152E" w14:textId="77777777" w:rsidR="00C60E78" w:rsidRDefault="00C60E78" w:rsidP="007B73E6">
            <w:r>
              <w:t>In the folder you will find the files listed in section 2.1 under Test Items. They will be references in the steps below.</w:t>
            </w:r>
          </w:p>
          <w:p w14:paraId="5ADD544F" w14:textId="77777777" w:rsidR="00C60E78" w:rsidRDefault="00C60E78" w:rsidP="007B73E6"/>
          <w:p w14:paraId="77F8494A" w14:textId="77777777" w:rsidR="00C60E78" w:rsidRDefault="00C60E78" w:rsidP="007B73E6">
            <w:r>
              <w:t xml:space="preserve">For this test you will also need to have access to a printer and connect it to your computer. </w:t>
            </w:r>
          </w:p>
          <w:p w14:paraId="0B209FFC" w14:textId="77777777" w:rsidR="00C60E78" w:rsidRPr="00E47986" w:rsidRDefault="00C60E78" w:rsidP="007B73E6"/>
        </w:tc>
      </w:tr>
      <w:tr w:rsidR="00C60E78" w14:paraId="11D42EE2" w14:textId="77777777" w:rsidTr="007B73E6">
        <w:trPr>
          <w:cantSplit/>
          <w:trHeight w:val="278"/>
        </w:trPr>
        <w:tc>
          <w:tcPr>
            <w:tcW w:w="957" w:type="dxa"/>
          </w:tcPr>
          <w:p w14:paraId="6E65BA54" w14:textId="77777777" w:rsidR="00C60E78" w:rsidRDefault="00C60E78" w:rsidP="007B73E6">
            <w:r>
              <w:t>STEP</w:t>
            </w:r>
          </w:p>
          <w:p w14:paraId="4FAA2C9D" w14:textId="77777777" w:rsidR="00C60E78" w:rsidRDefault="00C60E78" w:rsidP="007B73E6"/>
          <w:p w14:paraId="4E7E65DD" w14:textId="77777777" w:rsidR="00C60E78" w:rsidRDefault="00C60E78" w:rsidP="007B73E6"/>
        </w:tc>
        <w:tc>
          <w:tcPr>
            <w:tcW w:w="2644" w:type="dxa"/>
          </w:tcPr>
          <w:p w14:paraId="6216BF87" w14:textId="77777777" w:rsidR="00C60E78" w:rsidRDefault="00C60E78" w:rsidP="007B73E6">
            <w:r>
              <w:t>OPERATOR ACTION</w:t>
            </w:r>
          </w:p>
          <w:p w14:paraId="1DBE7BA1" w14:textId="77777777" w:rsidR="00C60E78" w:rsidRDefault="00C60E78" w:rsidP="007B73E6"/>
          <w:p w14:paraId="2F99A44F" w14:textId="77777777" w:rsidR="00C60E78" w:rsidRDefault="00C60E78" w:rsidP="007B73E6"/>
        </w:tc>
        <w:tc>
          <w:tcPr>
            <w:tcW w:w="1676" w:type="dxa"/>
            <w:gridSpan w:val="3"/>
          </w:tcPr>
          <w:p w14:paraId="344135DA" w14:textId="77777777" w:rsidR="00C60E78" w:rsidRDefault="00C60E78" w:rsidP="007B73E6">
            <w:r>
              <w:t>PURPOSE</w:t>
            </w:r>
          </w:p>
          <w:p w14:paraId="44BBCD27" w14:textId="77777777" w:rsidR="00C60E78" w:rsidRDefault="00C60E78" w:rsidP="007B73E6"/>
          <w:p w14:paraId="73BA2CA7" w14:textId="77777777" w:rsidR="00C60E78" w:rsidRDefault="00C60E78" w:rsidP="007B73E6"/>
        </w:tc>
        <w:tc>
          <w:tcPr>
            <w:tcW w:w="1996" w:type="dxa"/>
          </w:tcPr>
          <w:p w14:paraId="484FFA8E" w14:textId="77777777" w:rsidR="00C60E78" w:rsidRDefault="00C60E78" w:rsidP="007B73E6">
            <w:r>
              <w:t>EXEPCTED RESULTS</w:t>
            </w:r>
          </w:p>
          <w:p w14:paraId="3F4BE50A" w14:textId="77777777" w:rsidR="00C60E78" w:rsidRDefault="00C60E78" w:rsidP="007B73E6"/>
          <w:p w14:paraId="5D9E8719" w14:textId="77777777" w:rsidR="00C60E78" w:rsidRDefault="00C60E78" w:rsidP="007B73E6"/>
        </w:tc>
        <w:tc>
          <w:tcPr>
            <w:tcW w:w="1717" w:type="dxa"/>
          </w:tcPr>
          <w:p w14:paraId="25B1BB73" w14:textId="77777777" w:rsidR="00C60E78" w:rsidRDefault="00C60E78" w:rsidP="007B73E6">
            <w:r>
              <w:t>COMMENTS</w:t>
            </w:r>
          </w:p>
          <w:p w14:paraId="2E70FDCD" w14:textId="77777777" w:rsidR="00C60E78" w:rsidRDefault="00C60E78" w:rsidP="007B73E6"/>
          <w:p w14:paraId="3FC55ED7" w14:textId="77777777" w:rsidR="00C60E78" w:rsidRDefault="00C60E78" w:rsidP="007B73E6"/>
        </w:tc>
      </w:tr>
      <w:tr w:rsidR="00C60E78" w14:paraId="70EF8614" w14:textId="77777777" w:rsidTr="007B73E6">
        <w:trPr>
          <w:cantSplit/>
          <w:trHeight w:val="512"/>
        </w:trPr>
        <w:tc>
          <w:tcPr>
            <w:tcW w:w="957" w:type="dxa"/>
          </w:tcPr>
          <w:p w14:paraId="1417403D" w14:textId="77777777" w:rsidR="00C60E78" w:rsidRDefault="00C60E78" w:rsidP="00C60E78">
            <w:pPr>
              <w:pStyle w:val="ListParagraph"/>
              <w:numPr>
                <w:ilvl w:val="0"/>
                <w:numId w:val="25"/>
              </w:numPr>
            </w:pPr>
          </w:p>
        </w:tc>
        <w:tc>
          <w:tcPr>
            <w:tcW w:w="2644" w:type="dxa"/>
          </w:tcPr>
          <w:p w14:paraId="5B08171C" w14:textId="77777777" w:rsidR="00C60E78" w:rsidRDefault="00C60E78" w:rsidP="007B73E6">
            <w:r>
              <w:t>In the Database Edit Window Click File&gt;Open.</w:t>
            </w:r>
          </w:p>
        </w:tc>
        <w:tc>
          <w:tcPr>
            <w:tcW w:w="1676" w:type="dxa"/>
            <w:gridSpan w:val="3"/>
          </w:tcPr>
          <w:p w14:paraId="606B7ACA" w14:textId="77777777" w:rsidR="00C60E78" w:rsidRDefault="00C60E78" w:rsidP="007B73E6">
            <w:r>
              <w:t>This step will open the file system in your computer to select a file.</w:t>
            </w:r>
          </w:p>
        </w:tc>
        <w:tc>
          <w:tcPr>
            <w:tcW w:w="1996" w:type="dxa"/>
          </w:tcPr>
          <w:p w14:paraId="16528D9F" w14:textId="77777777" w:rsidR="00C60E78" w:rsidRDefault="00C60E78" w:rsidP="007B73E6">
            <w:r>
              <w:t>This step will open the file system in your computer to select a file.</w:t>
            </w:r>
          </w:p>
          <w:p w14:paraId="780FD85C" w14:textId="77777777" w:rsidR="00C60E78" w:rsidRDefault="00C60E78" w:rsidP="007B73E6"/>
          <w:p w14:paraId="12EC4C31" w14:textId="77777777" w:rsidR="00C60E78" w:rsidRDefault="00C60E78" w:rsidP="007B73E6">
            <w:r>
              <w:t>Reference Appendix 8.1.2to view expected results.</w:t>
            </w:r>
          </w:p>
        </w:tc>
        <w:tc>
          <w:tcPr>
            <w:tcW w:w="1717" w:type="dxa"/>
          </w:tcPr>
          <w:p w14:paraId="0E33B691" w14:textId="77777777" w:rsidR="00C60E78" w:rsidRDefault="00C60E78" w:rsidP="007B73E6">
            <w:r>
              <w:t>None.</w:t>
            </w:r>
          </w:p>
        </w:tc>
      </w:tr>
      <w:tr w:rsidR="00C60E78" w14:paraId="4E7E2BAF" w14:textId="77777777" w:rsidTr="007B73E6">
        <w:trPr>
          <w:cantSplit/>
          <w:trHeight w:val="512"/>
        </w:trPr>
        <w:tc>
          <w:tcPr>
            <w:tcW w:w="957" w:type="dxa"/>
          </w:tcPr>
          <w:p w14:paraId="2FF7B051" w14:textId="77777777" w:rsidR="00C60E78" w:rsidRDefault="00C60E78" w:rsidP="00C60E78">
            <w:pPr>
              <w:pStyle w:val="ListParagraph"/>
              <w:numPr>
                <w:ilvl w:val="0"/>
                <w:numId w:val="25"/>
              </w:numPr>
            </w:pPr>
          </w:p>
        </w:tc>
        <w:tc>
          <w:tcPr>
            <w:tcW w:w="2644" w:type="dxa"/>
          </w:tcPr>
          <w:p w14:paraId="4C33E16D" w14:textId="77777777" w:rsidR="00C60E78" w:rsidRDefault="00C60E78" w:rsidP="007B73E6">
            <w:r>
              <w:t>Select an .xml file to open: For this example open TEST_DB.xml.</w:t>
            </w:r>
          </w:p>
        </w:tc>
        <w:tc>
          <w:tcPr>
            <w:tcW w:w="1676" w:type="dxa"/>
            <w:gridSpan w:val="3"/>
          </w:tcPr>
          <w:p w14:paraId="7D5BEFCE" w14:textId="77777777" w:rsidR="00C60E78" w:rsidRDefault="00C60E78" w:rsidP="007B73E6">
            <w:r>
              <w:t>This step will select open a file.</w:t>
            </w:r>
          </w:p>
        </w:tc>
        <w:tc>
          <w:tcPr>
            <w:tcW w:w="1996" w:type="dxa"/>
          </w:tcPr>
          <w:p w14:paraId="4B0BB08A" w14:textId="77777777" w:rsidR="00C60E78" w:rsidRDefault="00C60E78" w:rsidP="007B73E6">
            <w:r>
              <w:t>This step will display the Database Edit Window with Table Names.</w:t>
            </w:r>
          </w:p>
          <w:p w14:paraId="1A807DF8" w14:textId="77777777" w:rsidR="00C60E78" w:rsidRDefault="00C60E78" w:rsidP="007B73E6"/>
          <w:p w14:paraId="4E6D52C8" w14:textId="77777777" w:rsidR="00C60E78" w:rsidRDefault="00C60E78" w:rsidP="007B73E6">
            <w:r>
              <w:t>Reference Appendix 8.2.1 to view expected results.</w:t>
            </w:r>
          </w:p>
        </w:tc>
        <w:tc>
          <w:tcPr>
            <w:tcW w:w="1717" w:type="dxa"/>
          </w:tcPr>
          <w:p w14:paraId="530DABA1" w14:textId="77777777" w:rsidR="00C60E78" w:rsidRDefault="00C60E78" w:rsidP="007B73E6">
            <w:r>
              <w:t>None.</w:t>
            </w:r>
          </w:p>
        </w:tc>
      </w:tr>
      <w:tr w:rsidR="00C60E78" w14:paraId="6A1CC87B" w14:textId="77777777" w:rsidTr="007B73E6">
        <w:trPr>
          <w:cantSplit/>
          <w:trHeight w:val="512"/>
        </w:trPr>
        <w:tc>
          <w:tcPr>
            <w:tcW w:w="957" w:type="dxa"/>
          </w:tcPr>
          <w:p w14:paraId="595EBD80" w14:textId="77777777" w:rsidR="00C60E78" w:rsidRDefault="00C60E78" w:rsidP="00C60E78">
            <w:pPr>
              <w:pStyle w:val="ListParagraph"/>
              <w:numPr>
                <w:ilvl w:val="0"/>
                <w:numId w:val="25"/>
              </w:numPr>
            </w:pPr>
          </w:p>
        </w:tc>
        <w:tc>
          <w:tcPr>
            <w:tcW w:w="2644" w:type="dxa"/>
          </w:tcPr>
          <w:p w14:paraId="2298CB0B" w14:textId="77777777" w:rsidR="00C60E78" w:rsidRDefault="00C60E78" w:rsidP="007B73E6">
            <w:r>
              <w:t xml:space="preserve">Double click TYPE_TABLE. </w:t>
            </w:r>
          </w:p>
        </w:tc>
        <w:tc>
          <w:tcPr>
            <w:tcW w:w="1676" w:type="dxa"/>
            <w:gridSpan w:val="3"/>
          </w:tcPr>
          <w:p w14:paraId="5AB21BEB" w14:textId="77777777" w:rsidR="00C60E78" w:rsidRDefault="00C60E78" w:rsidP="007B73E6">
            <w:r>
              <w:t>This is to select a table.</w:t>
            </w:r>
          </w:p>
        </w:tc>
        <w:tc>
          <w:tcPr>
            <w:tcW w:w="1996" w:type="dxa"/>
          </w:tcPr>
          <w:p w14:paraId="7DE5E5AD" w14:textId="77777777" w:rsidR="00C60E78" w:rsidRDefault="00C562CB" w:rsidP="007B73E6">
            <w:r>
              <w:t>This step will open the TYPE_TABLE Data Table Display Window.</w:t>
            </w:r>
          </w:p>
          <w:p w14:paraId="77A91FD8" w14:textId="77777777" w:rsidR="00C60E78" w:rsidRDefault="00C60E78" w:rsidP="007B73E6"/>
          <w:p w14:paraId="2E37A75E" w14:textId="77777777" w:rsidR="00C60E78" w:rsidRDefault="00C60E78" w:rsidP="007B73E6">
            <w:r>
              <w:t>Reference Appendix 8.2.2 to view expected results.</w:t>
            </w:r>
          </w:p>
        </w:tc>
        <w:tc>
          <w:tcPr>
            <w:tcW w:w="1717" w:type="dxa"/>
          </w:tcPr>
          <w:p w14:paraId="281C8B67" w14:textId="77777777" w:rsidR="00C60E78" w:rsidRDefault="00C60E78" w:rsidP="007B73E6">
            <w:r>
              <w:t>None.</w:t>
            </w:r>
          </w:p>
        </w:tc>
      </w:tr>
      <w:tr w:rsidR="00C60E78" w14:paraId="2D9888D1" w14:textId="77777777" w:rsidTr="007B73E6">
        <w:trPr>
          <w:cantSplit/>
          <w:trHeight w:val="512"/>
        </w:trPr>
        <w:tc>
          <w:tcPr>
            <w:tcW w:w="957" w:type="dxa"/>
          </w:tcPr>
          <w:p w14:paraId="6D43FD42" w14:textId="77777777" w:rsidR="00C60E78" w:rsidRDefault="00C60E78" w:rsidP="00C60E78">
            <w:pPr>
              <w:pStyle w:val="ListParagraph"/>
              <w:numPr>
                <w:ilvl w:val="0"/>
                <w:numId w:val="25"/>
              </w:numPr>
            </w:pPr>
          </w:p>
        </w:tc>
        <w:tc>
          <w:tcPr>
            <w:tcW w:w="2644" w:type="dxa"/>
          </w:tcPr>
          <w:p w14:paraId="6457C05D" w14:textId="77777777" w:rsidR="00C60E78" w:rsidRDefault="00C60E78" w:rsidP="007B73E6">
            <w:r>
              <w:t>In the Data Table Edit Window click File &gt; Print To Fit</w:t>
            </w:r>
          </w:p>
          <w:p w14:paraId="157BA580" w14:textId="77777777" w:rsidR="00C60E78" w:rsidRDefault="00C60E78" w:rsidP="007B73E6"/>
          <w:p w14:paraId="4388E0B0" w14:textId="77777777" w:rsidR="00C60E78" w:rsidRDefault="00C60E78" w:rsidP="007B73E6">
            <w:r>
              <w:t>Reference Appendix 8.5.1 to view expected results.</w:t>
            </w:r>
          </w:p>
        </w:tc>
        <w:tc>
          <w:tcPr>
            <w:tcW w:w="1676" w:type="dxa"/>
            <w:gridSpan w:val="3"/>
          </w:tcPr>
          <w:p w14:paraId="75209AD3" w14:textId="77777777" w:rsidR="00C60E78" w:rsidRDefault="00C60E78" w:rsidP="007B73E6">
            <w:r>
              <w:t>This is to open the print window.</w:t>
            </w:r>
          </w:p>
        </w:tc>
        <w:tc>
          <w:tcPr>
            <w:tcW w:w="1996" w:type="dxa"/>
          </w:tcPr>
          <w:p w14:paraId="7EE07727" w14:textId="77777777" w:rsidR="00C60E78" w:rsidRDefault="00C60E78" w:rsidP="007B73E6">
            <w:r>
              <w:t xml:space="preserve">This step will open the ‘Print’ Display Window. </w:t>
            </w:r>
          </w:p>
          <w:p w14:paraId="0447FF98" w14:textId="77777777" w:rsidR="00C60E78" w:rsidRDefault="00C60E78" w:rsidP="007B73E6"/>
          <w:p w14:paraId="59251766" w14:textId="77777777" w:rsidR="00C60E78" w:rsidRDefault="00C60E78" w:rsidP="007B73E6">
            <w:r>
              <w:t>Reference Appendix 8.5.4 to view expected results.</w:t>
            </w:r>
          </w:p>
        </w:tc>
        <w:tc>
          <w:tcPr>
            <w:tcW w:w="1717" w:type="dxa"/>
          </w:tcPr>
          <w:p w14:paraId="7EFF9232" w14:textId="77777777" w:rsidR="00C60E78" w:rsidRDefault="001156CE" w:rsidP="007B73E6">
            <w:r>
              <w:t>Make sure to enter the name of the corresponding printer.</w:t>
            </w:r>
          </w:p>
        </w:tc>
      </w:tr>
      <w:tr w:rsidR="00C60E78" w14:paraId="64395124" w14:textId="77777777" w:rsidTr="007B73E6">
        <w:trPr>
          <w:cantSplit/>
          <w:trHeight w:val="512"/>
        </w:trPr>
        <w:tc>
          <w:tcPr>
            <w:tcW w:w="957" w:type="dxa"/>
          </w:tcPr>
          <w:p w14:paraId="4FC58F1E" w14:textId="77777777" w:rsidR="00C60E78" w:rsidRDefault="00C60E78" w:rsidP="00C60E78">
            <w:pPr>
              <w:pStyle w:val="ListParagraph"/>
              <w:numPr>
                <w:ilvl w:val="0"/>
                <w:numId w:val="25"/>
              </w:numPr>
            </w:pPr>
          </w:p>
        </w:tc>
        <w:tc>
          <w:tcPr>
            <w:tcW w:w="2644" w:type="dxa"/>
          </w:tcPr>
          <w:p w14:paraId="69105FE4" w14:textId="77777777" w:rsidR="00C60E78" w:rsidRDefault="00C60E78" w:rsidP="007B73E6">
            <w:r>
              <w:t xml:space="preserve">Click Print </w:t>
            </w:r>
          </w:p>
        </w:tc>
        <w:tc>
          <w:tcPr>
            <w:tcW w:w="1676" w:type="dxa"/>
            <w:gridSpan w:val="3"/>
          </w:tcPr>
          <w:p w14:paraId="343BA08B" w14:textId="77777777" w:rsidR="00C60E78" w:rsidRDefault="00C60E78" w:rsidP="007B73E6">
            <w:r>
              <w:t>This is to print.</w:t>
            </w:r>
          </w:p>
        </w:tc>
        <w:tc>
          <w:tcPr>
            <w:tcW w:w="1996" w:type="dxa"/>
          </w:tcPr>
          <w:p w14:paraId="6E8AD1DB" w14:textId="77777777" w:rsidR="00C60E78" w:rsidRDefault="00C60E78" w:rsidP="007B73E6">
            <w:r>
              <w:t>This step will prompt your printer to start printing. The print out will print the second half of the table first and then the first half without the header columns.</w:t>
            </w:r>
          </w:p>
          <w:p w14:paraId="5EA1A4D6" w14:textId="77777777" w:rsidR="00C60E78" w:rsidRDefault="00C60E78" w:rsidP="007B73E6"/>
          <w:p w14:paraId="7A3D7D55" w14:textId="77777777" w:rsidR="00C60E78" w:rsidRDefault="00C60E78" w:rsidP="007B73E6">
            <w:r>
              <w:t>Reference Appendix 8.5.2 and 8.5.3 to view expected results.</w:t>
            </w:r>
          </w:p>
        </w:tc>
        <w:tc>
          <w:tcPr>
            <w:tcW w:w="1717" w:type="dxa"/>
          </w:tcPr>
          <w:p w14:paraId="23FE0CAF" w14:textId="77777777" w:rsidR="00C60E78" w:rsidRDefault="00C60E78" w:rsidP="007B73E6">
            <w:r>
              <w:t>None</w:t>
            </w:r>
          </w:p>
        </w:tc>
      </w:tr>
      <w:tr w:rsidR="00C60E78" w14:paraId="4246A6C1" w14:textId="77777777" w:rsidTr="007B73E6">
        <w:trPr>
          <w:trHeight w:val="1250"/>
        </w:trPr>
        <w:tc>
          <w:tcPr>
            <w:tcW w:w="8990" w:type="dxa"/>
            <w:gridSpan w:val="7"/>
            <w:tcBorders>
              <w:bottom w:val="single" w:sz="4" w:space="0" w:color="auto"/>
            </w:tcBorders>
          </w:tcPr>
          <w:p w14:paraId="05EABB6E" w14:textId="77777777" w:rsidR="00C60E78" w:rsidRDefault="00C60E78" w:rsidP="007B73E6">
            <w:r>
              <w:t>Concluding Remarks:</w:t>
            </w:r>
          </w:p>
          <w:p w14:paraId="19252D46" w14:textId="77777777" w:rsidR="00C60E78" w:rsidRDefault="00C60E78" w:rsidP="007B73E6"/>
        </w:tc>
      </w:tr>
      <w:tr w:rsidR="00C60E78" w14:paraId="0B6A9FC5" w14:textId="77777777" w:rsidTr="007B73E6">
        <w:trPr>
          <w:trHeight w:val="890"/>
        </w:trPr>
        <w:tc>
          <w:tcPr>
            <w:tcW w:w="4809" w:type="dxa"/>
            <w:gridSpan w:val="3"/>
          </w:tcPr>
          <w:p w14:paraId="2B78092A" w14:textId="77777777" w:rsidR="00C60E78" w:rsidRDefault="00C60E78" w:rsidP="007B73E6">
            <w:r>
              <w:t xml:space="preserve">Testing Team: </w:t>
            </w:r>
          </w:p>
          <w:p w14:paraId="37045BF0" w14:textId="77777777" w:rsidR="00C60E78" w:rsidRDefault="00C60E78" w:rsidP="007B73E6"/>
        </w:tc>
        <w:tc>
          <w:tcPr>
            <w:tcW w:w="4181" w:type="dxa"/>
            <w:gridSpan w:val="4"/>
          </w:tcPr>
          <w:p w14:paraId="3D47CB32" w14:textId="77777777" w:rsidR="00C60E78" w:rsidRDefault="00C60E78" w:rsidP="007B73E6">
            <w:r>
              <w:t>Date Completed:</w:t>
            </w:r>
          </w:p>
          <w:p w14:paraId="064B222C" w14:textId="77777777" w:rsidR="00C60E78" w:rsidRDefault="00C60E78" w:rsidP="007B73E6"/>
        </w:tc>
      </w:tr>
    </w:tbl>
    <w:p w14:paraId="147FFB5F" w14:textId="77777777" w:rsidR="00C60E78" w:rsidRDefault="00C60E78" w:rsidP="00B7123B"/>
    <w:p w14:paraId="0CDB24D6" w14:textId="77777777" w:rsidR="00B077CD" w:rsidRDefault="00B077CD" w:rsidP="00B077CD"/>
    <w:p w14:paraId="4E20D77E" w14:textId="77777777" w:rsidR="00941D93" w:rsidRDefault="0094263A" w:rsidP="00B7123B">
      <w:r w:rsidRPr="00B077CD">
        <w:br w:type="page"/>
      </w:r>
    </w:p>
    <w:p w14:paraId="5CF7EDFD" w14:textId="77777777" w:rsidR="00E47986" w:rsidRPr="00C8753A" w:rsidRDefault="00E47986" w:rsidP="00E47986">
      <w:pPr>
        <w:pStyle w:val="Heading1"/>
        <w:pageBreakBefore w:val="0"/>
      </w:pPr>
      <w:bookmarkStart w:id="52" w:name="_Toc21505006"/>
      <w:bookmarkStart w:id="53" w:name="_Toc227033594"/>
      <w:bookmarkStart w:id="54" w:name="_Toc38484105"/>
      <w:r w:rsidRPr="00C8753A">
        <w:lastRenderedPageBreak/>
        <w:t>User Interface Testing</w:t>
      </w:r>
      <w:bookmarkEnd w:id="52"/>
      <w:bookmarkEnd w:id="53"/>
      <w:bookmarkEnd w:id="54"/>
    </w:p>
    <w:p w14:paraId="2E71EE5C" w14:textId="77777777" w:rsidR="00C60E78" w:rsidRDefault="00C60E78" w:rsidP="00E47986"/>
    <w:p w14:paraId="63D20507" w14:textId="77777777" w:rsidR="00E47986" w:rsidRDefault="00C60E78" w:rsidP="00E47986">
      <w:r w:rsidRPr="00C60E78">
        <w:t>This section is not applicable for this test plan.</w:t>
      </w:r>
    </w:p>
    <w:p w14:paraId="0B17D3EF" w14:textId="77777777" w:rsidR="00013402" w:rsidRDefault="00013402" w:rsidP="00013402">
      <w:pPr>
        <w:pStyle w:val="Heading1"/>
      </w:pPr>
      <w:bookmarkStart w:id="55" w:name="_Toc38484106"/>
      <w:r>
        <w:lastRenderedPageBreak/>
        <w:t>Test Schedule</w:t>
      </w:r>
      <w:bookmarkEnd w:id="55"/>
    </w:p>
    <w:p w14:paraId="2C2A2B00" w14:textId="77777777" w:rsidR="004706B7" w:rsidRDefault="00C60E78" w:rsidP="00013402">
      <w:r w:rsidRPr="00C60E78">
        <w:t>This section is to be determined and at the moment it’s not applicable because the outcomes will not be recorded by the reviewers. In the future, however, this section will specify the schedule for testing activities. A table with the order and completion dates of the tests is useful. The table below might be useful.</w:t>
      </w:r>
    </w:p>
    <w:p w14:paraId="68C07B29" w14:textId="77777777" w:rsidR="00C60E78" w:rsidRDefault="00C60E78" w:rsidP="00013402"/>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48"/>
        <w:gridCol w:w="2700"/>
        <w:gridCol w:w="4608"/>
      </w:tblGrid>
      <w:tr w:rsidR="00C60E78" w:rsidRPr="004F31AD" w14:paraId="11EF8BAB" w14:textId="77777777" w:rsidTr="00C60E78">
        <w:trPr>
          <w:jc w:val="center"/>
        </w:trPr>
        <w:tc>
          <w:tcPr>
            <w:tcW w:w="1548" w:type="dxa"/>
          </w:tcPr>
          <w:p w14:paraId="3B41BDC5" w14:textId="77777777" w:rsidR="00C60E78" w:rsidRPr="004F31AD" w:rsidRDefault="00C60E78" w:rsidP="007B73E6">
            <w:pPr>
              <w:spacing w:line="360" w:lineRule="auto"/>
              <w:rPr>
                <w:b/>
              </w:rPr>
            </w:pPr>
            <w:r w:rsidRPr="004F31AD">
              <w:rPr>
                <w:b/>
              </w:rPr>
              <w:t>Task</w:t>
            </w:r>
            <w:r>
              <w:rPr>
                <w:b/>
              </w:rPr>
              <w:t xml:space="preserve"> and date</w:t>
            </w:r>
          </w:p>
        </w:tc>
        <w:tc>
          <w:tcPr>
            <w:tcW w:w="2700" w:type="dxa"/>
          </w:tcPr>
          <w:p w14:paraId="6419FB4B" w14:textId="77777777" w:rsidR="00C60E78" w:rsidRPr="004F31AD" w:rsidRDefault="00C60E78" w:rsidP="007B73E6">
            <w:pPr>
              <w:spacing w:line="360" w:lineRule="auto"/>
              <w:rPr>
                <w:b/>
              </w:rPr>
            </w:pPr>
            <w:r w:rsidRPr="004F31AD">
              <w:rPr>
                <w:b/>
              </w:rPr>
              <w:t>People</w:t>
            </w:r>
          </w:p>
        </w:tc>
        <w:tc>
          <w:tcPr>
            <w:tcW w:w="4608" w:type="dxa"/>
          </w:tcPr>
          <w:p w14:paraId="53CA4616" w14:textId="77777777" w:rsidR="00C60E78" w:rsidRPr="004F31AD" w:rsidRDefault="00C60E78" w:rsidP="007B73E6">
            <w:pPr>
              <w:spacing w:line="360" w:lineRule="auto"/>
              <w:rPr>
                <w:b/>
              </w:rPr>
            </w:pPr>
            <w:r w:rsidRPr="004F31AD">
              <w:rPr>
                <w:b/>
              </w:rPr>
              <w:t>Description</w:t>
            </w:r>
          </w:p>
        </w:tc>
      </w:tr>
      <w:tr w:rsidR="00C60E78" w:rsidRPr="004F31AD" w14:paraId="340AFF5F" w14:textId="77777777" w:rsidTr="00C60E78">
        <w:trPr>
          <w:jc w:val="center"/>
        </w:trPr>
        <w:tc>
          <w:tcPr>
            <w:tcW w:w="1548" w:type="dxa"/>
          </w:tcPr>
          <w:p w14:paraId="2DCDD226" w14:textId="77777777" w:rsidR="00C60E78" w:rsidRDefault="00C60E78" w:rsidP="007B73E6">
            <w:pPr>
              <w:spacing w:line="360" w:lineRule="auto"/>
            </w:pPr>
            <w:r>
              <w:t>TBD</w:t>
            </w:r>
          </w:p>
        </w:tc>
        <w:tc>
          <w:tcPr>
            <w:tcW w:w="2700" w:type="dxa"/>
          </w:tcPr>
          <w:p w14:paraId="4C03CA08" w14:textId="77777777" w:rsidR="00C60E78" w:rsidRDefault="00C60E78" w:rsidP="007B73E6">
            <w:pPr>
              <w:spacing w:line="360" w:lineRule="auto"/>
            </w:pPr>
            <w:r>
              <w:t>TBD</w:t>
            </w:r>
          </w:p>
        </w:tc>
        <w:tc>
          <w:tcPr>
            <w:tcW w:w="4608" w:type="dxa"/>
          </w:tcPr>
          <w:p w14:paraId="486A60A9" w14:textId="77777777" w:rsidR="00C60E78" w:rsidRDefault="00C60E78" w:rsidP="007B73E6">
            <w:pPr>
              <w:spacing w:line="360" w:lineRule="auto"/>
            </w:pPr>
            <w:r>
              <w:t>TBD</w:t>
            </w:r>
          </w:p>
        </w:tc>
      </w:tr>
    </w:tbl>
    <w:p w14:paraId="24F3C065" w14:textId="77777777" w:rsidR="00C60E78" w:rsidRDefault="00C60E78" w:rsidP="00013402"/>
    <w:p w14:paraId="3628B736" w14:textId="77777777" w:rsidR="00E47986" w:rsidRDefault="00E47986" w:rsidP="00E47986"/>
    <w:p w14:paraId="53096842" w14:textId="77777777" w:rsidR="00E47986" w:rsidRDefault="00E47986" w:rsidP="00E47986"/>
    <w:p w14:paraId="2AF19D6B" w14:textId="77777777" w:rsidR="00E47986" w:rsidRDefault="00E47986" w:rsidP="00E47986"/>
    <w:p w14:paraId="1230EBDD" w14:textId="77777777" w:rsidR="004706B7" w:rsidRDefault="004706B7" w:rsidP="00013402"/>
    <w:p w14:paraId="79D53687" w14:textId="77777777" w:rsidR="004706B7" w:rsidRDefault="004706B7" w:rsidP="004706B7">
      <w:pPr>
        <w:pStyle w:val="Heading1"/>
      </w:pPr>
      <w:bookmarkStart w:id="56" w:name="_Toc38484107"/>
      <w:r>
        <w:lastRenderedPageBreak/>
        <w:t>Other Sections</w:t>
      </w:r>
      <w:bookmarkEnd w:id="56"/>
    </w:p>
    <w:p w14:paraId="0399D08F" w14:textId="77777777" w:rsidR="004706B7" w:rsidRDefault="004706B7" w:rsidP="004706B7">
      <w:r>
        <w:t>Other sections that may appear in a test plan (but not required for this course) are:</w:t>
      </w:r>
    </w:p>
    <w:p w14:paraId="3EE2A6A3" w14:textId="77777777" w:rsidR="004706B7" w:rsidRDefault="004706B7" w:rsidP="004706B7"/>
    <w:p w14:paraId="181F86E5" w14:textId="77777777" w:rsidR="004706B7" w:rsidRDefault="004706B7" w:rsidP="004706B7">
      <w:pPr>
        <w:pStyle w:val="ListBullet"/>
      </w:pPr>
      <w:r>
        <w:t>Test Management Requirements: how testing is to be managed; a delineation of responsibilities of each project organization involved with testing</w:t>
      </w:r>
    </w:p>
    <w:p w14:paraId="0C86C434" w14:textId="77777777" w:rsidR="004706B7" w:rsidRDefault="004706B7" w:rsidP="004706B7">
      <w:pPr>
        <w:pStyle w:val="ListBullet"/>
      </w:pPr>
      <w:r>
        <w:t>Staffing and training needs: delineate the responsibilities of those individuals who are to perform the testing, level of skill required, and training to be provided</w:t>
      </w:r>
    </w:p>
    <w:p w14:paraId="2921BD88" w14:textId="77777777" w:rsidR="004706B7" w:rsidRDefault="004706B7" w:rsidP="004706B7">
      <w:pPr>
        <w:pStyle w:val="ListBullet"/>
      </w:pPr>
      <w:r>
        <w:t>Environmental Requirements: describe the hardware (including communication and network equipment) needed to support testing; describe configuration of hardware components on which software and database to be tested are to operate.</w:t>
      </w:r>
    </w:p>
    <w:p w14:paraId="0E70DE8E" w14:textId="77777777" w:rsidR="004706B7" w:rsidRDefault="004706B7" w:rsidP="004706B7">
      <w:pPr>
        <w:pStyle w:val="ListBullet"/>
      </w:pPr>
      <w:r>
        <w:t>Software Requirements: describe the software needed to support testing; include the software code and databases that are object of the testing. Also include software tools such as compilers, CASE instruments and simulators that are needed to model the user’s operational environment.</w:t>
      </w:r>
    </w:p>
    <w:p w14:paraId="1B16A064" w14:textId="77777777" w:rsidR="004706B7" w:rsidRDefault="004706B7" w:rsidP="004706B7">
      <w:pPr>
        <w:pStyle w:val="ListBullet"/>
      </w:pPr>
      <w:r>
        <w:t>Risk and contingencies</w:t>
      </w:r>
    </w:p>
    <w:p w14:paraId="4E13D5A6" w14:textId="77777777" w:rsidR="004706B7" w:rsidRDefault="004706B7" w:rsidP="004706B7">
      <w:pPr>
        <w:pStyle w:val="ListBullet"/>
      </w:pPr>
      <w:r>
        <w:t>Cost: include an estimate of costs.</w:t>
      </w:r>
    </w:p>
    <w:p w14:paraId="69F8196B" w14:textId="77777777" w:rsidR="004706B7" w:rsidRDefault="004706B7" w:rsidP="004706B7">
      <w:pPr>
        <w:pStyle w:val="ListBullet"/>
      </w:pPr>
      <w:r>
        <w:t>Approvals</w:t>
      </w:r>
    </w:p>
    <w:p w14:paraId="6DF40F16" w14:textId="77777777" w:rsidR="004706B7" w:rsidRDefault="004706B7" w:rsidP="004706B7">
      <w:pPr>
        <w:pStyle w:val="ListBullet"/>
      </w:pPr>
      <w:r>
        <w:t>Test Deliverables</w:t>
      </w:r>
    </w:p>
    <w:p w14:paraId="46F3AA70" w14:textId="77777777" w:rsidR="004706B7" w:rsidRPr="004706B7" w:rsidRDefault="004706B7" w:rsidP="004706B7"/>
    <w:p w14:paraId="0CDE76D0" w14:textId="77777777" w:rsidR="007A4335" w:rsidRDefault="007A4335" w:rsidP="007A4335">
      <w:pPr>
        <w:pStyle w:val="Heading1"/>
      </w:pPr>
      <w:bookmarkStart w:id="57" w:name="_Toc227033596"/>
      <w:bookmarkStart w:id="58" w:name="_Toc38484108"/>
      <w:r>
        <w:lastRenderedPageBreak/>
        <w:t>Appendix</w:t>
      </w:r>
      <w:bookmarkEnd w:id="57"/>
      <w:bookmarkEnd w:id="58"/>
    </w:p>
    <w:p w14:paraId="4D80C129" w14:textId="77777777" w:rsidR="007A4335" w:rsidRDefault="00C60E78" w:rsidP="007A4335">
      <w:r w:rsidRPr="00C60E78">
        <w:t>This section will include images, tables or other supporting material for this test plan</w:t>
      </w:r>
      <w:r>
        <w:t>.</w:t>
      </w:r>
    </w:p>
    <w:p w14:paraId="5F7F1331" w14:textId="77777777" w:rsidR="00C60E78" w:rsidRDefault="00C60E78" w:rsidP="007A4335"/>
    <w:p w14:paraId="29101BB7" w14:textId="77777777" w:rsidR="00C60E78" w:rsidRDefault="00C60E78" w:rsidP="00C60E78">
      <w:pPr>
        <w:pStyle w:val="Heading2"/>
        <w:numPr>
          <w:ilvl w:val="1"/>
          <w:numId w:val="1"/>
        </w:numPr>
        <w:ind w:left="720"/>
      </w:pPr>
      <w:bookmarkStart w:id="59" w:name="_Toc37896848"/>
      <w:bookmarkStart w:id="60" w:name="_Toc38484109"/>
      <w:r>
        <w:t>Database Edit Window: File&gt;Open</w:t>
      </w:r>
      <w:bookmarkEnd w:id="59"/>
      <w:bookmarkEnd w:id="60"/>
    </w:p>
    <w:p w14:paraId="6A03F7F2" w14:textId="77777777" w:rsidR="00C60E78" w:rsidRDefault="00C60E78" w:rsidP="00C60E78">
      <w:pPr>
        <w:pStyle w:val="Heading3"/>
        <w:numPr>
          <w:ilvl w:val="2"/>
          <w:numId w:val="1"/>
        </w:numPr>
        <w:ind w:left="720"/>
      </w:pPr>
      <w:bookmarkStart w:id="61" w:name="_Toc37896849"/>
      <w:bookmarkStart w:id="62" w:name="_Toc38484110"/>
      <w:r>
        <w:t>File&gt;Open Action</w:t>
      </w:r>
      <w:bookmarkEnd w:id="61"/>
      <w:bookmarkEnd w:id="62"/>
    </w:p>
    <w:p w14:paraId="354BEF28" w14:textId="0D451E73" w:rsidR="00C60E78" w:rsidRDefault="00506339" w:rsidP="00C60E78">
      <w:r>
        <w:rPr>
          <w:noProof/>
        </w:rPr>
        <w:drawing>
          <wp:inline distT="0" distB="0" distL="0" distR="0" wp14:anchorId="6A3A6F10" wp14:editId="4E2219D0">
            <wp:extent cx="2242185" cy="2298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2185" cy="2298065"/>
                    </a:xfrm>
                    <a:prstGeom prst="rect">
                      <a:avLst/>
                    </a:prstGeom>
                    <a:noFill/>
                    <a:ln>
                      <a:noFill/>
                    </a:ln>
                  </pic:spPr>
                </pic:pic>
              </a:graphicData>
            </a:graphic>
          </wp:inline>
        </w:drawing>
      </w:r>
    </w:p>
    <w:p w14:paraId="3D22AF1E" w14:textId="77777777" w:rsidR="00C60E78" w:rsidRDefault="00C60E78" w:rsidP="00C60E78">
      <w:pPr>
        <w:pStyle w:val="Heading3"/>
        <w:numPr>
          <w:ilvl w:val="2"/>
          <w:numId w:val="1"/>
        </w:numPr>
        <w:ind w:left="720"/>
      </w:pPr>
      <w:bookmarkStart w:id="63" w:name="_Toc37896850"/>
      <w:bookmarkStart w:id="64" w:name="_Toc38484111"/>
      <w:r>
        <w:t>Select .xml file to open</w:t>
      </w:r>
      <w:bookmarkEnd w:id="63"/>
      <w:bookmarkEnd w:id="64"/>
    </w:p>
    <w:p w14:paraId="76A4E6B7" w14:textId="7923B66C" w:rsidR="00C60E78" w:rsidRDefault="00506339" w:rsidP="00C60E78">
      <w:r>
        <w:rPr>
          <w:noProof/>
        </w:rPr>
        <w:drawing>
          <wp:inline distT="0" distB="0" distL="0" distR="0" wp14:anchorId="5EC3B56B" wp14:editId="271203AC">
            <wp:extent cx="3792855" cy="212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2855" cy="2127250"/>
                    </a:xfrm>
                    <a:prstGeom prst="rect">
                      <a:avLst/>
                    </a:prstGeom>
                    <a:noFill/>
                    <a:ln>
                      <a:noFill/>
                    </a:ln>
                  </pic:spPr>
                </pic:pic>
              </a:graphicData>
            </a:graphic>
          </wp:inline>
        </w:drawing>
      </w:r>
    </w:p>
    <w:p w14:paraId="2F33EC00" w14:textId="77777777" w:rsidR="00C60E78" w:rsidRDefault="00C60E78" w:rsidP="00C60E78"/>
    <w:p w14:paraId="75F176AA" w14:textId="77777777" w:rsidR="00C60E78" w:rsidRPr="00C275D3" w:rsidRDefault="00C60E78" w:rsidP="00C60E78"/>
    <w:p w14:paraId="4B626094" w14:textId="77777777" w:rsidR="00C60E78" w:rsidRPr="00C275D3" w:rsidRDefault="00C60E78" w:rsidP="00C60E78"/>
    <w:p w14:paraId="181FDB52" w14:textId="77777777" w:rsidR="00C60E78" w:rsidRPr="00C275D3" w:rsidRDefault="00C60E78" w:rsidP="00C60E78"/>
    <w:p w14:paraId="192D8C31" w14:textId="77777777" w:rsidR="00C60E78" w:rsidRPr="00C275D3" w:rsidRDefault="00C60E78" w:rsidP="00C60E78"/>
    <w:p w14:paraId="0367FE82" w14:textId="77777777" w:rsidR="00C60E78" w:rsidRPr="00C275D3" w:rsidRDefault="00C60E78" w:rsidP="00C60E78"/>
    <w:p w14:paraId="479B7860" w14:textId="77777777" w:rsidR="00C60E78" w:rsidRDefault="00C60E78" w:rsidP="00C60E78"/>
    <w:p w14:paraId="3265C8BA" w14:textId="77777777" w:rsidR="00C60E78" w:rsidRPr="00C275D3" w:rsidRDefault="00C60E78" w:rsidP="00C60E78">
      <w:pPr>
        <w:tabs>
          <w:tab w:val="left" w:pos="7716"/>
        </w:tabs>
      </w:pPr>
      <w:r>
        <w:tab/>
      </w:r>
    </w:p>
    <w:p w14:paraId="05D256D9" w14:textId="77777777" w:rsidR="00C60E78" w:rsidRPr="00F92E82" w:rsidRDefault="00C60E78" w:rsidP="00C60E78">
      <w:pPr>
        <w:pStyle w:val="Heading2"/>
        <w:numPr>
          <w:ilvl w:val="1"/>
          <w:numId w:val="1"/>
        </w:numPr>
        <w:ind w:left="720"/>
      </w:pPr>
      <w:bookmarkStart w:id="65" w:name="_Toc37896851"/>
      <w:bookmarkStart w:id="66" w:name="_Toc38484112"/>
      <w:r>
        <w:lastRenderedPageBreak/>
        <w:t>Data Table Display Window: File&gt;Exit</w:t>
      </w:r>
      <w:bookmarkEnd w:id="65"/>
      <w:bookmarkEnd w:id="66"/>
      <w:r>
        <w:t xml:space="preserve"> </w:t>
      </w:r>
    </w:p>
    <w:p w14:paraId="715A7D0C" w14:textId="77777777" w:rsidR="00C60E78" w:rsidRDefault="00C60E78" w:rsidP="00C60E78">
      <w:pPr>
        <w:pStyle w:val="Heading3"/>
        <w:numPr>
          <w:ilvl w:val="2"/>
          <w:numId w:val="1"/>
        </w:numPr>
        <w:ind w:left="720"/>
      </w:pPr>
      <w:bookmarkStart w:id="67" w:name="_Toc37896852"/>
      <w:bookmarkStart w:id="68" w:name="_Toc38484113"/>
      <w:r>
        <w:t>Table Name</w:t>
      </w:r>
      <w:bookmarkEnd w:id="67"/>
      <w:bookmarkEnd w:id="68"/>
    </w:p>
    <w:p w14:paraId="377C3ABC" w14:textId="4ED489EF" w:rsidR="00C60E78" w:rsidRPr="0064104B" w:rsidRDefault="00506339" w:rsidP="00C60E78">
      <w:r>
        <w:rPr>
          <w:noProof/>
        </w:rPr>
        <w:drawing>
          <wp:inline distT="0" distB="0" distL="0" distR="0" wp14:anchorId="1513A656" wp14:editId="68E25B46">
            <wp:extent cx="3339465" cy="1053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9465" cy="1053465"/>
                    </a:xfrm>
                    <a:prstGeom prst="rect">
                      <a:avLst/>
                    </a:prstGeom>
                    <a:noFill/>
                    <a:ln>
                      <a:noFill/>
                    </a:ln>
                  </pic:spPr>
                </pic:pic>
              </a:graphicData>
            </a:graphic>
          </wp:inline>
        </w:drawing>
      </w:r>
    </w:p>
    <w:p w14:paraId="33E5FE10" w14:textId="77777777" w:rsidR="00C60E78" w:rsidRDefault="00C60E78" w:rsidP="00C60E78">
      <w:pPr>
        <w:pStyle w:val="Heading3"/>
        <w:numPr>
          <w:ilvl w:val="2"/>
          <w:numId w:val="1"/>
        </w:numPr>
        <w:ind w:left="720"/>
      </w:pPr>
      <w:bookmarkStart w:id="69" w:name="_Toc37896853"/>
      <w:bookmarkStart w:id="70" w:name="_Toc38484114"/>
      <w:r>
        <w:t>Column FIELD_SMALL_INT item ‘0’</w:t>
      </w:r>
      <w:bookmarkEnd w:id="69"/>
      <w:bookmarkEnd w:id="70"/>
    </w:p>
    <w:p w14:paraId="19507565" w14:textId="35B2B375" w:rsidR="00C60E78" w:rsidRPr="00FF1BD0" w:rsidRDefault="00506339" w:rsidP="00C60E78">
      <w:r>
        <w:rPr>
          <w:noProof/>
        </w:rPr>
        <w:drawing>
          <wp:inline distT="0" distB="0" distL="0" distR="0" wp14:anchorId="2DE0EA44" wp14:editId="7FFA0585">
            <wp:extent cx="3307715"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7715" cy="1828800"/>
                    </a:xfrm>
                    <a:prstGeom prst="rect">
                      <a:avLst/>
                    </a:prstGeom>
                    <a:noFill/>
                    <a:ln>
                      <a:noFill/>
                    </a:ln>
                  </pic:spPr>
                </pic:pic>
              </a:graphicData>
            </a:graphic>
          </wp:inline>
        </w:drawing>
      </w:r>
    </w:p>
    <w:p w14:paraId="3EB46567" w14:textId="77777777" w:rsidR="00C60E78" w:rsidRDefault="00C60E78" w:rsidP="00C60E78">
      <w:pPr>
        <w:pStyle w:val="Heading3"/>
        <w:numPr>
          <w:ilvl w:val="2"/>
          <w:numId w:val="1"/>
        </w:numPr>
        <w:ind w:left="720"/>
      </w:pPr>
      <w:bookmarkStart w:id="71" w:name="_Toc37896854"/>
      <w:bookmarkStart w:id="72" w:name="_Toc38484115"/>
      <w:r>
        <w:t>Column FIELD_SMALL_INT replace ‘0’ item with ‘20’</w:t>
      </w:r>
      <w:bookmarkEnd w:id="71"/>
      <w:bookmarkEnd w:id="72"/>
    </w:p>
    <w:p w14:paraId="29A305B9" w14:textId="6115E931" w:rsidR="00C60E78" w:rsidRDefault="00506339" w:rsidP="00C60E78">
      <w:r>
        <w:rPr>
          <w:noProof/>
        </w:rPr>
        <w:drawing>
          <wp:inline distT="0" distB="0" distL="0" distR="0" wp14:anchorId="2887EEF2" wp14:editId="65ED7106">
            <wp:extent cx="3307715" cy="1784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7715" cy="1784985"/>
                    </a:xfrm>
                    <a:prstGeom prst="rect">
                      <a:avLst/>
                    </a:prstGeom>
                    <a:noFill/>
                    <a:ln>
                      <a:noFill/>
                    </a:ln>
                  </pic:spPr>
                </pic:pic>
              </a:graphicData>
            </a:graphic>
          </wp:inline>
        </w:drawing>
      </w:r>
    </w:p>
    <w:p w14:paraId="6E1F53DC" w14:textId="77777777" w:rsidR="00C60E78" w:rsidRPr="00C275D3" w:rsidRDefault="00C60E78" w:rsidP="00C60E78"/>
    <w:p w14:paraId="42E10DF7" w14:textId="77777777" w:rsidR="00C60E78" w:rsidRPr="00C275D3" w:rsidRDefault="00C60E78" w:rsidP="00C60E78"/>
    <w:p w14:paraId="4EE19E10" w14:textId="77777777" w:rsidR="00C60E78" w:rsidRPr="00C275D3" w:rsidRDefault="00C60E78" w:rsidP="00C60E78"/>
    <w:p w14:paraId="4079A3C7" w14:textId="77777777" w:rsidR="00C60E78" w:rsidRPr="00C275D3" w:rsidRDefault="00C60E78" w:rsidP="00C60E78"/>
    <w:p w14:paraId="158CEC93" w14:textId="77777777" w:rsidR="00C60E78" w:rsidRPr="00C275D3" w:rsidRDefault="00C60E78" w:rsidP="00C60E78"/>
    <w:p w14:paraId="5A5C90BA" w14:textId="77777777" w:rsidR="00C60E78" w:rsidRPr="00C275D3" w:rsidRDefault="00C60E78" w:rsidP="00C60E78"/>
    <w:p w14:paraId="2C291ACB" w14:textId="77777777" w:rsidR="00C60E78" w:rsidRPr="00C275D3" w:rsidRDefault="00C60E78" w:rsidP="00C60E78"/>
    <w:p w14:paraId="3FF5B4D0" w14:textId="77777777" w:rsidR="00C60E78" w:rsidRPr="00C275D3" w:rsidRDefault="00C60E78" w:rsidP="00C60E78"/>
    <w:p w14:paraId="50266BF3" w14:textId="77777777" w:rsidR="00C60E78" w:rsidRPr="00C275D3" w:rsidRDefault="00C60E78" w:rsidP="00C60E78"/>
    <w:p w14:paraId="6D0821B1" w14:textId="77777777" w:rsidR="00C60E78" w:rsidRPr="00C275D3" w:rsidRDefault="00C60E78" w:rsidP="00C60E78"/>
    <w:p w14:paraId="6C016A06" w14:textId="77777777" w:rsidR="00C60E78" w:rsidRDefault="00C60E78" w:rsidP="00C60E78"/>
    <w:p w14:paraId="0D4D6996" w14:textId="77777777" w:rsidR="00C60E78" w:rsidRPr="00C275D3" w:rsidRDefault="00C60E78" w:rsidP="00C60E78">
      <w:pPr>
        <w:tabs>
          <w:tab w:val="left" w:pos="8232"/>
        </w:tabs>
      </w:pPr>
      <w:r>
        <w:tab/>
      </w:r>
    </w:p>
    <w:p w14:paraId="6DD84747" w14:textId="77777777" w:rsidR="00C60E78" w:rsidRDefault="00C60E78" w:rsidP="00C60E78">
      <w:pPr>
        <w:pStyle w:val="Heading3"/>
        <w:numPr>
          <w:ilvl w:val="2"/>
          <w:numId w:val="1"/>
        </w:numPr>
        <w:ind w:left="720"/>
      </w:pPr>
      <w:bookmarkStart w:id="73" w:name="_Toc37896855"/>
      <w:bookmarkStart w:id="74" w:name="_Toc38484116"/>
      <w:r>
        <w:lastRenderedPageBreak/>
        <w:t>File&gt;Exit</w:t>
      </w:r>
      <w:bookmarkEnd w:id="73"/>
      <w:bookmarkEnd w:id="74"/>
    </w:p>
    <w:p w14:paraId="1D3359F1" w14:textId="3B24F882" w:rsidR="00C60E78" w:rsidRPr="00FF1BD0" w:rsidRDefault="00506339" w:rsidP="00C60E78">
      <w:r>
        <w:rPr>
          <w:noProof/>
        </w:rPr>
        <w:drawing>
          <wp:inline distT="0" distB="0" distL="0" distR="0" wp14:anchorId="01E69541" wp14:editId="3DC49F6D">
            <wp:extent cx="3156585" cy="2266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6585" cy="2266315"/>
                    </a:xfrm>
                    <a:prstGeom prst="rect">
                      <a:avLst/>
                    </a:prstGeom>
                    <a:noFill/>
                    <a:ln>
                      <a:noFill/>
                    </a:ln>
                  </pic:spPr>
                </pic:pic>
              </a:graphicData>
            </a:graphic>
          </wp:inline>
        </w:drawing>
      </w:r>
    </w:p>
    <w:p w14:paraId="560E42CC" w14:textId="77777777" w:rsidR="00C60E78" w:rsidRDefault="00C60E78" w:rsidP="00C60E78">
      <w:pPr>
        <w:pStyle w:val="Heading3"/>
        <w:numPr>
          <w:ilvl w:val="2"/>
          <w:numId w:val="1"/>
        </w:numPr>
        <w:ind w:left="720"/>
      </w:pPr>
      <w:bookmarkStart w:id="75" w:name="_Toc37896856"/>
      <w:bookmarkStart w:id="76" w:name="_Toc38484117"/>
      <w:r>
        <w:t>‘Save?’ Window</w:t>
      </w:r>
      <w:bookmarkEnd w:id="75"/>
      <w:bookmarkEnd w:id="76"/>
    </w:p>
    <w:p w14:paraId="7C257A8D" w14:textId="15BF06C9" w:rsidR="00C60E78" w:rsidRPr="00EA0C55" w:rsidRDefault="00506339" w:rsidP="00C60E78">
      <w:r>
        <w:rPr>
          <w:noProof/>
        </w:rPr>
        <w:drawing>
          <wp:inline distT="0" distB="0" distL="0" distR="0" wp14:anchorId="05F8A234" wp14:editId="04784A17">
            <wp:extent cx="4392930" cy="1256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92930" cy="1256030"/>
                    </a:xfrm>
                    <a:prstGeom prst="rect">
                      <a:avLst/>
                    </a:prstGeom>
                    <a:noFill/>
                    <a:ln>
                      <a:noFill/>
                    </a:ln>
                  </pic:spPr>
                </pic:pic>
              </a:graphicData>
            </a:graphic>
          </wp:inline>
        </w:drawing>
      </w:r>
    </w:p>
    <w:p w14:paraId="44DB6962" w14:textId="77777777" w:rsidR="00C60E78" w:rsidRDefault="00C60E78" w:rsidP="00C60E78">
      <w:pPr>
        <w:pStyle w:val="Heading2"/>
        <w:numPr>
          <w:ilvl w:val="1"/>
          <w:numId w:val="1"/>
        </w:numPr>
        <w:ind w:left="720"/>
      </w:pPr>
      <w:bookmarkStart w:id="77" w:name="_Toc37896857"/>
      <w:bookmarkStart w:id="78" w:name="_Toc38484118"/>
      <w:r>
        <w:t>Database Edit Window: Search&gt;Find Files</w:t>
      </w:r>
      <w:bookmarkEnd w:id="77"/>
      <w:bookmarkEnd w:id="78"/>
    </w:p>
    <w:p w14:paraId="3066BFAD" w14:textId="77777777" w:rsidR="00C60E78" w:rsidRDefault="00C60E78" w:rsidP="00C60E78">
      <w:pPr>
        <w:pStyle w:val="Heading3"/>
        <w:numPr>
          <w:ilvl w:val="2"/>
          <w:numId w:val="1"/>
        </w:numPr>
        <w:ind w:left="720"/>
      </w:pPr>
      <w:bookmarkStart w:id="79" w:name="_Toc37896858"/>
      <w:bookmarkStart w:id="80" w:name="_Toc38484119"/>
      <w:r>
        <w:t>Search&gt;Find Files Selection</w:t>
      </w:r>
      <w:bookmarkEnd w:id="79"/>
      <w:bookmarkEnd w:id="80"/>
    </w:p>
    <w:p w14:paraId="70D418FA" w14:textId="5C6D0C90" w:rsidR="00C60E78" w:rsidRPr="00A03FB1" w:rsidRDefault="00506339" w:rsidP="00C60E78">
      <w:r>
        <w:rPr>
          <w:noProof/>
        </w:rPr>
        <w:drawing>
          <wp:inline distT="0" distB="0" distL="0" distR="0" wp14:anchorId="2E73523A" wp14:editId="06072D99">
            <wp:extent cx="3713480" cy="133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3480" cy="1339850"/>
                    </a:xfrm>
                    <a:prstGeom prst="rect">
                      <a:avLst/>
                    </a:prstGeom>
                    <a:noFill/>
                    <a:ln>
                      <a:noFill/>
                    </a:ln>
                  </pic:spPr>
                </pic:pic>
              </a:graphicData>
            </a:graphic>
          </wp:inline>
        </w:drawing>
      </w:r>
    </w:p>
    <w:p w14:paraId="13CF1374" w14:textId="77777777" w:rsidR="00C60E78" w:rsidRDefault="00C60E78" w:rsidP="00C60E78">
      <w:pPr>
        <w:pStyle w:val="Heading3"/>
        <w:numPr>
          <w:ilvl w:val="2"/>
          <w:numId w:val="1"/>
        </w:numPr>
        <w:ind w:left="720"/>
      </w:pPr>
      <w:bookmarkStart w:id="81" w:name="_Toc37896859"/>
      <w:bookmarkStart w:id="82" w:name="_Toc38484120"/>
      <w:r>
        <w:t xml:space="preserve">TTC Search </w:t>
      </w:r>
      <w:r w:rsidR="007B73E6">
        <w:t>for</w:t>
      </w:r>
      <w:r>
        <w:t xml:space="preserve"> XML Files Window</w:t>
      </w:r>
      <w:bookmarkEnd w:id="81"/>
      <w:bookmarkEnd w:id="82"/>
    </w:p>
    <w:p w14:paraId="0A29FA86" w14:textId="2C5ECA74" w:rsidR="00C60E78" w:rsidRDefault="00506339" w:rsidP="00C60E78">
      <w:r>
        <w:rPr>
          <w:noProof/>
        </w:rPr>
        <w:drawing>
          <wp:inline distT="0" distB="0" distL="0" distR="0" wp14:anchorId="1926416C" wp14:editId="355F842F">
            <wp:extent cx="5259705" cy="148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9705" cy="1487170"/>
                    </a:xfrm>
                    <a:prstGeom prst="rect">
                      <a:avLst/>
                    </a:prstGeom>
                    <a:noFill/>
                    <a:ln>
                      <a:noFill/>
                    </a:ln>
                  </pic:spPr>
                </pic:pic>
              </a:graphicData>
            </a:graphic>
          </wp:inline>
        </w:drawing>
      </w:r>
    </w:p>
    <w:p w14:paraId="077C8EB2" w14:textId="77777777" w:rsidR="00C60E78" w:rsidRDefault="00C60E78" w:rsidP="00C60E78">
      <w:pPr>
        <w:pStyle w:val="Heading3"/>
        <w:numPr>
          <w:ilvl w:val="2"/>
          <w:numId w:val="1"/>
        </w:numPr>
        <w:ind w:left="720"/>
      </w:pPr>
      <w:bookmarkStart w:id="83" w:name="_Toc37896860"/>
      <w:bookmarkStart w:id="84" w:name="_Toc38484121"/>
      <w:r>
        <w:lastRenderedPageBreak/>
        <w:t>Search For “TEST_DB” &amp; Results</w:t>
      </w:r>
      <w:bookmarkEnd w:id="83"/>
      <w:bookmarkEnd w:id="84"/>
    </w:p>
    <w:p w14:paraId="507AF5FD" w14:textId="7D0B8BF1" w:rsidR="00C60E78" w:rsidRPr="00AF6D30" w:rsidRDefault="00506339" w:rsidP="00C60E78">
      <w:r>
        <w:rPr>
          <w:noProof/>
        </w:rPr>
        <w:drawing>
          <wp:inline distT="0" distB="0" distL="0" distR="0" wp14:anchorId="6BA885F7" wp14:editId="02C93BE6">
            <wp:extent cx="5713095" cy="174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3095" cy="1741170"/>
                    </a:xfrm>
                    <a:prstGeom prst="rect">
                      <a:avLst/>
                    </a:prstGeom>
                    <a:noFill/>
                    <a:ln>
                      <a:noFill/>
                    </a:ln>
                  </pic:spPr>
                </pic:pic>
              </a:graphicData>
            </a:graphic>
          </wp:inline>
        </w:drawing>
      </w:r>
    </w:p>
    <w:p w14:paraId="183BD503" w14:textId="77777777" w:rsidR="00C60E78" w:rsidRDefault="00C60E78" w:rsidP="00C60E78">
      <w:pPr>
        <w:pStyle w:val="Heading2"/>
        <w:numPr>
          <w:ilvl w:val="1"/>
          <w:numId w:val="1"/>
        </w:numPr>
        <w:ind w:left="720"/>
      </w:pPr>
      <w:bookmarkStart w:id="85" w:name="_Toc37896861"/>
      <w:bookmarkStart w:id="86" w:name="_Toc38484122"/>
      <w:r>
        <w:t>Data Table Display Window: File&gt;Save</w:t>
      </w:r>
      <w:bookmarkEnd w:id="85"/>
      <w:bookmarkEnd w:id="86"/>
    </w:p>
    <w:p w14:paraId="4A678F5C" w14:textId="77777777" w:rsidR="00C60E78" w:rsidRDefault="00C60E78" w:rsidP="00C60E78">
      <w:pPr>
        <w:pStyle w:val="Heading3"/>
        <w:numPr>
          <w:ilvl w:val="2"/>
          <w:numId w:val="1"/>
        </w:numPr>
        <w:ind w:left="720"/>
      </w:pPr>
      <w:bookmarkStart w:id="87" w:name="_Toc37896862"/>
      <w:bookmarkStart w:id="88" w:name="_Toc38484123"/>
      <w:r>
        <w:t>‘XML History Input” Window</w:t>
      </w:r>
      <w:bookmarkEnd w:id="87"/>
      <w:bookmarkEnd w:id="88"/>
    </w:p>
    <w:p w14:paraId="01F389E7" w14:textId="0B82B399" w:rsidR="00C60E78" w:rsidRDefault="00506339" w:rsidP="00C60E78">
      <w:r>
        <w:rPr>
          <w:noProof/>
        </w:rPr>
        <w:drawing>
          <wp:inline distT="0" distB="0" distL="0" distR="0" wp14:anchorId="3B283FFE" wp14:editId="4C419876">
            <wp:extent cx="320040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76FE0F59" w14:textId="77777777" w:rsidR="00C60E78" w:rsidRDefault="00C60E78" w:rsidP="00C60E78">
      <w:pPr>
        <w:pStyle w:val="Heading3"/>
        <w:numPr>
          <w:ilvl w:val="2"/>
          <w:numId w:val="1"/>
        </w:numPr>
        <w:ind w:left="720"/>
      </w:pPr>
      <w:bookmarkStart w:id="89" w:name="_Toc37896863"/>
      <w:bookmarkStart w:id="90" w:name="_Toc38484124"/>
      <w:r>
        <w:t>‘XML History Input” set information Window</w:t>
      </w:r>
      <w:bookmarkEnd w:id="89"/>
      <w:bookmarkEnd w:id="90"/>
    </w:p>
    <w:p w14:paraId="0B9FBE87" w14:textId="5A0FE1E8" w:rsidR="00C60E78" w:rsidRPr="001C5603" w:rsidRDefault="00506339" w:rsidP="00C60E78">
      <w:r>
        <w:rPr>
          <w:noProof/>
        </w:rPr>
        <w:drawing>
          <wp:inline distT="0" distB="0" distL="0" distR="0" wp14:anchorId="122BBAAF" wp14:editId="54158EB0">
            <wp:extent cx="3208655" cy="1192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8655" cy="1192530"/>
                    </a:xfrm>
                    <a:prstGeom prst="rect">
                      <a:avLst/>
                    </a:prstGeom>
                    <a:noFill/>
                    <a:ln>
                      <a:noFill/>
                    </a:ln>
                  </pic:spPr>
                </pic:pic>
              </a:graphicData>
            </a:graphic>
          </wp:inline>
        </w:drawing>
      </w:r>
    </w:p>
    <w:p w14:paraId="0A5CE889" w14:textId="77777777" w:rsidR="00C60E78" w:rsidRDefault="00C60E78" w:rsidP="00C60E78">
      <w:pPr>
        <w:pStyle w:val="Heading3"/>
        <w:numPr>
          <w:ilvl w:val="2"/>
          <w:numId w:val="1"/>
        </w:numPr>
        <w:ind w:left="720"/>
      </w:pPr>
      <w:bookmarkStart w:id="91" w:name="_Toc37896864"/>
      <w:bookmarkStart w:id="92" w:name="_Toc38484125"/>
      <w:r>
        <w:t>‘File Write” Window</w:t>
      </w:r>
      <w:bookmarkEnd w:id="91"/>
      <w:bookmarkEnd w:id="92"/>
    </w:p>
    <w:p w14:paraId="295178AF" w14:textId="77777777" w:rsidR="00C60E78" w:rsidRDefault="00C60E78" w:rsidP="00C60E78"/>
    <w:p w14:paraId="358F8BCB" w14:textId="13C475B7" w:rsidR="00C60E78" w:rsidRPr="001C5603" w:rsidRDefault="00506339" w:rsidP="00C60E78">
      <w:r>
        <w:rPr>
          <w:noProof/>
        </w:rPr>
        <w:drawing>
          <wp:inline distT="0" distB="0" distL="0" distR="0" wp14:anchorId="32A58306" wp14:editId="77FBD918">
            <wp:extent cx="5709285" cy="532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532765"/>
                    </a:xfrm>
                    <a:prstGeom prst="rect">
                      <a:avLst/>
                    </a:prstGeom>
                    <a:noFill/>
                    <a:ln>
                      <a:noFill/>
                    </a:ln>
                  </pic:spPr>
                </pic:pic>
              </a:graphicData>
            </a:graphic>
          </wp:inline>
        </w:drawing>
      </w:r>
    </w:p>
    <w:p w14:paraId="5EF2C9C1" w14:textId="77777777" w:rsidR="00C60E78" w:rsidRDefault="00C60E78" w:rsidP="00C60E78"/>
    <w:p w14:paraId="2332D73E" w14:textId="77777777" w:rsidR="00C60E78" w:rsidRPr="00C275D3" w:rsidRDefault="00C60E78" w:rsidP="00C60E78"/>
    <w:p w14:paraId="70782F1A" w14:textId="77777777" w:rsidR="00C60E78" w:rsidRPr="00C275D3" w:rsidRDefault="00C60E78" w:rsidP="00C60E78"/>
    <w:p w14:paraId="4DB3E085" w14:textId="77777777" w:rsidR="00C60E78" w:rsidRPr="00C275D3" w:rsidRDefault="00C60E78" w:rsidP="00C60E78"/>
    <w:p w14:paraId="08B933B3" w14:textId="77777777" w:rsidR="00C60E78" w:rsidRPr="00C275D3" w:rsidRDefault="00C60E78" w:rsidP="00C60E78"/>
    <w:p w14:paraId="44010449" w14:textId="77777777" w:rsidR="00C60E78" w:rsidRPr="00C275D3" w:rsidRDefault="00C60E78" w:rsidP="00C60E78"/>
    <w:p w14:paraId="760E4F70" w14:textId="77777777" w:rsidR="00C60E78" w:rsidRPr="00C275D3" w:rsidRDefault="00C60E78" w:rsidP="00C60E78"/>
    <w:p w14:paraId="1E0A839C" w14:textId="77777777" w:rsidR="00C60E78" w:rsidRPr="00C275D3" w:rsidRDefault="00C60E78" w:rsidP="00C60E78"/>
    <w:p w14:paraId="1467BE55" w14:textId="77777777" w:rsidR="00C60E78" w:rsidRDefault="00C60E78" w:rsidP="00C60E78"/>
    <w:p w14:paraId="6AFD815E" w14:textId="77777777" w:rsidR="00C60E78" w:rsidRPr="00C275D3" w:rsidRDefault="00C60E78" w:rsidP="00C60E78">
      <w:pPr>
        <w:jc w:val="right"/>
      </w:pPr>
    </w:p>
    <w:p w14:paraId="1A58DFB9" w14:textId="77777777" w:rsidR="00C60E78" w:rsidRDefault="00C60E78" w:rsidP="00C60E78">
      <w:pPr>
        <w:pStyle w:val="Heading2"/>
        <w:numPr>
          <w:ilvl w:val="1"/>
          <w:numId w:val="1"/>
        </w:numPr>
        <w:ind w:left="720"/>
      </w:pPr>
      <w:bookmarkStart w:id="93" w:name="_Toc37896865"/>
      <w:bookmarkStart w:id="94" w:name="_Toc38484126"/>
      <w:r>
        <w:lastRenderedPageBreak/>
        <w:t>Data Table Display Window: File&gt; Print To Fit</w:t>
      </w:r>
      <w:bookmarkEnd w:id="93"/>
      <w:bookmarkEnd w:id="94"/>
      <w:r>
        <w:t xml:space="preserve"> </w:t>
      </w:r>
    </w:p>
    <w:p w14:paraId="5E8B7753" w14:textId="77777777" w:rsidR="00C60E78" w:rsidRDefault="00C60E78" w:rsidP="00C60E78">
      <w:pPr>
        <w:pStyle w:val="Heading3"/>
        <w:numPr>
          <w:ilvl w:val="2"/>
          <w:numId w:val="1"/>
        </w:numPr>
        <w:ind w:left="720"/>
      </w:pPr>
      <w:bookmarkStart w:id="95" w:name="_Toc37896866"/>
      <w:bookmarkStart w:id="96" w:name="_Toc38484127"/>
      <w:r>
        <w:t>File&gt;Print To Fit Action</w:t>
      </w:r>
      <w:bookmarkEnd w:id="95"/>
      <w:bookmarkEnd w:id="96"/>
    </w:p>
    <w:p w14:paraId="276D910F" w14:textId="4C2022DA" w:rsidR="00C60E78" w:rsidRPr="00534E2A" w:rsidRDefault="00506339" w:rsidP="00C60E78">
      <w:r>
        <w:rPr>
          <w:noProof/>
        </w:rPr>
        <w:drawing>
          <wp:inline distT="0" distB="0" distL="0" distR="0" wp14:anchorId="12A0408B" wp14:editId="6264B27C">
            <wp:extent cx="4027170" cy="1848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7170" cy="1848485"/>
                    </a:xfrm>
                    <a:prstGeom prst="rect">
                      <a:avLst/>
                    </a:prstGeom>
                    <a:noFill/>
                    <a:ln>
                      <a:noFill/>
                    </a:ln>
                  </pic:spPr>
                </pic:pic>
              </a:graphicData>
            </a:graphic>
          </wp:inline>
        </w:drawing>
      </w:r>
    </w:p>
    <w:p w14:paraId="3162A120" w14:textId="77777777" w:rsidR="00C60E78" w:rsidRDefault="00C60E78" w:rsidP="00C60E78">
      <w:pPr>
        <w:pStyle w:val="Heading3"/>
        <w:numPr>
          <w:ilvl w:val="2"/>
          <w:numId w:val="1"/>
        </w:numPr>
        <w:ind w:left="720"/>
      </w:pPr>
      <w:bookmarkStart w:id="97" w:name="_Toc37896867"/>
      <w:bookmarkStart w:id="98" w:name="_Toc38484128"/>
      <w:r>
        <w:t>1</w:t>
      </w:r>
      <w:r w:rsidRPr="00534E2A">
        <w:rPr>
          <w:vertAlign w:val="superscript"/>
        </w:rPr>
        <w:t>st</w:t>
      </w:r>
      <w:r>
        <w:t xml:space="preserve"> print: Second half of the table</w:t>
      </w:r>
      <w:bookmarkEnd w:id="97"/>
      <w:bookmarkEnd w:id="98"/>
    </w:p>
    <w:p w14:paraId="2FCC16B4" w14:textId="6D87D0F7" w:rsidR="00C60E78" w:rsidRPr="008371A4" w:rsidRDefault="00506339" w:rsidP="00C60E78">
      <w:r>
        <w:rPr>
          <w:noProof/>
        </w:rPr>
        <w:drawing>
          <wp:inline distT="0" distB="0" distL="0" distR="0" wp14:anchorId="28D8D34A" wp14:editId="2B516B22">
            <wp:extent cx="3943985" cy="489394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985" cy="4893945"/>
                    </a:xfrm>
                    <a:prstGeom prst="rect">
                      <a:avLst/>
                    </a:prstGeom>
                    <a:noFill/>
                    <a:ln>
                      <a:noFill/>
                    </a:ln>
                  </pic:spPr>
                </pic:pic>
              </a:graphicData>
            </a:graphic>
          </wp:inline>
        </w:drawing>
      </w:r>
    </w:p>
    <w:p w14:paraId="438FB535" w14:textId="77777777" w:rsidR="00C60E78" w:rsidRPr="00534E2A" w:rsidRDefault="00C60E78" w:rsidP="00C60E78">
      <w:pPr>
        <w:pStyle w:val="Heading3"/>
        <w:numPr>
          <w:ilvl w:val="2"/>
          <w:numId w:val="1"/>
        </w:numPr>
        <w:ind w:left="720"/>
      </w:pPr>
      <w:bookmarkStart w:id="99" w:name="_Toc37896868"/>
      <w:bookmarkStart w:id="100" w:name="_Toc38484129"/>
      <w:r>
        <w:t>2</w:t>
      </w:r>
      <w:r w:rsidRPr="00534E2A">
        <w:rPr>
          <w:vertAlign w:val="superscript"/>
        </w:rPr>
        <w:t>nd</w:t>
      </w:r>
      <w:r>
        <w:t xml:space="preserve"> print: first half of the table</w:t>
      </w:r>
      <w:bookmarkEnd w:id="99"/>
      <w:bookmarkEnd w:id="100"/>
    </w:p>
    <w:p w14:paraId="7B278678" w14:textId="77777777" w:rsidR="00C60E78" w:rsidRPr="00534E2A" w:rsidRDefault="00C60E78" w:rsidP="00C60E78"/>
    <w:p w14:paraId="365EB017" w14:textId="26888879" w:rsidR="00C60E78" w:rsidRDefault="002B7BFF" w:rsidP="00C60E78">
      <w:r>
        <w:rPr>
          <w:noProof/>
        </w:rPr>
        <w:lastRenderedPageBreak/>
        <mc:AlternateContent>
          <mc:Choice Requires="wpg">
            <w:drawing>
              <wp:inline distT="0" distB="0" distL="0" distR="0" wp14:anchorId="5EE8576E" wp14:editId="5C80BFE0">
                <wp:extent cx="4019550" cy="5271770"/>
                <wp:effectExtent l="0" t="0" r="6350" b="0"/>
                <wp:docPr id="21" name="Group 21"/>
                <wp:cNvGraphicFramePr/>
                <a:graphic xmlns:a="http://schemas.openxmlformats.org/drawingml/2006/main">
                  <a:graphicData uri="http://schemas.microsoft.com/office/word/2010/wordprocessingGroup">
                    <wpg:wgp>
                      <wpg:cNvGrpSpPr/>
                      <wpg:grpSpPr>
                        <a:xfrm>
                          <a:off x="0" y="0"/>
                          <a:ext cx="4019550" cy="5271770"/>
                          <a:chOff x="0" y="0"/>
                          <a:chExt cx="4019550" cy="5271770"/>
                        </a:xfrm>
                      </wpg:grpSpPr>
                      <pic:pic xmlns:pic="http://schemas.openxmlformats.org/drawingml/2006/picture">
                        <pic:nvPicPr>
                          <pic:cNvPr id="16" name="Picture 15"/>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19550" cy="5271770"/>
                          </a:xfrm>
                          <a:prstGeom prst="rect">
                            <a:avLst/>
                          </a:prstGeom>
                          <a:noFill/>
                          <a:ln>
                            <a:noFill/>
                          </a:ln>
                        </pic:spPr>
                      </pic:pic>
                      <wpg:grpSp>
                        <wpg:cNvPr id="20" name="Group 20"/>
                        <wpg:cNvGrpSpPr/>
                        <wpg:grpSpPr>
                          <a:xfrm>
                            <a:off x="914400" y="3695700"/>
                            <a:ext cx="265289" cy="201930"/>
                            <a:chOff x="0" y="0"/>
                            <a:chExt cx="265289" cy="201930"/>
                          </a:xfrm>
                        </wpg:grpSpPr>
                        <wps:wsp>
                          <wps:cNvPr id="19" name="Rectangle 19"/>
                          <wps:cNvSpPr/>
                          <wps:spPr>
                            <a:xfrm>
                              <a:off x="0" y="67734"/>
                              <a:ext cx="265289" cy="95956"/>
                            </a:xfrm>
                            <a:prstGeom prst="rect">
                              <a:avLst/>
                            </a:prstGeom>
                            <a:solidFill>
                              <a:srgbClr val="8C83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flipH="1">
                              <a:off x="0" y="0"/>
                              <a:ext cx="191135" cy="201930"/>
                            </a:xfrm>
                            <a:prstGeom prst="rect">
                              <a:avLst/>
                            </a:prstGeom>
                            <a:noFill/>
                            <a:ln w="6350">
                              <a:noFill/>
                            </a:ln>
                          </wps:spPr>
                          <wps:txbx>
                            <w:txbxContent>
                              <w:p w14:paraId="1F5D879B" w14:textId="120BB972" w:rsidR="00FE2EF3" w:rsidRPr="00FE2EF3" w:rsidRDefault="00FE2EF3">
                                <w:pPr>
                                  <w:rPr>
                                    <w:sz w:val="16"/>
                                  </w:rPr>
                                </w:pPr>
                                <w:r w:rsidRPr="00FE2EF3">
                                  <w:rPr>
                                    <w:sz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5EE8576E" id="Group 21" o:spid="_x0000_s1026" style="width:316.5pt;height:415.1pt;mso-position-horizontal-relative:char;mso-position-vertical-relative:line" coordsize="40195,5271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40195;height:527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">
                  <v:imagedata r:id="rId37" o:title=""/>
                </v:shape>
                <v:group id="Group 20" o:spid="_x0000_s1028" style="position:absolute;left:9144;top:36957;width:2652;height:2019" coordsize="265289,201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rect id="Rectangle 19" o:spid="_x0000_s1029" style="position:absolute;top:67734;width:265289;height:95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" fillcolor="#8c8373" stroked="f" strokeweight="1pt"/>
                  <v:shapetype id="_x0000_t202" coordsize="21600,21600" o:spt="202" path="m,l,21600r21600,l21600,xe">
                    <v:stroke joinstyle="miter"/>
                    <v:path gradientshapeok="t" o:connecttype="rect"/>
                  </v:shapetype>
                  <v:shape id="Text Box 18" o:spid="_x0000_s1030" type="#_x0000_t202" style="position:absolute;width:191135;height:20193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" filled="f" stroked="f" strokeweight=".5pt">
                    <v:textbox>
                      <w:txbxContent>
                        <w:p w14:paraId="1F5D879B" w14:textId="120BB972" w:rsidR="00FE2EF3" w:rsidRPr="00FE2EF3" w:rsidRDefault="00FE2EF3">
                          <w:pPr>
                            <w:rPr>
                              <w:sz w:val="16"/>
                            </w:rPr>
                          </w:pPr>
                          <w:r w:rsidRPr="00FE2EF3">
                            <w:rPr>
                              <w:sz w:val="16"/>
                            </w:rPr>
                            <w:t>0</w:t>
                          </w:r>
                        </w:p>
                      </w:txbxContent>
                    </v:textbox>
                  </v:shape>
                </v:group>
                <w10:anchorlock/>
              </v:group>
            </w:pict>
          </mc:Fallback>
        </mc:AlternateContent>
      </w:r>
    </w:p>
    <w:p w14:paraId="69963DFE" w14:textId="0B6E68BC" w:rsidR="00C60E78" w:rsidRDefault="00C60E78" w:rsidP="00C60E78"/>
    <w:p w14:paraId="43D518BB" w14:textId="77777777" w:rsidR="00C60E78" w:rsidRPr="00C275D3" w:rsidRDefault="00C60E78" w:rsidP="00C60E78"/>
    <w:p w14:paraId="6122A781" w14:textId="77777777" w:rsidR="00C60E78" w:rsidRPr="00C275D3" w:rsidRDefault="00C60E78" w:rsidP="00C60E78"/>
    <w:p w14:paraId="0980FD72" w14:textId="77777777" w:rsidR="00C60E78" w:rsidRPr="00C275D3" w:rsidRDefault="00C60E78" w:rsidP="00C60E78"/>
    <w:p w14:paraId="3487C260" w14:textId="77777777" w:rsidR="00C60E78" w:rsidRPr="00C275D3" w:rsidRDefault="00C60E78" w:rsidP="00C60E78"/>
    <w:p w14:paraId="5738AD0C" w14:textId="77777777" w:rsidR="00C60E78" w:rsidRPr="00C275D3" w:rsidRDefault="00C60E78" w:rsidP="00C60E78"/>
    <w:p w14:paraId="34538CD6" w14:textId="77777777" w:rsidR="00C60E78" w:rsidRPr="00C275D3" w:rsidRDefault="00C60E78" w:rsidP="00C60E78"/>
    <w:p w14:paraId="044EC1AA" w14:textId="77777777" w:rsidR="00C60E78" w:rsidRPr="00C275D3" w:rsidRDefault="00C60E78" w:rsidP="00C60E78"/>
    <w:p w14:paraId="5C685B04" w14:textId="77777777" w:rsidR="00C60E78" w:rsidRPr="00C275D3" w:rsidRDefault="00C60E78" w:rsidP="00C60E78"/>
    <w:p w14:paraId="2A789480" w14:textId="77777777" w:rsidR="00C60E78" w:rsidRPr="00C275D3" w:rsidRDefault="00C60E78" w:rsidP="00C60E78"/>
    <w:p w14:paraId="6EE5C97D" w14:textId="77777777" w:rsidR="00C60E78" w:rsidRPr="00C275D3" w:rsidRDefault="00C60E78" w:rsidP="00C60E78"/>
    <w:p w14:paraId="006FBC32" w14:textId="77777777" w:rsidR="00C60E78" w:rsidRPr="00C275D3" w:rsidRDefault="00C60E78" w:rsidP="00C60E78"/>
    <w:p w14:paraId="59938056" w14:textId="77777777" w:rsidR="00C60E78" w:rsidRDefault="00C60E78" w:rsidP="00C60E78"/>
    <w:p w14:paraId="0AAF4999" w14:textId="77777777" w:rsidR="00C60E78" w:rsidRDefault="00C60E78" w:rsidP="00C60E78"/>
    <w:p w14:paraId="01A7362C" w14:textId="77777777" w:rsidR="00C60E78" w:rsidRPr="00C275D3" w:rsidRDefault="00C60E78" w:rsidP="00C60E78">
      <w:pPr>
        <w:jc w:val="right"/>
      </w:pPr>
    </w:p>
    <w:p w14:paraId="06D5E352" w14:textId="77777777" w:rsidR="00C60E78" w:rsidRDefault="00C60E78" w:rsidP="00C60E78">
      <w:pPr>
        <w:pStyle w:val="Heading3"/>
        <w:numPr>
          <w:ilvl w:val="2"/>
          <w:numId w:val="1"/>
        </w:numPr>
        <w:ind w:left="720"/>
      </w:pPr>
      <w:bookmarkStart w:id="101" w:name="_Toc37896869"/>
      <w:bookmarkStart w:id="102" w:name="_Toc38484130"/>
      <w:r>
        <w:lastRenderedPageBreak/>
        <w:t>‘Print’ Window</w:t>
      </w:r>
      <w:bookmarkEnd w:id="101"/>
      <w:bookmarkEnd w:id="102"/>
    </w:p>
    <w:p w14:paraId="567E7025" w14:textId="683BB7C6" w:rsidR="00C60E78" w:rsidRPr="003F2A59" w:rsidRDefault="00506339" w:rsidP="00C60E78">
      <w:r>
        <w:rPr>
          <w:noProof/>
        </w:rPr>
        <w:drawing>
          <wp:inline distT="0" distB="0" distL="0" distR="0" wp14:anchorId="0EFBD9DF" wp14:editId="6E810F7A">
            <wp:extent cx="3784600" cy="3061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4600" cy="3061335"/>
                    </a:xfrm>
                    <a:prstGeom prst="rect">
                      <a:avLst/>
                    </a:prstGeom>
                    <a:noFill/>
                    <a:ln>
                      <a:noFill/>
                    </a:ln>
                  </pic:spPr>
                </pic:pic>
              </a:graphicData>
            </a:graphic>
          </wp:inline>
        </w:drawing>
      </w:r>
    </w:p>
    <w:p w14:paraId="4BA118FD" w14:textId="77777777" w:rsidR="00C60E78" w:rsidRPr="00534E2A" w:rsidRDefault="00C60E78" w:rsidP="00C60E78"/>
    <w:p w14:paraId="7E488676" w14:textId="77777777" w:rsidR="00C60E78" w:rsidRPr="00E96968" w:rsidRDefault="00C60E78" w:rsidP="00C60E78"/>
    <w:p w14:paraId="3F5B53EE" w14:textId="77777777" w:rsidR="00C60E78" w:rsidRDefault="00C60E78" w:rsidP="00C60E78"/>
    <w:p w14:paraId="2DAF9D11" w14:textId="77777777" w:rsidR="00C60E78" w:rsidRPr="00C275D3" w:rsidRDefault="00C60E78" w:rsidP="00C60E78"/>
    <w:p w14:paraId="45295337" w14:textId="77777777" w:rsidR="00C60E78" w:rsidRPr="00C275D3" w:rsidRDefault="00C60E78" w:rsidP="00C60E78"/>
    <w:p w14:paraId="5D6A4E1A" w14:textId="77777777" w:rsidR="00C60E78" w:rsidRDefault="000F4C1B" w:rsidP="007A4335">
      <w:r>
        <w:t>***Last Page***</w:t>
      </w:r>
    </w:p>
    <w:p w14:paraId="52433594" w14:textId="77777777" w:rsidR="00962346" w:rsidRDefault="00962346" w:rsidP="007A4335"/>
    <w:p w14:paraId="776B4B73" w14:textId="77777777" w:rsidR="00962346" w:rsidRDefault="00962346" w:rsidP="007A4335"/>
    <w:sectPr w:rsidR="00962346">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712DD" w14:textId="77777777" w:rsidR="003B0205" w:rsidRDefault="003B0205">
      <w:r>
        <w:separator/>
      </w:r>
    </w:p>
  </w:endnote>
  <w:endnote w:type="continuationSeparator" w:id="0">
    <w:p w14:paraId="08CEA351" w14:textId="77777777" w:rsidR="003B0205" w:rsidRDefault="003B0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B13A5C" w14:paraId="40F678ED" w14:textId="77777777">
      <w:tc>
        <w:tcPr>
          <w:tcW w:w="4428" w:type="dxa"/>
        </w:tcPr>
        <w:p w14:paraId="5168AA6A" w14:textId="77777777" w:rsidR="00B13A5C" w:rsidRDefault="00B13A5C">
          <w:pPr>
            <w:pStyle w:val="Footer"/>
          </w:pPr>
          <w:r>
            <w:rPr>
              <w:color w:val="000000"/>
            </w:rPr>
            <w:sym w:font="Symbol" w:char="F0D3"/>
          </w:r>
          <w:r>
            <w:rPr>
              <w:color w:val="000000"/>
            </w:rPr>
            <w:t xml:space="preserve"> 2019 Team 1 Group 9</w:t>
          </w:r>
        </w:p>
      </w:tc>
      <w:tc>
        <w:tcPr>
          <w:tcW w:w="4428" w:type="dxa"/>
        </w:tcPr>
        <w:p w14:paraId="375E8A90" w14:textId="77777777" w:rsidR="00B13A5C" w:rsidRDefault="00B13A5C">
          <w:pPr>
            <w:pStyle w:val="Footer"/>
            <w:jc w:val="right"/>
          </w:pPr>
        </w:p>
      </w:tc>
    </w:tr>
  </w:tbl>
  <w:p w14:paraId="4A89E1EE" w14:textId="77777777" w:rsidR="00B13A5C" w:rsidRDefault="00B13A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B13A5C" w14:paraId="7E9460F5" w14:textId="77777777">
      <w:trPr>
        <w:trHeight w:hRule="exact" w:val="552"/>
      </w:trPr>
      <w:tc>
        <w:tcPr>
          <w:tcW w:w="3060" w:type="dxa"/>
        </w:tcPr>
        <w:p w14:paraId="4929081D" w14:textId="77777777" w:rsidR="00B13A5C" w:rsidRDefault="00B13A5C">
          <w:pPr>
            <w:pStyle w:val="Footer"/>
            <w:spacing w:before="80"/>
            <w:rPr>
              <w:bCs/>
            </w:rPr>
          </w:pPr>
          <w:r>
            <w:t>Test Plan</w:t>
          </w:r>
        </w:p>
        <w:p w14:paraId="46291C2C" w14:textId="77777777" w:rsidR="00B13A5C" w:rsidRDefault="00B13A5C">
          <w:pPr>
            <w:pStyle w:val="Footer"/>
            <w:spacing w:before="80"/>
          </w:pPr>
        </w:p>
        <w:p w14:paraId="322AA372" w14:textId="77777777" w:rsidR="00B13A5C" w:rsidRDefault="00B13A5C">
          <w:pPr>
            <w:pStyle w:val="Footer"/>
            <w:spacing w:before="80"/>
          </w:pPr>
        </w:p>
      </w:tc>
      <w:tc>
        <w:tcPr>
          <w:tcW w:w="2880" w:type="dxa"/>
        </w:tcPr>
        <w:p w14:paraId="28CD0FA0" w14:textId="77777777" w:rsidR="00B13A5C" w:rsidRDefault="00B13A5C">
          <w:pPr>
            <w:pStyle w:val="Footer"/>
            <w:spacing w:before="80"/>
            <w:rPr>
              <w:bCs/>
            </w:rPr>
          </w:pPr>
          <w:r>
            <w:t>Group 1 Team 9</w:t>
          </w:r>
        </w:p>
      </w:tc>
      <w:tc>
        <w:tcPr>
          <w:tcW w:w="1980" w:type="dxa"/>
        </w:tcPr>
        <w:p w14:paraId="5DDD4457" w14:textId="77777777" w:rsidR="00B13A5C" w:rsidRDefault="00B13A5C">
          <w:pPr>
            <w:pStyle w:val="Footer"/>
            <w:spacing w:before="80"/>
            <w:rPr>
              <w:bCs/>
            </w:rPr>
          </w:pPr>
          <w:r>
            <w:rPr>
              <w:bCs/>
            </w:rPr>
            <w:t>Date</w:t>
          </w:r>
        </w:p>
        <w:p w14:paraId="0C93A7EF" w14:textId="02DE03F9" w:rsidR="00B13A5C" w:rsidRDefault="00B13A5C">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88600A">
            <w:rPr>
              <w:b w:val="0"/>
              <w:bCs/>
              <w:noProof/>
            </w:rPr>
            <w:t>4/24/2020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sidR="0088600A">
            <w:rPr>
              <w:b w:val="0"/>
              <w:bCs/>
              <w:noProof/>
            </w:rPr>
            <w:t>10:54 PM</w:t>
          </w:r>
          <w:r>
            <w:rPr>
              <w:b w:val="0"/>
              <w:bCs/>
            </w:rPr>
            <w:fldChar w:fldCharType="end"/>
          </w:r>
        </w:p>
      </w:tc>
      <w:tc>
        <w:tcPr>
          <w:tcW w:w="1080" w:type="dxa"/>
        </w:tcPr>
        <w:p w14:paraId="179E25A3" w14:textId="77777777" w:rsidR="00B13A5C" w:rsidRDefault="00B13A5C">
          <w:pPr>
            <w:pStyle w:val="Footer"/>
            <w:spacing w:before="80"/>
            <w:rPr>
              <w:bCs/>
            </w:rPr>
          </w:pPr>
          <w:r>
            <w:rPr>
              <w:bCs/>
            </w:rPr>
            <w:t>Page</w:t>
          </w:r>
        </w:p>
        <w:p w14:paraId="29169F54" w14:textId="77777777" w:rsidR="00B13A5C" w:rsidRDefault="00B13A5C">
          <w:pPr>
            <w:pStyle w:val="Footer"/>
            <w:spacing w:before="80"/>
          </w:pPr>
          <w:r>
            <w:rPr>
              <w:b w:val="0"/>
              <w:bCs/>
            </w:rPr>
            <w:fldChar w:fldCharType="begin"/>
          </w:r>
          <w:r>
            <w:rPr>
              <w:b w:val="0"/>
              <w:bCs/>
            </w:rPr>
            <w:instrText xml:space="preserve">page </w:instrText>
          </w:r>
          <w:r>
            <w:rPr>
              <w:b w:val="0"/>
              <w:bCs/>
            </w:rPr>
            <w:fldChar w:fldCharType="separate"/>
          </w:r>
          <w:r>
            <w:rPr>
              <w:b w:val="0"/>
              <w:bCs/>
              <w:noProof/>
            </w:rPr>
            <w:t>v</w:t>
          </w:r>
          <w:r>
            <w:rPr>
              <w:b w:val="0"/>
              <w:bCs/>
            </w:rPr>
            <w:fldChar w:fldCharType="end"/>
          </w:r>
          <w:r>
            <w:t xml:space="preserve"> </w:t>
          </w:r>
        </w:p>
        <w:p w14:paraId="63EB2D6F" w14:textId="77777777" w:rsidR="00B13A5C" w:rsidRDefault="00B13A5C">
          <w:pPr>
            <w:pStyle w:val="Footer"/>
            <w:spacing w:before="80"/>
          </w:pPr>
        </w:p>
        <w:p w14:paraId="503AE5F2" w14:textId="77777777" w:rsidR="00B13A5C" w:rsidRDefault="00B13A5C">
          <w:pPr>
            <w:pStyle w:val="Footer"/>
            <w:spacing w:before="80"/>
          </w:pPr>
        </w:p>
      </w:tc>
    </w:tr>
  </w:tbl>
  <w:p w14:paraId="1D58945D" w14:textId="77777777" w:rsidR="00B13A5C" w:rsidRDefault="00B13A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B13A5C" w14:paraId="7A3534D0" w14:textId="77777777">
      <w:tc>
        <w:tcPr>
          <w:tcW w:w="3240" w:type="dxa"/>
        </w:tcPr>
        <w:p w14:paraId="19E3C5FF" w14:textId="77777777" w:rsidR="00B13A5C" w:rsidRDefault="00B13A5C">
          <w:pPr>
            <w:pStyle w:val="Footer"/>
            <w:rPr>
              <w:b w:val="0"/>
              <w:bCs/>
            </w:rPr>
          </w:pPr>
          <w:r>
            <w:rPr>
              <w:b w:val="0"/>
              <w:bCs/>
            </w:rPr>
            <w:t>Test Plan</w:t>
          </w:r>
        </w:p>
      </w:tc>
      <w:tc>
        <w:tcPr>
          <w:tcW w:w="2880" w:type="dxa"/>
        </w:tcPr>
        <w:p w14:paraId="522F9975" w14:textId="77777777" w:rsidR="00B13A5C" w:rsidRDefault="00B13A5C">
          <w:pPr>
            <w:pStyle w:val="Footer"/>
            <w:rPr>
              <w:b w:val="0"/>
              <w:bCs/>
            </w:rPr>
          </w:pPr>
          <w:r>
            <w:t>Team 1 Group 9</w:t>
          </w:r>
        </w:p>
      </w:tc>
      <w:tc>
        <w:tcPr>
          <w:tcW w:w="1980" w:type="dxa"/>
        </w:tcPr>
        <w:p w14:paraId="071F04D5" w14:textId="77777777" w:rsidR="00B13A5C" w:rsidRDefault="00B13A5C">
          <w:pPr>
            <w:pStyle w:val="Footer"/>
          </w:pPr>
          <w:r>
            <w:t>4/22/20</w:t>
          </w:r>
        </w:p>
      </w:tc>
      <w:tc>
        <w:tcPr>
          <w:tcW w:w="900" w:type="dxa"/>
        </w:tcPr>
        <w:p w14:paraId="4C09255D" w14:textId="77777777" w:rsidR="00B13A5C" w:rsidRDefault="00B13A5C">
          <w:pPr>
            <w:pStyle w:val="Footer"/>
            <w:rPr>
              <w:b w:val="0"/>
              <w:bCs/>
            </w:rPr>
          </w:pPr>
          <w:r>
            <w:rPr>
              <w:b w:val="0"/>
              <w:bCs/>
            </w:rPr>
            <w:t>Page</w:t>
          </w:r>
        </w:p>
        <w:p w14:paraId="15EB2D4A" w14:textId="77777777" w:rsidR="00B13A5C" w:rsidRDefault="00B13A5C">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tc>
    </w:tr>
  </w:tbl>
  <w:p w14:paraId="663813F5" w14:textId="77777777" w:rsidR="00B13A5C" w:rsidRDefault="00B13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27F9F" w14:textId="77777777" w:rsidR="003B0205" w:rsidRDefault="003B0205">
      <w:r>
        <w:separator/>
      </w:r>
    </w:p>
  </w:footnote>
  <w:footnote w:type="continuationSeparator" w:id="0">
    <w:p w14:paraId="015E3AAA" w14:textId="77777777" w:rsidR="003B0205" w:rsidRDefault="003B02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386DC" w14:textId="77777777" w:rsidR="00B13A5C" w:rsidRDefault="00B13A5C">
    <w:pPr>
      <w:rPr>
        <w:sz w:val="24"/>
      </w:rPr>
    </w:pPr>
  </w:p>
  <w:p w14:paraId="55D97C77" w14:textId="77777777" w:rsidR="00B13A5C" w:rsidRDefault="00B13A5C">
    <w:pPr>
      <w:pBdr>
        <w:top w:val="single" w:sz="6" w:space="1" w:color="auto"/>
      </w:pBdr>
      <w:rPr>
        <w:sz w:val="24"/>
      </w:rPr>
    </w:pPr>
  </w:p>
  <w:p w14:paraId="1388B334" w14:textId="77777777" w:rsidR="00B13A5C" w:rsidRDefault="00B13A5C">
    <w:pPr>
      <w:pStyle w:val="Title"/>
    </w:pPr>
    <w:r>
      <w:t>Group 1 Team 9</w:t>
    </w:r>
  </w:p>
  <w:p w14:paraId="7E4FA0C9" w14:textId="77777777" w:rsidR="00B13A5C" w:rsidRDefault="00B13A5C">
    <w:pPr>
      <w:pBdr>
        <w:bottom w:val="single" w:sz="6" w:space="1" w:color="auto"/>
      </w:pBdr>
      <w:jc w:val="right"/>
      <w:rPr>
        <w:sz w:val="24"/>
      </w:rPr>
    </w:pPr>
  </w:p>
  <w:p w14:paraId="4FD8497D" w14:textId="77777777" w:rsidR="00B13A5C" w:rsidRDefault="00B13A5C">
    <w:pPr>
      <w:pStyle w:val="Title"/>
    </w:pPr>
  </w:p>
  <w:p w14:paraId="37880DA9" w14:textId="77777777" w:rsidR="00B13A5C" w:rsidRDefault="00B13A5C">
    <w:pPr>
      <w:pStyle w:val="Title"/>
    </w:pPr>
  </w:p>
  <w:p w14:paraId="7980F0A5" w14:textId="77777777" w:rsidR="00B13A5C" w:rsidRDefault="00B13A5C">
    <w:pPr>
      <w:pStyle w:val="Title"/>
    </w:pPr>
  </w:p>
  <w:p w14:paraId="629CEB7E" w14:textId="77777777" w:rsidR="00B13A5C" w:rsidRDefault="00B13A5C">
    <w:pPr>
      <w:pStyle w:val="Title"/>
    </w:pPr>
  </w:p>
  <w:p w14:paraId="39031CDC" w14:textId="77777777" w:rsidR="00B13A5C" w:rsidRDefault="00B13A5C">
    <w:pPr>
      <w:pStyle w:val="Title"/>
    </w:pPr>
  </w:p>
  <w:p w14:paraId="477706D4" w14:textId="77777777" w:rsidR="00B13A5C" w:rsidRDefault="00B13A5C">
    <w:pPr>
      <w:pStyle w:val="Title"/>
    </w:pPr>
  </w:p>
  <w:p w14:paraId="3C4DC3DD" w14:textId="77777777" w:rsidR="00B13A5C" w:rsidRDefault="00B13A5C">
    <w:pPr>
      <w:pStyle w:val="Title"/>
    </w:pPr>
  </w:p>
  <w:p w14:paraId="0E5FCEC1" w14:textId="77777777" w:rsidR="00B13A5C" w:rsidRDefault="00B13A5C">
    <w:pPr>
      <w:pStyle w:val="Title"/>
    </w:pPr>
  </w:p>
  <w:p w14:paraId="0C8B70F2" w14:textId="77777777" w:rsidR="00B13A5C" w:rsidRDefault="00B13A5C">
    <w:pPr>
      <w:pStyle w:val="Title"/>
    </w:pPr>
  </w:p>
  <w:p w14:paraId="5C78BB8B" w14:textId="77777777" w:rsidR="00B13A5C" w:rsidRDefault="00B13A5C">
    <w:pPr>
      <w:pStyle w:val="Title"/>
    </w:pPr>
  </w:p>
  <w:p w14:paraId="1EBFB637" w14:textId="77777777" w:rsidR="00B13A5C" w:rsidRDefault="00B13A5C"/>
  <w:p w14:paraId="3BBE12FA" w14:textId="77777777" w:rsidR="00B13A5C" w:rsidRDefault="00B13A5C"/>
  <w:p w14:paraId="05EAE71A" w14:textId="77777777" w:rsidR="00B13A5C" w:rsidRDefault="00B13A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86581" w14:textId="77777777" w:rsidR="00B13A5C" w:rsidRDefault="00B13A5C">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F8E83" w14:textId="77777777" w:rsidR="00B13A5C" w:rsidRDefault="00B13A5C">
    <w:pPr>
      <w:pStyle w:val="Header"/>
    </w:pPr>
    <w:r>
      <w:t>Test Plan</w:t>
    </w:r>
    <w:r>
      <w:tab/>
    </w:r>
    <w:r>
      <w:tab/>
    </w:r>
  </w:p>
  <w:p w14:paraId="2CAB19D3" w14:textId="77777777" w:rsidR="00B13A5C" w:rsidRDefault="00B13A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12F73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2"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3"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62A25"/>
    <w:multiLevelType w:val="hybridMultilevel"/>
    <w:tmpl w:val="C840D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14A50"/>
    <w:multiLevelType w:val="hybridMultilevel"/>
    <w:tmpl w:val="B232A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0554C"/>
    <w:multiLevelType w:val="hybridMultilevel"/>
    <w:tmpl w:val="3906F3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5521E5"/>
    <w:multiLevelType w:val="hybridMultilevel"/>
    <w:tmpl w:val="81923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908C1"/>
    <w:multiLevelType w:val="hybridMultilevel"/>
    <w:tmpl w:val="EED88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38D03A2B"/>
    <w:multiLevelType w:val="hybridMultilevel"/>
    <w:tmpl w:val="970074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62578D"/>
    <w:multiLevelType w:val="hybridMultilevel"/>
    <w:tmpl w:val="7B14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14" w15:restartNumberingAfterBreak="0">
    <w:nsid w:val="4AD04273"/>
    <w:multiLevelType w:val="hybridMultilevel"/>
    <w:tmpl w:val="A280A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F1166A6"/>
    <w:multiLevelType w:val="hybridMultilevel"/>
    <w:tmpl w:val="EB92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1AB7FEA"/>
    <w:multiLevelType w:val="hybridMultilevel"/>
    <w:tmpl w:val="1A0C9A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CA0123"/>
    <w:multiLevelType w:val="hybridMultilevel"/>
    <w:tmpl w:val="B636EB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0"/>
  </w:num>
  <w:num w:numId="11">
    <w:abstractNumId w:val="13"/>
  </w:num>
  <w:num w:numId="12">
    <w:abstractNumId w:val="7"/>
  </w:num>
  <w:num w:numId="13">
    <w:abstractNumId w:val="17"/>
  </w:num>
  <w:num w:numId="14">
    <w:abstractNumId w:val="3"/>
  </w:num>
  <w:num w:numId="15">
    <w:abstractNumId w:val="15"/>
  </w:num>
  <w:num w:numId="16">
    <w:abstractNumId w:val="6"/>
  </w:num>
  <w:num w:numId="17">
    <w:abstractNumId w:val="18"/>
  </w:num>
  <w:num w:numId="18">
    <w:abstractNumId w:val="9"/>
  </w:num>
  <w:num w:numId="19">
    <w:abstractNumId w:val="19"/>
  </w:num>
  <w:num w:numId="20">
    <w:abstractNumId w:val="11"/>
  </w:num>
  <w:num w:numId="21">
    <w:abstractNumId w:val="16"/>
  </w:num>
  <w:num w:numId="22">
    <w:abstractNumId w:val="8"/>
  </w:num>
  <w:num w:numId="23">
    <w:abstractNumId w:val="14"/>
  </w:num>
  <w:num w:numId="24">
    <w:abstractNumId w:val="12"/>
  </w:num>
  <w:num w:numId="25">
    <w:abstractNumId w:val="4"/>
  </w:num>
  <w:num w:numId="26">
    <w:abstractNumId w:val="0"/>
  </w:num>
  <w:num w:numId="27">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3402"/>
    <w:rsid w:val="000372C1"/>
    <w:rsid w:val="00044387"/>
    <w:rsid w:val="000927B9"/>
    <w:rsid w:val="000F4C1B"/>
    <w:rsid w:val="001156CE"/>
    <w:rsid w:val="00116D35"/>
    <w:rsid w:val="0012348C"/>
    <w:rsid w:val="00150787"/>
    <w:rsid w:val="00166468"/>
    <w:rsid w:val="001F3D0A"/>
    <w:rsid w:val="002829B0"/>
    <w:rsid w:val="00295382"/>
    <w:rsid w:val="00296223"/>
    <w:rsid w:val="002A78E4"/>
    <w:rsid w:val="002B7BFF"/>
    <w:rsid w:val="002E0E56"/>
    <w:rsid w:val="00311F99"/>
    <w:rsid w:val="0032078D"/>
    <w:rsid w:val="003B0205"/>
    <w:rsid w:val="003D58CD"/>
    <w:rsid w:val="003D668D"/>
    <w:rsid w:val="003E1916"/>
    <w:rsid w:val="00454120"/>
    <w:rsid w:val="004706B7"/>
    <w:rsid w:val="004F4A8D"/>
    <w:rsid w:val="00506339"/>
    <w:rsid w:val="005731F3"/>
    <w:rsid w:val="00673198"/>
    <w:rsid w:val="00695463"/>
    <w:rsid w:val="006A2BCD"/>
    <w:rsid w:val="006C1533"/>
    <w:rsid w:val="007670B3"/>
    <w:rsid w:val="00790ACB"/>
    <w:rsid w:val="00795D6D"/>
    <w:rsid w:val="007A4335"/>
    <w:rsid w:val="007B73E6"/>
    <w:rsid w:val="007E0AF8"/>
    <w:rsid w:val="007E1369"/>
    <w:rsid w:val="007E73AE"/>
    <w:rsid w:val="008320CE"/>
    <w:rsid w:val="00842DC1"/>
    <w:rsid w:val="00875E0A"/>
    <w:rsid w:val="0088600A"/>
    <w:rsid w:val="008A1288"/>
    <w:rsid w:val="008B533C"/>
    <w:rsid w:val="009069AE"/>
    <w:rsid w:val="009162F5"/>
    <w:rsid w:val="00941D93"/>
    <w:rsid w:val="0094263A"/>
    <w:rsid w:val="00956FDD"/>
    <w:rsid w:val="00962346"/>
    <w:rsid w:val="00973739"/>
    <w:rsid w:val="009A08F1"/>
    <w:rsid w:val="009C666A"/>
    <w:rsid w:val="009E4CF1"/>
    <w:rsid w:val="00A168D2"/>
    <w:rsid w:val="00A365D0"/>
    <w:rsid w:val="00A37FDE"/>
    <w:rsid w:val="00A9010D"/>
    <w:rsid w:val="00AF47F9"/>
    <w:rsid w:val="00AF4A7F"/>
    <w:rsid w:val="00B077CD"/>
    <w:rsid w:val="00B13A5C"/>
    <w:rsid w:val="00B22D3B"/>
    <w:rsid w:val="00B25A55"/>
    <w:rsid w:val="00B34944"/>
    <w:rsid w:val="00B7123B"/>
    <w:rsid w:val="00BA7C7A"/>
    <w:rsid w:val="00BB1D9E"/>
    <w:rsid w:val="00BD66A4"/>
    <w:rsid w:val="00BE344B"/>
    <w:rsid w:val="00BF693C"/>
    <w:rsid w:val="00C562CB"/>
    <w:rsid w:val="00C60E78"/>
    <w:rsid w:val="00D07BF8"/>
    <w:rsid w:val="00DD7295"/>
    <w:rsid w:val="00E41D24"/>
    <w:rsid w:val="00E47986"/>
    <w:rsid w:val="00E96DBC"/>
    <w:rsid w:val="00FE2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01DF1"/>
  <w15:chartTrackingRefBased/>
  <w15:docId w15:val="{F62E73AC-166F-B742-B77C-E307AB51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uiPriority w:val="39"/>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5387/testplangroup1-team-9" TargetMode="External"/><Relationship Id="rId18" Type="http://schemas.openxmlformats.org/officeDocument/2006/relationships/hyperlink" Target="https://github.com/CS5387/testplangroup1-team-9.git"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github.com/CS5387/testplangroup1-team-9" TargetMode="External"/><Relationship Id="rId17" Type="http://schemas.openxmlformats.org/officeDocument/2006/relationships/hyperlink" Target="https://github.com/CS5387/testplangroup1-team-9.gi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github.com/CS5387/testplangroup1-team-9.git" TargetMode="External"/><Relationship Id="rId20" Type="http://schemas.openxmlformats.org/officeDocument/2006/relationships/hyperlink" Target="https://github.com/CS5387/testplangroup1-team-9.gi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hyperlink" Target="https://github.com/CS5387/testplangroup1-team-9.git"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D4F84-0151-B843-B398-47F847D49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S:\Course Documents\Rational RequisitePro\ReqProFall01\SRS.dot</Template>
  <TotalTime>47</TotalTime>
  <Pages>26</Pages>
  <Words>3566</Words>
  <Characters>20328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23847</CharactersWithSpaces>
  <SharedDoc>false</SharedDoc>
  <HLinks>
    <vt:vector size="342" baseType="variant">
      <vt:variant>
        <vt:i4>6750250</vt:i4>
      </vt:variant>
      <vt:variant>
        <vt:i4>321</vt:i4>
      </vt:variant>
      <vt:variant>
        <vt:i4>0</vt:i4>
      </vt:variant>
      <vt:variant>
        <vt:i4>5</vt:i4>
      </vt:variant>
      <vt:variant>
        <vt:lpwstr>https://github.com/CS5387/testplangroup1-team-9.git</vt:lpwstr>
      </vt:variant>
      <vt:variant>
        <vt:lpwstr/>
      </vt:variant>
      <vt:variant>
        <vt:i4>6750250</vt:i4>
      </vt:variant>
      <vt:variant>
        <vt:i4>318</vt:i4>
      </vt:variant>
      <vt:variant>
        <vt:i4>0</vt:i4>
      </vt:variant>
      <vt:variant>
        <vt:i4>5</vt:i4>
      </vt:variant>
      <vt:variant>
        <vt:lpwstr>https://github.com/CS5387/testplangroup1-team-9.git</vt:lpwstr>
      </vt:variant>
      <vt:variant>
        <vt:lpwstr/>
      </vt:variant>
      <vt:variant>
        <vt:i4>6750250</vt:i4>
      </vt:variant>
      <vt:variant>
        <vt:i4>315</vt:i4>
      </vt:variant>
      <vt:variant>
        <vt:i4>0</vt:i4>
      </vt:variant>
      <vt:variant>
        <vt:i4>5</vt:i4>
      </vt:variant>
      <vt:variant>
        <vt:lpwstr>https://github.com/CS5387/testplangroup1-team-9.git</vt:lpwstr>
      </vt:variant>
      <vt:variant>
        <vt:lpwstr/>
      </vt:variant>
      <vt:variant>
        <vt:i4>6750250</vt:i4>
      </vt:variant>
      <vt:variant>
        <vt:i4>312</vt:i4>
      </vt:variant>
      <vt:variant>
        <vt:i4>0</vt:i4>
      </vt:variant>
      <vt:variant>
        <vt:i4>5</vt:i4>
      </vt:variant>
      <vt:variant>
        <vt:lpwstr>https://github.com/CS5387/testplangroup1-team-9.git</vt:lpwstr>
      </vt:variant>
      <vt:variant>
        <vt:lpwstr/>
      </vt:variant>
      <vt:variant>
        <vt:i4>6750250</vt:i4>
      </vt:variant>
      <vt:variant>
        <vt:i4>309</vt:i4>
      </vt:variant>
      <vt:variant>
        <vt:i4>0</vt:i4>
      </vt:variant>
      <vt:variant>
        <vt:i4>5</vt:i4>
      </vt:variant>
      <vt:variant>
        <vt:lpwstr>https://github.com/CS5387/testplangroup1-team-9.git</vt:lpwstr>
      </vt:variant>
      <vt:variant>
        <vt:lpwstr/>
      </vt:variant>
      <vt:variant>
        <vt:i4>2097268</vt:i4>
      </vt:variant>
      <vt:variant>
        <vt:i4>306</vt:i4>
      </vt:variant>
      <vt:variant>
        <vt:i4>0</vt:i4>
      </vt:variant>
      <vt:variant>
        <vt:i4>5</vt:i4>
      </vt:variant>
      <vt:variant>
        <vt:lpwstr>https://github.com/CS5387/testplangroup1-team-9</vt:lpwstr>
      </vt:variant>
      <vt:variant>
        <vt:lpwstr/>
      </vt:variant>
      <vt:variant>
        <vt:i4>2097268</vt:i4>
      </vt:variant>
      <vt:variant>
        <vt:i4>303</vt:i4>
      </vt:variant>
      <vt:variant>
        <vt:i4>0</vt:i4>
      </vt:variant>
      <vt:variant>
        <vt:i4>5</vt:i4>
      </vt:variant>
      <vt:variant>
        <vt:lpwstr>https://github.com/CS5387/testplangroup1-team-9</vt:lpwstr>
      </vt:variant>
      <vt:variant>
        <vt:lpwstr/>
      </vt:variant>
      <vt:variant>
        <vt:i4>1441840</vt:i4>
      </vt:variant>
      <vt:variant>
        <vt:i4>296</vt:i4>
      </vt:variant>
      <vt:variant>
        <vt:i4>0</vt:i4>
      </vt:variant>
      <vt:variant>
        <vt:i4>5</vt:i4>
      </vt:variant>
      <vt:variant>
        <vt:lpwstr/>
      </vt:variant>
      <vt:variant>
        <vt:lpwstr>_Toc38484130</vt:lpwstr>
      </vt:variant>
      <vt:variant>
        <vt:i4>2031665</vt:i4>
      </vt:variant>
      <vt:variant>
        <vt:i4>290</vt:i4>
      </vt:variant>
      <vt:variant>
        <vt:i4>0</vt:i4>
      </vt:variant>
      <vt:variant>
        <vt:i4>5</vt:i4>
      </vt:variant>
      <vt:variant>
        <vt:lpwstr/>
      </vt:variant>
      <vt:variant>
        <vt:lpwstr>_Toc38484129</vt:lpwstr>
      </vt:variant>
      <vt:variant>
        <vt:i4>1966129</vt:i4>
      </vt:variant>
      <vt:variant>
        <vt:i4>284</vt:i4>
      </vt:variant>
      <vt:variant>
        <vt:i4>0</vt:i4>
      </vt:variant>
      <vt:variant>
        <vt:i4>5</vt:i4>
      </vt:variant>
      <vt:variant>
        <vt:lpwstr/>
      </vt:variant>
      <vt:variant>
        <vt:lpwstr>_Toc38484128</vt:lpwstr>
      </vt:variant>
      <vt:variant>
        <vt:i4>1114161</vt:i4>
      </vt:variant>
      <vt:variant>
        <vt:i4>278</vt:i4>
      </vt:variant>
      <vt:variant>
        <vt:i4>0</vt:i4>
      </vt:variant>
      <vt:variant>
        <vt:i4>5</vt:i4>
      </vt:variant>
      <vt:variant>
        <vt:lpwstr/>
      </vt:variant>
      <vt:variant>
        <vt:lpwstr>_Toc38484127</vt:lpwstr>
      </vt:variant>
      <vt:variant>
        <vt:i4>1048625</vt:i4>
      </vt:variant>
      <vt:variant>
        <vt:i4>272</vt:i4>
      </vt:variant>
      <vt:variant>
        <vt:i4>0</vt:i4>
      </vt:variant>
      <vt:variant>
        <vt:i4>5</vt:i4>
      </vt:variant>
      <vt:variant>
        <vt:lpwstr/>
      </vt:variant>
      <vt:variant>
        <vt:lpwstr>_Toc38484126</vt:lpwstr>
      </vt:variant>
      <vt:variant>
        <vt:i4>1245233</vt:i4>
      </vt:variant>
      <vt:variant>
        <vt:i4>266</vt:i4>
      </vt:variant>
      <vt:variant>
        <vt:i4>0</vt:i4>
      </vt:variant>
      <vt:variant>
        <vt:i4>5</vt:i4>
      </vt:variant>
      <vt:variant>
        <vt:lpwstr/>
      </vt:variant>
      <vt:variant>
        <vt:lpwstr>_Toc38484125</vt:lpwstr>
      </vt:variant>
      <vt:variant>
        <vt:i4>1179697</vt:i4>
      </vt:variant>
      <vt:variant>
        <vt:i4>260</vt:i4>
      </vt:variant>
      <vt:variant>
        <vt:i4>0</vt:i4>
      </vt:variant>
      <vt:variant>
        <vt:i4>5</vt:i4>
      </vt:variant>
      <vt:variant>
        <vt:lpwstr/>
      </vt:variant>
      <vt:variant>
        <vt:lpwstr>_Toc38484124</vt:lpwstr>
      </vt:variant>
      <vt:variant>
        <vt:i4>1376305</vt:i4>
      </vt:variant>
      <vt:variant>
        <vt:i4>254</vt:i4>
      </vt:variant>
      <vt:variant>
        <vt:i4>0</vt:i4>
      </vt:variant>
      <vt:variant>
        <vt:i4>5</vt:i4>
      </vt:variant>
      <vt:variant>
        <vt:lpwstr/>
      </vt:variant>
      <vt:variant>
        <vt:lpwstr>_Toc38484123</vt:lpwstr>
      </vt:variant>
      <vt:variant>
        <vt:i4>1310769</vt:i4>
      </vt:variant>
      <vt:variant>
        <vt:i4>248</vt:i4>
      </vt:variant>
      <vt:variant>
        <vt:i4>0</vt:i4>
      </vt:variant>
      <vt:variant>
        <vt:i4>5</vt:i4>
      </vt:variant>
      <vt:variant>
        <vt:lpwstr/>
      </vt:variant>
      <vt:variant>
        <vt:lpwstr>_Toc38484122</vt:lpwstr>
      </vt:variant>
      <vt:variant>
        <vt:i4>1507377</vt:i4>
      </vt:variant>
      <vt:variant>
        <vt:i4>242</vt:i4>
      </vt:variant>
      <vt:variant>
        <vt:i4>0</vt:i4>
      </vt:variant>
      <vt:variant>
        <vt:i4>5</vt:i4>
      </vt:variant>
      <vt:variant>
        <vt:lpwstr/>
      </vt:variant>
      <vt:variant>
        <vt:lpwstr>_Toc38484121</vt:lpwstr>
      </vt:variant>
      <vt:variant>
        <vt:i4>1441841</vt:i4>
      </vt:variant>
      <vt:variant>
        <vt:i4>236</vt:i4>
      </vt:variant>
      <vt:variant>
        <vt:i4>0</vt:i4>
      </vt:variant>
      <vt:variant>
        <vt:i4>5</vt:i4>
      </vt:variant>
      <vt:variant>
        <vt:lpwstr/>
      </vt:variant>
      <vt:variant>
        <vt:lpwstr>_Toc38484120</vt:lpwstr>
      </vt:variant>
      <vt:variant>
        <vt:i4>2031666</vt:i4>
      </vt:variant>
      <vt:variant>
        <vt:i4>230</vt:i4>
      </vt:variant>
      <vt:variant>
        <vt:i4>0</vt:i4>
      </vt:variant>
      <vt:variant>
        <vt:i4>5</vt:i4>
      </vt:variant>
      <vt:variant>
        <vt:lpwstr/>
      </vt:variant>
      <vt:variant>
        <vt:lpwstr>_Toc38484119</vt:lpwstr>
      </vt:variant>
      <vt:variant>
        <vt:i4>1966130</vt:i4>
      </vt:variant>
      <vt:variant>
        <vt:i4>224</vt:i4>
      </vt:variant>
      <vt:variant>
        <vt:i4>0</vt:i4>
      </vt:variant>
      <vt:variant>
        <vt:i4>5</vt:i4>
      </vt:variant>
      <vt:variant>
        <vt:lpwstr/>
      </vt:variant>
      <vt:variant>
        <vt:lpwstr>_Toc38484118</vt:lpwstr>
      </vt:variant>
      <vt:variant>
        <vt:i4>1114162</vt:i4>
      </vt:variant>
      <vt:variant>
        <vt:i4>218</vt:i4>
      </vt:variant>
      <vt:variant>
        <vt:i4>0</vt:i4>
      </vt:variant>
      <vt:variant>
        <vt:i4>5</vt:i4>
      </vt:variant>
      <vt:variant>
        <vt:lpwstr/>
      </vt:variant>
      <vt:variant>
        <vt:lpwstr>_Toc38484117</vt:lpwstr>
      </vt:variant>
      <vt:variant>
        <vt:i4>1048626</vt:i4>
      </vt:variant>
      <vt:variant>
        <vt:i4>212</vt:i4>
      </vt:variant>
      <vt:variant>
        <vt:i4>0</vt:i4>
      </vt:variant>
      <vt:variant>
        <vt:i4>5</vt:i4>
      </vt:variant>
      <vt:variant>
        <vt:lpwstr/>
      </vt:variant>
      <vt:variant>
        <vt:lpwstr>_Toc38484116</vt:lpwstr>
      </vt:variant>
      <vt:variant>
        <vt:i4>1245234</vt:i4>
      </vt:variant>
      <vt:variant>
        <vt:i4>206</vt:i4>
      </vt:variant>
      <vt:variant>
        <vt:i4>0</vt:i4>
      </vt:variant>
      <vt:variant>
        <vt:i4>5</vt:i4>
      </vt:variant>
      <vt:variant>
        <vt:lpwstr/>
      </vt:variant>
      <vt:variant>
        <vt:lpwstr>_Toc38484115</vt:lpwstr>
      </vt:variant>
      <vt:variant>
        <vt:i4>1179698</vt:i4>
      </vt:variant>
      <vt:variant>
        <vt:i4>200</vt:i4>
      </vt:variant>
      <vt:variant>
        <vt:i4>0</vt:i4>
      </vt:variant>
      <vt:variant>
        <vt:i4>5</vt:i4>
      </vt:variant>
      <vt:variant>
        <vt:lpwstr/>
      </vt:variant>
      <vt:variant>
        <vt:lpwstr>_Toc38484114</vt:lpwstr>
      </vt:variant>
      <vt:variant>
        <vt:i4>1376306</vt:i4>
      </vt:variant>
      <vt:variant>
        <vt:i4>194</vt:i4>
      </vt:variant>
      <vt:variant>
        <vt:i4>0</vt:i4>
      </vt:variant>
      <vt:variant>
        <vt:i4>5</vt:i4>
      </vt:variant>
      <vt:variant>
        <vt:lpwstr/>
      </vt:variant>
      <vt:variant>
        <vt:lpwstr>_Toc38484113</vt:lpwstr>
      </vt:variant>
      <vt:variant>
        <vt:i4>1310770</vt:i4>
      </vt:variant>
      <vt:variant>
        <vt:i4>188</vt:i4>
      </vt:variant>
      <vt:variant>
        <vt:i4>0</vt:i4>
      </vt:variant>
      <vt:variant>
        <vt:i4>5</vt:i4>
      </vt:variant>
      <vt:variant>
        <vt:lpwstr/>
      </vt:variant>
      <vt:variant>
        <vt:lpwstr>_Toc38484112</vt:lpwstr>
      </vt:variant>
      <vt:variant>
        <vt:i4>1507378</vt:i4>
      </vt:variant>
      <vt:variant>
        <vt:i4>182</vt:i4>
      </vt:variant>
      <vt:variant>
        <vt:i4>0</vt:i4>
      </vt:variant>
      <vt:variant>
        <vt:i4>5</vt:i4>
      </vt:variant>
      <vt:variant>
        <vt:lpwstr/>
      </vt:variant>
      <vt:variant>
        <vt:lpwstr>_Toc38484111</vt:lpwstr>
      </vt:variant>
      <vt:variant>
        <vt:i4>1441842</vt:i4>
      </vt:variant>
      <vt:variant>
        <vt:i4>176</vt:i4>
      </vt:variant>
      <vt:variant>
        <vt:i4>0</vt:i4>
      </vt:variant>
      <vt:variant>
        <vt:i4>5</vt:i4>
      </vt:variant>
      <vt:variant>
        <vt:lpwstr/>
      </vt:variant>
      <vt:variant>
        <vt:lpwstr>_Toc38484110</vt:lpwstr>
      </vt:variant>
      <vt:variant>
        <vt:i4>2031667</vt:i4>
      </vt:variant>
      <vt:variant>
        <vt:i4>170</vt:i4>
      </vt:variant>
      <vt:variant>
        <vt:i4>0</vt:i4>
      </vt:variant>
      <vt:variant>
        <vt:i4>5</vt:i4>
      </vt:variant>
      <vt:variant>
        <vt:lpwstr/>
      </vt:variant>
      <vt:variant>
        <vt:lpwstr>_Toc38484109</vt:lpwstr>
      </vt:variant>
      <vt:variant>
        <vt:i4>1966131</vt:i4>
      </vt:variant>
      <vt:variant>
        <vt:i4>164</vt:i4>
      </vt:variant>
      <vt:variant>
        <vt:i4>0</vt:i4>
      </vt:variant>
      <vt:variant>
        <vt:i4>5</vt:i4>
      </vt:variant>
      <vt:variant>
        <vt:lpwstr/>
      </vt:variant>
      <vt:variant>
        <vt:lpwstr>_Toc38484108</vt:lpwstr>
      </vt:variant>
      <vt:variant>
        <vt:i4>1114163</vt:i4>
      </vt:variant>
      <vt:variant>
        <vt:i4>158</vt:i4>
      </vt:variant>
      <vt:variant>
        <vt:i4>0</vt:i4>
      </vt:variant>
      <vt:variant>
        <vt:i4>5</vt:i4>
      </vt:variant>
      <vt:variant>
        <vt:lpwstr/>
      </vt:variant>
      <vt:variant>
        <vt:lpwstr>_Toc38484107</vt:lpwstr>
      </vt:variant>
      <vt:variant>
        <vt:i4>1048627</vt:i4>
      </vt:variant>
      <vt:variant>
        <vt:i4>152</vt:i4>
      </vt:variant>
      <vt:variant>
        <vt:i4>0</vt:i4>
      </vt:variant>
      <vt:variant>
        <vt:i4>5</vt:i4>
      </vt:variant>
      <vt:variant>
        <vt:lpwstr/>
      </vt:variant>
      <vt:variant>
        <vt:lpwstr>_Toc38484106</vt:lpwstr>
      </vt:variant>
      <vt:variant>
        <vt:i4>1245235</vt:i4>
      </vt:variant>
      <vt:variant>
        <vt:i4>146</vt:i4>
      </vt:variant>
      <vt:variant>
        <vt:i4>0</vt:i4>
      </vt:variant>
      <vt:variant>
        <vt:i4>5</vt:i4>
      </vt:variant>
      <vt:variant>
        <vt:lpwstr/>
      </vt:variant>
      <vt:variant>
        <vt:lpwstr>_Toc38484105</vt:lpwstr>
      </vt:variant>
      <vt:variant>
        <vt:i4>1179699</vt:i4>
      </vt:variant>
      <vt:variant>
        <vt:i4>140</vt:i4>
      </vt:variant>
      <vt:variant>
        <vt:i4>0</vt:i4>
      </vt:variant>
      <vt:variant>
        <vt:i4>5</vt:i4>
      </vt:variant>
      <vt:variant>
        <vt:lpwstr/>
      </vt:variant>
      <vt:variant>
        <vt:lpwstr>_Toc38484104</vt:lpwstr>
      </vt:variant>
      <vt:variant>
        <vt:i4>1376307</vt:i4>
      </vt:variant>
      <vt:variant>
        <vt:i4>134</vt:i4>
      </vt:variant>
      <vt:variant>
        <vt:i4>0</vt:i4>
      </vt:variant>
      <vt:variant>
        <vt:i4>5</vt:i4>
      </vt:variant>
      <vt:variant>
        <vt:lpwstr/>
      </vt:variant>
      <vt:variant>
        <vt:lpwstr>_Toc38484103</vt:lpwstr>
      </vt:variant>
      <vt:variant>
        <vt:i4>1310771</vt:i4>
      </vt:variant>
      <vt:variant>
        <vt:i4>128</vt:i4>
      </vt:variant>
      <vt:variant>
        <vt:i4>0</vt:i4>
      </vt:variant>
      <vt:variant>
        <vt:i4>5</vt:i4>
      </vt:variant>
      <vt:variant>
        <vt:lpwstr/>
      </vt:variant>
      <vt:variant>
        <vt:lpwstr>_Toc38484102</vt:lpwstr>
      </vt:variant>
      <vt:variant>
        <vt:i4>1507379</vt:i4>
      </vt:variant>
      <vt:variant>
        <vt:i4>122</vt:i4>
      </vt:variant>
      <vt:variant>
        <vt:i4>0</vt:i4>
      </vt:variant>
      <vt:variant>
        <vt:i4>5</vt:i4>
      </vt:variant>
      <vt:variant>
        <vt:lpwstr/>
      </vt:variant>
      <vt:variant>
        <vt:lpwstr>_Toc38484101</vt:lpwstr>
      </vt:variant>
      <vt:variant>
        <vt:i4>1441843</vt:i4>
      </vt:variant>
      <vt:variant>
        <vt:i4>116</vt:i4>
      </vt:variant>
      <vt:variant>
        <vt:i4>0</vt:i4>
      </vt:variant>
      <vt:variant>
        <vt:i4>5</vt:i4>
      </vt:variant>
      <vt:variant>
        <vt:lpwstr/>
      </vt:variant>
      <vt:variant>
        <vt:lpwstr>_Toc38484100</vt:lpwstr>
      </vt:variant>
      <vt:variant>
        <vt:i4>1966138</vt:i4>
      </vt:variant>
      <vt:variant>
        <vt:i4>110</vt:i4>
      </vt:variant>
      <vt:variant>
        <vt:i4>0</vt:i4>
      </vt:variant>
      <vt:variant>
        <vt:i4>5</vt:i4>
      </vt:variant>
      <vt:variant>
        <vt:lpwstr/>
      </vt:variant>
      <vt:variant>
        <vt:lpwstr>_Toc38484099</vt:lpwstr>
      </vt:variant>
      <vt:variant>
        <vt:i4>2031674</vt:i4>
      </vt:variant>
      <vt:variant>
        <vt:i4>104</vt:i4>
      </vt:variant>
      <vt:variant>
        <vt:i4>0</vt:i4>
      </vt:variant>
      <vt:variant>
        <vt:i4>5</vt:i4>
      </vt:variant>
      <vt:variant>
        <vt:lpwstr/>
      </vt:variant>
      <vt:variant>
        <vt:lpwstr>_Toc38484098</vt:lpwstr>
      </vt:variant>
      <vt:variant>
        <vt:i4>1048634</vt:i4>
      </vt:variant>
      <vt:variant>
        <vt:i4>98</vt:i4>
      </vt:variant>
      <vt:variant>
        <vt:i4>0</vt:i4>
      </vt:variant>
      <vt:variant>
        <vt:i4>5</vt:i4>
      </vt:variant>
      <vt:variant>
        <vt:lpwstr/>
      </vt:variant>
      <vt:variant>
        <vt:lpwstr>_Toc38484097</vt:lpwstr>
      </vt:variant>
      <vt:variant>
        <vt:i4>1114170</vt:i4>
      </vt:variant>
      <vt:variant>
        <vt:i4>92</vt:i4>
      </vt:variant>
      <vt:variant>
        <vt:i4>0</vt:i4>
      </vt:variant>
      <vt:variant>
        <vt:i4>5</vt:i4>
      </vt:variant>
      <vt:variant>
        <vt:lpwstr/>
      </vt:variant>
      <vt:variant>
        <vt:lpwstr>_Toc38484096</vt:lpwstr>
      </vt:variant>
      <vt:variant>
        <vt:i4>1179706</vt:i4>
      </vt:variant>
      <vt:variant>
        <vt:i4>86</vt:i4>
      </vt:variant>
      <vt:variant>
        <vt:i4>0</vt:i4>
      </vt:variant>
      <vt:variant>
        <vt:i4>5</vt:i4>
      </vt:variant>
      <vt:variant>
        <vt:lpwstr/>
      </vt:variant>
      <vt:variant>
        <vt:lpwstr>_Toc38484095</vt:lpwstr>
      </vt:variant>
      <vt:variant>
        <vt:i4>1245242</vt:i4>
      </vt:variant>
      <vt:variant>
        <vt:i4>80</vt:i4>
      </vt:variant>
      <vt:variant>
        <vt:i4>0</vt:i4>
      </vt:variant>
      <vt:variant>
        <vt:i4>5</vt:i4>
      </vt:variant>
      <vt:variant>
        <vt:lpwstr/>
      </vt:variant>
      <vt:variant>
        <vt:lpwstr>_Toc38484094</vt:lpwstr>
      </vt:variant>
      <vt:variant>
        <vt:i4>1310778</vt:i4>
      </vt:variant>
      <vt:variant>
        <vt:i4>74</vt:i4>
      </vt:variant>
      <vt:variant>
        <vt:i4>0</vt:i4>
      </vt:variant>
      <vt:variant>
        <vt:i4>5</vt:i4>
      </vt:variant>
      <vt:variant>
        <vt:lpwstr/>
      </vt:variant>
      <vt:variant>
        <vt:lpwstr>_Toc38484093</vt:lpwstr>
      </vt:variant>
      <vt:variant>
        <vt:i4>1376314</vt:i4>
      </vt:variant>
      <vt:variant>
        <vt:i4>68</vt:i4>
      </vt:variant>
      <vt:variant>
        <vt:i4>0</vt:i4>
      </vt:variant>
      <vt:variant>
        <vt:i4>5</vt:i4>
      </vt:variant>
      <vt:variant>
        <vt:lpwstr/>
      </vt:variant>
      <vt:variant>
        <vt:lpwstr>_Toc38484092</vt:lpwstr>
      </vt:variant>
      <vt:variant>
        <vt:i4>1441850</vt:i4>
      </vt:variant>
      <vt:variant>
        <vt:i4>62</vt:i4>
      </vt:variant>
      <vt:variant>
        <vt:i4>0</vt:i4>
      </vt:variant>
      <vt:variant>
        <vt:i4>5</vt:i4>
      </vt:variant>
      <vt:variant>
        <vt:lpwstr/>
      </vt:variant>
      <vt:variant>
        <vt:lpwstr>_Toc38484091</vt:lpwstr>
      </vt:variant>
      <vt:variant>
        <vt:i4>1507386</vt:i4>
      </vt:variant>
      <vt:variant>
        <vt:i4>56</vt:i4>
      </vt:variant>
      <vt:variant>
        <vt:i4>0</vt:i4>
      </vt:variant>
      <vt:variant>
        <vt:i4>5</vt:i4>
      </vt:variant>
      <vt:variant>
        <vt:lpwstr/>
      </vt:variant>
      <vt:variant>
        <vt:lpwstr>_Toc38484090</vt:lpwstr>
      </vt:variant>
      <vt:variant>
        <vt:i4>1966139</vt:i4>
      </vt:variant>
      <vt:variant>
        <vt:i4>50</vt:i4>
      </vt:variant>
      <vt:variant>
        <vt:i4>0</vt:i4>
      </vt:variant>
      <vt:variant>
        <vt:i4>5</vt:i4>
      </vt:variant>
      <vt:variant>
        <vt:lpwstr/>
      </vt:variant>
      <vt:variant>
        <vt:lpwstr>_Toc38484089</vt:lpwstr>
      </vt:variant>
      <vt:variant>
        <vt:i4>2031675</vt:i4>
      </vt:variant>
      <vt:variant>
        <vt:i4>44</vt:i4>
      </vt:variant>
      <vt:variant>
        <vt:i4>0</vt:i4>
      </vt:variant>
      <vt:variant>
        <vt:i4>5</vt:i4>
      </vt:variant>
      <vt:variant>
        <vt:lpwstr/>
      </vt:variant>
      <vt:variant>
        <vt:lpwstr>_Toc38484088</vt:lpwstr>
      </vt:variant>
      <vt:variant>
        <vt:i4>1048635</vt:i4>
      </vt:variant>
      <vt:variant>
        <vt:i4>38</vt:i4>
      </vt:variant>
      <vt:variant>
        <vt:i4>0</vt:i4>
      </vt:variant>
      <vt:variant>
        <vt:i4>5</vt:i4>
      </vt:variant>
      <vt:variant>
        <vt:lpwstr/>
      </vt:variant>
      <vt:variant>
        <vt:lpwstr>_Toc38484087</vt:lpwstr>
      </vt:variant>
      <vt:variant>
        <vt:i4>1114171</vt:i4>
      </vt:variant>
      <vt:variant>
        <vt:i4>32</vt:i4>
      </vt:variant>
      <vt:variant>
        <vt:i4>0</vt:i4>
      </vt:variant>
      <vt:variant>
        <vt:i4>5</vt:i4>
      </vt:variant>
      <vt:variant>
        <vt:lpwstr/>
      </vt:variant>
      <vt:variant>
        <vt:lpwstr>_Toc38484086</vt:lpwstr>
      </vt:variant>
      <vt:variant>
        <vt:i4>1179707</vt:i4>
      </vt:variant>
      <vt:variant>
        <vt:i4>26</vt:i4>
      </vt:variant>
      <vt:variant>
        <vt:i4>0</vt:i4>
      </vt:variant>
      <vt:variant>
        <vt:i4>5</vt:i4>
      </vt:variant>
      <vt:variant>
        <vt:lpwstr/>
      </vt:variant>
      <vt:variant>
        <vt:lpwstr>_Toc38484085</vt:lpwstr>
      </vt:variant>
      <vt:variant>
        <vt:i4>1245243</vt:i4>
      </vt:variant>
      <vt:variant>
        <vt:i4>20</vt:i4>
      </vt:variant>
      <vt:variant>
        <vt:i4>0</vt:i4>
      </vt:variant>
      <vt:variant>
        <vt:i4>5</vt:i4>
      </vt:variant>
      <vt:variant>
        <vt:lpwstr/>
      </vt:variant>
      <vt:variant>
        <vt:lpwstr>_Toc38484084</vt:lpwstr>
      </vt:variant>
      <vt:variant>
        <vt:i4>1310779</vt:i4>
      </vt:variant>
      <vt:variant>
        <vt:i4>14</vt:i4>
      </vt:variant>
      <vt:variant>
        <vt:i4>0</vt:i4>
      </vt:variant>
      <vt:variant>
        <vt:i4>5</vt:i4>
      </vt:variant>
      <vt:variant>
        <vt:lpwstr/>
      </vt:variant>
      <vt:variant>
        <vt:lpwstr>_Toc38484083</vt:lpwstr>
      </vt:variant>
      <vt:variant>
        <vt:i4>1376315</vt:i4>
      </vt:variant>
      <vt:variant>
        <vt:i4>8</vt:i4>
      </vt:variant>
      <vt:variant>
        <vt:i4>0</vt:i4>
      </vt:variant>
      <vt:variant>
        <vt:i4>5</vt:i4>
      </vt:variant>
      <vt:variant>
        <vt:lpwstr/>
      </vt:variant>
      <vt:variant>
        <vt:lpwstr>_Toc38484082</vt:lpwstr>
      </vt:variant>
      <vt:variant>
        <vt:i4>1441851</vt:i4>
      </vt:variant>
      <vt:variant>
        <vt:i4>2</vt:i4>
      </vt:variant>
      <vt:variant>
        <vt:i4>0</vt:i4>
      </vt:variant>
      <vt:variant>
        <vt:i4>5</vt:i4>
      </vt:variant>
      <vt:variant>
        <vt:lpwstr/>
      </vt:variant>
      <vt:variant>
        <vt:lpwstr>_Toc38484081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dc:description/>
  <cp:lastModifiedBy>Alvarado Bianca</cp:lastModifiedBy>
  <cp:revision>12</cp:revision>
  <cp:lastPrinted>2002-04-23T16:31:00Z</cp:lastPrinted>
  <dcterms:created xsi:type="dcterms:W3CDTF">2020-04-23T10:18:00Z</dcterms:created>
  <dcterms:modified xsi:type="dcterms:W3CDTF">2020-04-25T04:55:00Z</dcterms:modified>
</cp:coreProperties>
</file>